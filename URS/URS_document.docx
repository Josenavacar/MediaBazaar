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7168E8" w:rsidRPr="00423915" w14:paraId="220F1F5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4E9E1818" w14:textId="6896095C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423915" w14:paraId="34977E8D" w14:textId="77777777" w:rsidTr="00B0688D">
        <w:trPr>
          <w:trHeight w:val="2043"/>
        </w:trPr>
        <w:tc>
          <w:tcPr>
            <w:tcW w:w="4572" w:type="dxa"/>
          </w:tcPr>
          <w:p w14:paraId="39315505" w14:textId="0A1F2361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p w14:paraId="4404C90B" w14:textId="2C828871" w:rsidR="008A3C95" w:rsidRPr="00423915" w:rsidRDefault="00806936" w:rsidP="007057F4">
      <w:pPr>
        <w:rPr>
          <w:rFonts w:ascii="Arial Nova Light" w:eastAsia="Malgun Gothic" w:hAnsi="Arial Nova Light"/>
        </w:rPr>
      </w:pPr>
      <w:r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67968" behindDoc="0" locked="0" layoutInCell="1" allowOverlap="1" wp14:anchorId="0166931E" wp14:editId="0A2A0C1B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2740479" cy="1592580"/>
            <wp:effectExtent l="0" t="0" r="317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79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179AD" w14:textId="5EF1F7D8" w:rsidR="008A3C95" w:rsidRPr="00423915" w:rsidRDefault="009D12D4" w:rsidP="007057F4">
      <w:pPr>
        <w:rPr>
          <w:rFonts w:ascii="Arial Nova Light" w:eastAsia="Malgun Gothic" w:hAnsi="Arial Nova Light"/>
        </w:rPr>
      </w:pPr>
      <w:bookmarkStart w:id="0" w:name="_Hlk32430943"/>
      <w:bookmarkEnd w:id="0"/>
      <w:r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C124A41" wp14:editId="22086FC8">
                <wp:simplePos x="0" y="0"/>
                <wp:positionH relativeFrom="column">
                  <wp:posOffset>-101600</wp:posOffset>
                </wp:positionH>
                <wp:positionV relativeFrom="paragraph">
                  <wp:posOffset>1629410</wp:posOffset>
                </wp:positionV>
                <wp:extent cx="5204460" cy="2421255"/>
                <wp:effectExtent l="0" t="0" r="0" b="0"/>
                <wp:wrapThrough wrapText="bothSides">
                  <wp:wrapPolygon edited="0">
                    <wp:start x="237" y="0"/>
                    <wp:lineTo x="237" y="21413"/>
                    <wp:lineTo x="21347" y="21413"/>
                    <wp:lineTo x="21347" y="0"/>
                    <wp:lineTo x="237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4460" cy="2421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D55BE" w14:textId="533E1260" w:rsidR="00806936" w:rsidRPr="009D12D4" w:rsidRDefault="00A83324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</w:rPr>
                            </w:pPr>
                            <w:r w:rsidRPr="009D12D4">
                              <w:rPr>
                                <w:rFonts w:ascii="Arial Nova Light" w:hAnsi="Arial Nova Light"/>
                                <w:color w:val="auto"/>
                              </w:rPr>
                              <w:t>User Requirements Specifications</w:t>
                            </w:r>
                          </w:p>
                          <w:p w14:paraId="3F591BC9" w14:textId="4FA0FB94" w:rsidR="00806936" w:rsidRPr="009D12D4" w:rsidRDefault="00806936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D12D4"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  <w:t>By Atomic Peanuts 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124A4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8pt;margin-top:128.3pt;width:409.8pt;height:190.6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" filled="f" stroked="f" strokeweight=".5pt">
                <v:textbox>
                  <w:txbxContent>
                    <w:p w14:paraId="51ED55BE" w14:textId="533E1260" w:rsidR="00806936" w:rsidRPr="009D12D4" w:rsidRDefault="00A83324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</w:rPr>
                      </w:pPr>
                      <w:r w:rsidRPr="009D12D4">
                        <w:rPr>
                          <w:rFonts w:ascii="Arial Nova Light" w:hAnsi="Arial Nova Light"/>
                          <w:color w:val="auto"/>
                        </w:rPr>
                        <w:t>User Requirements Specifications</w:t>
                      </w:r>
                    </w:p>
                    <w:p w14:paraId="3F591BC9" w14:textId="4FA0FB94" w:rsidR="00806936" w:rsidRPr="009D12D4" w:rsidRDefault="00806936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</w:pPr>
                      <w:r w:rsidRPr="009D12D4"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  <w:t>By Atomic Peanuts ©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83324"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7FE0AAD" wp14:editId="7BD3257D">
                <wp:simplePos x="0" y="0"/>
                <wp:positionH relativeFrom="margin">
                  <wp:align>center</wp:align>
                </wp:positionH>
                <wp:positionV relativeFrom="paragraph">
                  <wp:posOffset>6494145</wp:posOffset>
                </wp:positionV>
                <wp:extent cx="7124700" cy="21183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2118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6E0E2" w14:textId="2828773C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bookmarkStart w:id="1" w:name="_Hlk32430934"/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Date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21-February-2020</w:t>
                            </w:r>
                          </w:p>
                          <w:p w14:paraId="3372F497" w14:textId="1A3DC373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Location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Fontys, Eindhoven</w:t>
                            </w:r>
                          </w:p>
                          <w:p w14:paraId="3DBBA2F9" w14:textId="6161E769" w:rsidR="00EF065A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Tutor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Qin Q. Zhao</w:t>
                            </w:r>
                          </w:p>
                          <w:p w14:paraId="03F78290" w14:textId="77777777" w:rsidR="00710E3D" w:rsidRPr="00710E3D" w:rsidRDefault="00710E3D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</w:p>
                          <w:p w14:paraId="46469E2E" w14:textId="08713A51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Louis Kareem Cocks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Project Leader &amp; 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)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3954358</w:t>
                            </w:r>
                          </w:p>
                          <w:p w14:paraId="1E2F13FE" w14:textId="7775DCDD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Jose Navarrete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Carbonell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3917533</w:t>
                            </w:r>
                          </w:p>
                          <w:p w14:paraId="0F1EC37B" w14:textId="77777777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Alexander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Vartic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 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4030435</w:t>
                            </w:r>
                          </w:p>
                          <w:p w14:paraId="553B05DA" w14:textId="7D30D645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Menderes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Saçli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3838439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E0AAD" id="Text Box 7" o:spid="_x0000_s1027" type="#_x0000_t202" style="position:absolute;margin-left:0;margin-top:511.35pt;width:561pt;height:166.8pt;z-index:251664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" filled="f" stroked="f" strokeweight=".5pt">
                <v:textbox>
                  <w:txbxContent>
                    <w:p w14:paraId="7AD6E0E2" w14:textId="2828773C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bookmarkStart w:id="2" w:name="_Hlk32430934"/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Date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21-February-2020</w:t>
                      </w:r>
                    </w:p>
                    <w:p w14:paraId="3372F497" w14:textId="1A3DC373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Location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Fontys, Eindhoven</w:t>
                      </w:r>
                    </w:p>
                    <w:p w14:paraId="3DBBA2F9" w14:textId="6161E769" w:rsidR="00EF065A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Tutor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Qin Q. Zhao</w:t>
                      </w:r>
                    </w:p>
                    <w:p w14:paraId="03F78290" w14:textId="77777777" w:rsidR="00710E3D" w:rsidRPr="00710E3D" w:rsidRDefault="00710E3D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</w:p>
                    <w:p w14:paraId="46469E2E" w14:textId="08713A51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Louis Kareem Cocks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Project Leader &amp; 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)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3954358</w:t>
                      </w:r>
                    </w:p>
                    <w:p w14:paraId="1E2F13FE" w14:textId="7775DCDD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Jose Navarrete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Carbonell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3917533</w:t>
                      </w:r>
                    </w:p>
                    <w:p w14:paraId="0F1EC37B" w14:textId="77777777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Alexander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Vartic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 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4030435</w:t>
                      </w:r>
                    </w:p>
                    <w:p w14:paraId="553B05DA" w14:textId="7D30D645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Menderes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Saçli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3838439</w:t>
                      </w:r>
                      <w:bookmarkEnd w:id="2"/>
                    </w:p>
                  </w:txbxContent>
                </v:textbox>
                <w10:wrap anchorx="margin"/>
              </v:shape>
            </w:pict>
          </mc:Fallback>
        </mc:AlternateContent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9776" behindDoc="1" locked="0" layoutInCell="1" allowOverlap="1" wp14:anchorId="2E347575" wp14:editId="17CDE89A">
            <wp:simplePos x="0" y="0"/>
            <wp:positionH relativeFrom="column">
              <wp:posOffset>205740</wp:posOffset>
            </wp:positionH>
            <wp:positionV relativeFrom="paragraph">
              <wp:posOffset>3034665</wp:posOffset>
            </wp:positionV>
            <wp:extent cx="2109470" cy="2446020"/>
            <wp:effectExtent l="0" t="0" r="5080" b="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41344" behindDoc="1" locked="0" layoutInCell="1" allowOverlap="1" wp14:anchorId="40862394" wp14:editId="736B30C7">
            <wp:simplePos x="0" y="0"/>
            <wp:positionH relativeFrom="column">
              <wp:posOffset>510540</wp:posOffset>
            </wp:positionH>
            <wp:positionV relativeFrom="paragraph">
              <wp:posOffset>3034665</wp:posOffset>
            </wp:positionV>
            <wp:extent cx="6518275" cy="2445885"/>
            <wp:effectExtent l="0" t="0" r="0" b="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945" cy="244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48512" behindDoc="1" locked="0" layoutInCell="1" allowOverlap="1" wp14:anchorId="761068FF" wp14:editId="0EC1FEFE">
            <wp:simplePos x="0" y="0"/>
            <wp:positionH relativeFrom="column">
              <wp:posOffset>3375660</wp:posOffset>
            </wp:positionH>
            <wp:positionV relativeFrom="paragraph">
              <wp:posOffset>1449706</wp:posOffset>
            </wp:positionV>
            <wp:extent cx="2273845" cy="2712720"/>
            <wp:effectExtent l="0" t="0" r="0" b="0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53" cy="2740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30080" behindDoc="1" locked="0" layoutInCell="1" allowOverlap="1" wp14:anchorId="7F16489B" wp14:editId="14EC6882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423915">
        <w:rPr>
          <w:rFonts w:ascii="Arial Nova Light" w:eastAsia="Malgun Gothic" w:hAnsi="Arial Nova Light"/>
        </w:rPr>
        <w:br w:type="page"/>
      </w:r>
    </w:p>
    <w:p w14:paraId="4C421C7F" w14:textId="6FDEB55E" w:rsidR="004968B5" w:rsidRPr="00423915" w:rsidRDefault="004968B5" w:rsidP="004968B5">
      <w:pPr>
        <w:pStyle w:val="TOCHeading"/>
        <w:framePr w:wrap="around"/>
        <w:rPr>
          <w:rFonts w:ascii="Arial Nova Light" w:eastAsia="Malgun Gothic" w:hAnsi="Arial Nova Light"/>
          <w:color w:val="auto"/>
        </w:rPr>
      </w:pPr>
      <w:r w:rsidRPr="00423915">
        <w:rPr>
          <w:rFonts w:ascii="Arial Nova Light" w:eastAsia="Malgun Gothic" w:hAnsi="Arial Nova Light"/>
          <w:color w:val="auto"/>
        </w:rPr>
        <w:lastRenderedPageBreak/>
        <w:t>Table of Contents</w:t>
      </w:r>
    </w:p>
    <w:p w14:paraId="6D1EF16E" w14:textId="560EF540" w:rsidR="00ED7B2A" w:rsidRDefault="004968B5">
      <w:pPr>
        <w:pStyle w:val="TOC1"/>
        <w:rPr>
          <w:b w:val="0"/>
          <w:noProof/>
          <w:color w:val="auto"/>
          <w:sz w:val="22"/>
        </w:rPr>
      </w:pPr>
      <w:r w:rsidRPr="00423915">
        <w:rPr>
          <w:rFonts w:ascii="Arial Nova Light" w:eastAsia="Malgun Gothic" w:hAnsi="Arial Nova Light"/>
          <w:color w:val="FF0000"/>
          <w:szCs w:val="28"/>
        </w:rPr>
        <w:fldChar w:fldCharType="begin"/>
      </w:r>
      <w:r w:rsidRPr="00423915">
        <w:rPr>
          <w:rFonts w:ascii="Arial Nova Light" w:eastAsia="Malgun Gothic" w:hAnsi="Arial Nova Light"/>
          <w:color w:val="FF0000"/>
          <w:szCs w:val="28"/>
        </w:rPr>
        <w:instrText xml:space="preserve"> TOC \o "1-3" \h \z \u </w:instrText>
      </w:r>
      <w:r w:rsidRPr="00423915">
        <w:rPr>
          <w:rFonts w:ascii="Arial Nova Light" w:eastAsia="Malgun Gothic" w:hAnsi="Arial Nova Light"/>
          <w:color w:val="FF0000"/>
          <w:szCs w:val="28"/>
        </w:rPr>
        <w:fldChar w:fldCharType="separate"/>
      </w:r>
      <w:hyperlink w:anchor="_Toc34084803" w:history="1">
        <w:r w:rsidR="00ED7B2A" w:rsidRPr="00744DE5">
          <w:rPr>
            <w:rStyle w:val="Hyperlink"/>
            <w:noProof/>
          </w:rPr>
          <w:t>Agreements with client</w:t>
        </w:r>
        <w:r w:rsidR="00ED7B2A">
          <w:rPr>
            <w:noProof/>
            <w:webHidden/>
          </w:rPr>
          <w:tab/>
        </w:r>
        <w:r w:rsidR="00ED7B2A">
          <w:rPr>
            <w:noProof/>
            <w:webHidden/>
          </w:rPr>
          <w:fldChar w:fldCharType="begin"/>
        </w:r>
        <w:r w:rsidR="00ED7B2A">
          <w:rPr>
            <w:noProof/>
            <w:webHidden/>
          </w:rPr>
          <w:instrText xml:space="preserve"> PAGEREF _Toc34084803 \h </w:instrText>
        </w:r>
        <w:r w:rsidR="00ED7B2A">
          <w:rPr>
            <w:noProof/>
            <w:webHidden/>
          </w:rPr>
        </w:r>
        <w:r w:rsidR="00ED7B2A">
          <w:rPr>
            <w:noProof/>
            <w:webHidden/>
          </w:rPr>
          <w:fldChar w:fldCharType="separate"/>
        </w:r>
        <w:r w:rsidR="009E4C84">
          <w:rPr>
            <w:noProof/>
            <w:webHidden/>
          </w:rPr>
          <w:t>2</w:t>
        </w:r>
        <w:r w:rsidR="00ED7B2A">
          <w:rPr>
            <w:noProof/>
            <w:webHidden/>
          </w:rPr>
          <w:fldChar w:fldCharType="end"/>
        </w:r>
      </w:hyperlink>
    </w:p>
    <w:p w14:paraId="5721051E" w14:textId="51FE6147" w:rsidR="00ED7B2A" w:rsidRDefault="00ED7B2A">
      <w:pPr>
        <w:pStyle w:val="TOC1"/>
        <w:rPr>
          <w:b w:val="0"/>
          <w:noProof/>
          <w:color w:val="auto"/>
          <w:sz w:val="22"/>
        </w:rPr>
      </w:pPr>
      <w:hyperlink w:anchor="_Toc34084804" w:history="1">
        <w:r w:rsidRPr="00744DE5">
          <w:rPr>
            <w:rStyle w:val="Hyperlink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_Toc34084804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C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CE28FD" w14:textId="7F6CC9AC" w:rsidR="00ED7B2A" w:rsidRDefault="00ED7B2A">
      <w:pPr>
        <w:pStyle w:val="TOC1"/>
        <w:rPr>
          <w:b w:val="0"/>
          <w:noProof/>
          <w:color w:val="auto"/>
          <w:sz w:val="22"/>
        </w:rPr>
      </w:pPr>
      <w:hyperlink w:anchor="_Toc34084805" w:history="1">
        <w:r w:rsidRPr="00744DE5">
          <w:rPr>
            <w:rStyle w:val="Hyperlink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_Toc34084805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C8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074AA1" w14:textId="0BBB0458" w:rsidR="00ED7B2A" w:rsidRDefault="00ED7B2A">
      <w:pPr>
        <w:pStyle w:val="TOC1"/>
        <w:rPr>
          <w:b w:val="0"/>
          <w:noProof/>
          <w:color w:val="auto"/>
          <w:sz w:val="22"/>
        </w:rPr>
      </w:pPr>
      <w:hyperlink w:anchor="_Toc34084806" w:history="1">
        <w:r w:rsidRPr="00744DE5">
          <w:rPr>
            <w:rStyle w:val="Hyperlink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_Toc34084806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C8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C6B85D" w14:textId="11DE811C" w:rsidR="00ED7B2A" w:rsidRDefault="00ED7B2A">
      <w:pPr>
        <w:pStyle w:val="TOC1"/>
        <w:rPr>
          <w:b w:val="0"/>
          <w:noProof/>
          <w:color w:val="auto"/>
          <w:sz w:val="22"/>
        </w:rPr>
      </w:pPr>
      <w:hyperlink r:id="rId19" w:anchor="_Toc34084807" w:history="1">
        <w:r w:rsidRPr="00744DE5">
          <w:rPr>
            <w:rStyle w:val="Hyperlink"/>
            <w:noProof/>
          </w:rPr>
          <w:t>GUI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_Toc34084807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C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9B9243" w14:textId="01A3E489" w:rsidR="00ED7B2A" w:rsidRDefault="00ED7B2A">
      <w:pPr>
        <w:pStyle w:val="TOC1"/>
        <w:rPr>
          <w:b w:val="0"/>
          <w:noProof/>
          <w:color w:val="auto"/>
          <w:sz w:val="22"/>
        </w:rPr>
      </w:pPr>
      <w:hyperlink r:id="rId20" w:anchor="_Toc34084808" w:history="1">
        <w:r w:rsidRPr="00744DE5">
          <w:rPr>
            <w:rStyle w:val="Hyperlink"/>
            <w:noProof/>
          </w:rPr>
          <w:t>GUI Two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_Toc34084808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C8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47034E" w14:textId="4B3746B0" w:rsidR="00ED7B2A" w:rsidRDefault="00ED7B2A">
      <w:pPr>
        <w:pStyle w:val="TOC1"/>
        <w:rPr>
          <w:b w:val="0"/>
          <w:noProof/>
          <w:color w:val="auto"/>
          <w:sz w:val="22"/>
        </w:rPr>
      </w:pPr>
      <w:hyperlink r:id="rId21" w:anchor="_Toc34084809" w:history="1">
        <w:r w:rsidRPr="00744DE5">
          <w:rPr>
            <w:rStyle w:val="Hyperlink"/>
            <w:noProof/>
          </w:rPr>
          <w:t>GUI Three</w:t>
        </w:r>
        <w:bookmarkStart w:id="3" w:name="_GoBack"/>
        <w:bookmarkEnd w:id="3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_Toc34084809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C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56C7EA" w14:textId="61940342" w:rsidR="00ED7B2A" w:rsidRDefault="00ED7B2A">
      <w:pPr>
        <w:pStyle w:val="TOC1"/>
        <w:rPr>
          <w:b w:val="0"/>
          <w:noProof/>
          <w:color w:val="auto"/>
          <w:sz w:val="22"/>
        </w:rPr>
      </w:pPr>
      <w:hyperlink r:id="rId22" w:anchor="_Toc34084810" w:history="1">
        <w:r w:rsidRPr="00744DE5">
          <w:rPr>
            <w:rStyle w:val="Hyperlink"/>
            <w:noProof/>
          </w:rPr>
          <w:t>GUI Four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_Toc34084810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C8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9E2BAF" w14:textId="75C446BF" w:rsidR="00ED7B2A" w:rsidRDefault="00ED7B2A">
      <w:pPr>
        <w:pStyle w:val="TOC1"/>
        <w:rPr>
          <w:b w:val="0"/>
          <w:noProof/>
          <w:color w:val="auto"/>
          <w:sz w:val="22"/>
        </w:rPr>
      </w:pPr>
      <w:hyperlink r:id="rId23" w:anchor="_Toc34084812" w:history="1">
        <w:r w:rsidRPr="00744DE5">
          <w:rPr>
            <w:rStyle w:val="Hyperlink"/>
            <w:noProof/>
          </w:rPr>
          <w:t>GUI Five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_Toc34084812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C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DCA518" w14:textId="7CFE824E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bCs/>
          <w:noProof/>
          <w:color w:val="FF0000"/>
          <w:szCs w:val="28"/>
        </w:rPr>
        <w:fldChar w:fldCharType="end"/>
      </w:r>
    </w:p>
    <w:p w14:paraId="25B6728C" w14:textId="248E18E9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b w:val="0"/>
          <w:bCs w:val="0"/>
          <w:color w:val="FF0000"/>
        </w:rPr>
      </w:pPr>
    </w:p>
    <w:p w14:paraId="63551CC1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533D0548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67008DF2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1B52613F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426969AE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6108101A" w14:textId="511618BC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0D5E91C3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000A90EE" w14:textId="57BFC742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139BEC48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04993C66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1F46E473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688439BD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4DCA1768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77AAC632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3D287F0E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CDC9AAF" w14:textId="77777777" w:rsidR="00A83324" w:rsidRPr="00423915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40C87389" w14:textId="69F678BF" w:rsidR="00A83324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F83192B" w14:textId="53696208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0CE2BDD4" w14:textId="71991739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191CE22A" w14:textId="041D33DD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6F5B4726" w14:textId="1BC580E8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02EF00C1" w14:textId="25FC8FA2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651EF113" w14:textId="6F1351B9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53330EA8" w14:textId="68C624F6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1484DAB8" w14:textId="77777777" w:rsidR="00423915" w:rsidRP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3AEAD5A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5193B900" w14:textId="1EEA759C" w:rsidR="007168E8" w:rsidRPr="00423915" w:rsidRDefault="007168E8" w:rsidP="004968B5">
      <w:pPr>
        <w:rPr>
          <w:rFonts w:ascii="Arial Nova Light" w:eastAsia="Malgun Gothic" w:hAnsi="Arial Nova Light"/>
          <w:b w:val="0"/>
          <w:bCs/>
          <w:color w:val="auto"/>
          <w:vertAlign w:val="superscript"/>
        </w:rPr>
      </w:pPr>
      <w:r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lastRenderedPageBreak/>
        <w:t>Some of the agreements we have with our client is that we are going to deliver a desktop application by the 27</w:t>
      </w:r>
      <w:r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  <w:t xml:space="preserve">th </w:t>
      </w:r>
      <w:r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of March and </w:t>
      </w:r>
      <w:r w:rsidR="002846C5"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the website by 8</w:t>
      </w:r>
      <w:r w:rsidR="002846C5"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  <w:t>th</w:t>
      </w:r>
      <w:r w:rsidR="002846C5"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of May 2020</w:t>
      </w:r>
      <w:r w:rsidR="002846C5" w:rsidRPr="00423915">
        <w:rPr>
          <w:rFonts w:ascii="Arial Nova Light" w:eastAsia="Malgun Gothic" w:hAnsi="Arial Nova Light"/>
          <w:b w:val="0"/>
          <w:bCs/>
          <w:color w:val="auto"/>
        </w:rPr>
        <w:t xml:space="preserve">. </w:t>
      </w:r>
      <w:r w:rsidRPr="00423915">
        <w:rPr>
          <w:rFonts w:ascii="Arial Nova Light" w:eastAsia="Malgun Gothic" w:hAnsi="Arial Nova Light"/>
          <w:b w:val="0"/>
          <w:bCs/>
          <w:color w:val="auto"/>
        </w:rPr>
        <w:t xml:space="preserve"> </w:t>
      </w:r>
    </w:p>
    <w:p w14:paraId="19B53E6D" w14:textId="77777777" w:rsidR="004968B5" w:rsidRPr="00423915" w:rsidRDefault="004968B5" w:rsidP="004968B5">
      <w:pPr>
        <w:pStyle w:val="Heading1"/>
        <w:framePr w:wrap="around"/>
        <w:rPr>
          <w:rFonts w:ascii="Arial Nova Light" w:eastAsia="Malgun Gothic" w:hAnsi="Arial Nova Light"/>
          <w:color w:val="FF0000"/>
        </w:rPr>
      </w:pPr>
    </w:p>
    <w:p w14:paraId="59289A64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05B7C10E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7575D793" w14:textId="0E38A0EB" w:rsidR="004968B5" w:rsidRPr="00D445ED" w:rsidRDefault="00DD0948" w:rsidP="00ED7B2A">
      <w:pPr>
        <w:pStyle w:val="Heading1"/>
        <w:framePr w:w="3901" w:wrap="around"/>
      </w:pPr>
      <w:bookmarkStart w:id="4" w:name="_Toc34084803"/>
      <w:r w:rsidRPr="00D445ED">
        <w:t>Agreements</w:t>
      </w:r>
      <w:r w:rsidR="00D445ED">
        <w:t xml:space="preserve"> </w:t>
      </w:r>
      <w:r w:rsidR="00A83324" w:rsidRPr="00D445ED">
        <w:t>with</w:t>
      </w:r>
      <w:r w:rsidRPr="00D445ED">
        <w:t xml:space="preserve"> </w:t>
      </w:r>
      <w:r w:rsidR="002868BC">
        <w:t>c</w:t>
      </w:r>
      <w:r w:rsidRPr="00D445ED">
        <w:t>lient</w:t>
      </w:r>
      <w:bookmarkEnd w:id="4"/>
    </w:p>
    <w:p w14:paraId="2D043167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269C544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7001A9DF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216DB9BA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4816D1F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2F51343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A1DDA7D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1653D87C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9A4D62E" w14:textId="77777777" w:rsidR="004968B5" w:rsidRPr="00423915" w:rsidRDefault="004968B5" w:rsidP="004968B5">
      <w:pPr>
        <w:ind w:left="720"/>
        <w:rPr>
          <w:rFonts w:ascii="Arial Nova Light" w:eastAsia="Malgun Gothic" w:hAnsi="Arial Nova Light"/>
          <w:color w:val="FF0000"/>
        </w:rPr>
      </w:pPr>
    </w:p>
    <w:p w14:paraId="33B960FA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489E87BC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5961A1F8" w14:textId="60BF1EB5" w:rsidR="004968B5" w:rsidRPr="00423915" w:rsidRDefault="004968B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F09E584" w14:textId="59B6B1AC" w:rsidR="007168E8" w:rsidRPr="00423915" w:rsidRDefault="007168E8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50CB0094" w14:textId="16E21997" w:rsidR="007168E8" w:rsidRPr="00423915" w:rsidRDefault="007168E8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7AFC77F0" w14:textId="42923A55" w:rsidR="007168E8" w:rsidRPr="00423915" w:rsidRDefault="007168E8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7ED4AA5D" w14:textId="3F98A9AC" w:rsidR="007168E8" w:rsidRPr="00423915" w:rsidRDefault="007168E8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5EB1F6F0" w14:textId="6C5B2BA7" w:rsidR="007168E8" w:rsidRPr="00423915" w:rsidRDefault="007168E8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0FAEAD9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5E1A9205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652AD667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65877EF3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0FDE16E6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512FE994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E7948C2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5FA0D169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7252030F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536F0638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2DE0B3A8" w14:textId="77777777" w:rsidR="00857867" w:rsidRDefault="00857867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00A6970A" w14:textId="20FD3B82" w:rsidR="007168E8" w:rsidRPr="00857867" w:rsidRDefault="00E37AA5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lastRenderedPageBreak/>
        <w:t xml:space="preserve">The app should provide a user-friendly interface </w:t>
      </w:r>
      <w:r w:rsidR="00D004C2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to let a user </w:t>
      </w:r>
      <w:r w:rsidR="006F4FBF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easily view </w:t>
      </w:r>
      <w:r w:rsidR="00066E09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statistics and the work schedule.</w:t>
      </w:r>
    </w:p>
    <w:p w14:paraId="7DDCBEC9" w14:textId="1605530F" w:rsidR="00066E09" w:rsidRPr="00857867" w:rsidRDefault="00E178EC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</w:t>
      </w:r>
      <w:r w:rsidR="00313DED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user</w:t>
      </w:r>
      <w:r w:rsidR="00313DED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should be able to view and update their personal information.</w:t>
      </w:r>
    </w:p>
    <w:p w14:paraId="127A19B0" w14:textId="56CC7437" w:rsidR="00E178EC" w:rsidRPr="00857867" w:rsidRDefault="00D012CE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 user should be able to add</w:t>
      </w:r>
      <w:r w:rsidR="00A93369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an </w:t>
      </w:r>
      <w:r w:rsidR="000D1BE1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employee </w:t>
      </w:r>
      <w:r w:rsidR="00A93369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to</w:t>
      </w:r>
      <w:r w:rsidR="000D1BE1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the system</w:t>
      </w:r>
      <w:r w:rsidR="00155C12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.</w:t>
      </w:r>
    </w:p>
    <w:p w14:paraId="7C93531E" w14:textId="767C790C" w:rsidR="007E15D2" w:rsidRPr="00857867" w:rsidRDefault="007E15D2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A user should be able to edit an </w:t>
      </w:r>
      <w:r w:rsidR="00AE31F2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employee in the system.</w:t>
      </w:r>
    </w:p>
    <w:p w14:paraId="203CA9BD" w14:textId="15F3E483" w:rsidR="00AE31F2" w:rsidRPr="00857867" w:rsidRDefault="00AE31F2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A user should be able to delete </w:t>
      </w:r>
      <w:r w:rsidR="007369F0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an employee </w:t>
      </w:r>
      <w:r w:rsidR="000B7DBC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from the system.</w:t>
      </w:r>
    </w:p>
    <w:p w14:paraId="48922DC9" w14:textId="2739162B" w:rsidR="000B7DBC" w:rsidRPr="00857867" w:rsidRDefault="000B7DBC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A user should be able to view an employee </w:t>
      </w:r>
      <w:r w:rsidR="000E051F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in the system.</w:t>
      </w:r>
    </w:p>
    <w:p w14:paraId="1E417397" w14:textId="302AC0B7" w:rsidR="00EA7A17" w:rsidRPr="00857867" w:rsidRDefault="00EA7A17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</w:t>
      </w:r>
      <w:r w:rsidR="006417B7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E0018A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user</w:t>
      </w:r>
      <w:r w:rsidR="006417B7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should be able to assign a</w:t>
      </w:r>
      <w:r w:rsidR="00E0018A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n</w:t>
      </w:r>
      <w:r w:rsidR="006417B7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C64E2C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employee</w:t>
      </w:r>
      <w:r w:rsidR="006417B7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to </w:t>
      </w:r>
      <w:r w:rsidR="00C64E2C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 shift</w:t>
      </w:r>
      <w:r w:rsidR="00E0018A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.</w:t>
      </w:r>
    </w:p>
    <w:p w14:paraId="3AD4A84E" w14:textId="1DAAA5DC" w:rsidR="00E800BC" w:rsidRPr="00857867" w:rsidRDefault="00C42CD7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 user should be able to send a complaint to the manager</w:t>
      </w:r>
      <w:r w:rsidR="0082440B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.</w:t>
      </w:r>
    </w:p>
    <w:p w14:paraId="36A99C06" w14:textId="10BBD572" w:rsidR="0082440B" w:rsidRPr="00857867" w:rsidRDefault="007568BF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The app should </w:t>
      </w:r>
      <w:r w:rsidR="00D47C4D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notify the user </w:t>
      </w:r>
      <w:r w:rsidR="00D87A15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if </w:t>
      </w:r>
      <w:r w:rsidR="00A360ED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an employee is not available for </w:t>
      </w:r>
      <w:r w:rsidR="007C3571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 shift.</w:t>
      </w:r>
    </w:p>
    <w:p w14:paraId="74992574" w14:textId="12F0D2C7" w:rsidR="00E0018A" w:rsidRPr="00857867" w:rsidRDefault="002041F8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A user should be able to login </w:t>
      </w:r>
      <w:r w:rsidR="00933C8D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with their email and password.</w:t>
      </w:r>
    </w:p>
    <w:p w14:paraId="2D236644" w14:textId="13E785E7" w:rsidR="00155C12" w:rsidRPr="00857867" w:rsidRDefault="00E03C7E" w:rsidP="00857867">
      <w:pPr>
        <w:pStyle w:val="ListParagraph"/>
        <w:numPr>
          <w:ilvl w:val="0"/>
          <w:numId w:val="41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 user should be able to logout</w:t>
      </w:r>
      <w:r w:rsidR="00633A70" w:rsidRPr="0085786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from the application.</w:t>
      </w:r>
    </w:p>
    <w:p w14:paraId="7830A0FE" w14:textId="77777777" w:rsidR="0052683E" w:rsidRPr="00423915" w:rsidRDefault="0052683E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640630EA" w14:textId="7615AB15" w:rsidR="00EE0311" w:rsidRPr="00423915" w:rsidRDefault="00EE0311" w:rsidP="004968B5">
      <w:pPr>
        <w:rPr>
          <w:rFonts w:ascii="Arial Nova Light" w:eastAsia="Malgun Gothic" w:hAnsi="Arial Nova Light"/>
          <w:color w:val="FF0000"/>
        </w:rPr>
      </w:pPr>
    </w:p>
    <w:p w14:paraId="385128BC" w14:textId="77777777" w:rsidR="00EE0311" w:rsidRPr="00423915" w:rsidRDefault="00EE0311" w:rsidP="004968B5">
      <w:pPr>
        <w:rPr>
          <w:rFonts w:ascii="Arial Nova Light" w:eastAsia="Malgun Gothic" w:hAnsi="Arial Nova Light"/>
          <w:color w:val="FF0000"/>
        </w:rPr>
      </w:pPr>
    </w:p>
    <w:p w14:paraId="4A8E5445" w14:textId="0657E759" w:rsidR="004968B5" w:rsidRPr="00D445ED" w:rsidRDefault="00DD0948" w:rsidP="00D445ED">
      <w:pPr>
        <w:pStyle w:val="Heading1"/>
        <w:framePr w:w="5533" w:wrap="around"/>
      </w:pPr>
      <w:bookmarkStart w:id="5" w:name="_Toc34084804"/>
      <w:r w:rsidRPr="00D445ED">
        <w:t>Functional Requirements</w:t>
      </w:r>
      <w:bookmarkEnd w:id="5"/>
    </w:p>
    <w:p w14:paraId="0A2698BF" w14:textId="20623FDE" w:rsidR="004968B5" w:rsidRPr="00423915" w:rsidRDefault="004968B5" w:rsidP="00EE0311">
      <w:pPr>
        <w:spacing w:after="160" w:line="259" w:lineRule="auto"/>
        <w:rPr>
          <w:rFonts w:ascii="Arial Nova Light" w:eastAsia="Malgun Gothic" w:hAnsi="Arial Nova Light"/>
          <w:color w:val="FF0000"/>
        </w:rPr>
      </w:pPr>
    </w:p>
    <w:p w14:paraId="79ED9170" w14:textId="1710D7DE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7373DACB" w14:textId="010C14F3" w:rsidR="00797A8D" w:rsidRDefault="00797A8D" w:rsidP="004968B5">
      <w:pPr>
        <w:rPr>
          <w:rFonts w:ascii="Arial Nova Light" w:eastAsia="Malgun Gothic" w:hAnsi="Arial Nova Light"/>
          <w:color w:val="FF0000"/>
        </w:rPr>
      </w:pPr>
    </w:p>
    <w:p w14:paraId="478C4C40" w14:textId="6C55FFE7" w:rsidR="00857867" w:rsidRDefault="00857867" w:rsidP="004968B5">
      <w:pPr>
        <w:rPr>
          <w:rFonts w:ascii="Arial Nova Light" w:eastAsia="Malgun Gothic" w:hAnsi="Arial Nova Light"/>
          <w:color w:val="FF0000"/>
        </w:rPr>
      </w:pPr>
    </w:p>
    <w:p w14:paraId="3A471F41" w14:textId="77777777" w:rsidR="00857867" w:rsidRPr="00423915" w:rsidRDefault="00857867" w:rsidP="004968B5">
      <w:pPr>
        <w:rPr>
          <w:rFonts w:ascii="Arial Nova Light" w:eastAsia="Malgun Gothic" w:hAnsi="Arial Nova Light"/>
          <w:color w:val="FF0000"/>
        </w:rPr>
      </w:pPr>
    </w:p>
    <w:p w14:paraId="692CB979" w14:textId="62E39D68" w:rsidR="0082440B" w:rsidRPr="00423915" w:rsidRDefault="0082440B" w:rsidP="002846C5">
      <w:pPr>
        <w:rPr>
          <w:rFonts w:ascii="Arial Nova Light" w:eastAsia="Malgun Gothic" w:hAnsi="Arial Nova Light"/>
          <w:color w:val="FF0000"/>
          <w:sz w:val="24"/>
          <w:szCs w:val="20"/>
        </w:rPr>
      </w:pPr>
    </w:p>
    <w:p w14:paraId="511A80DD" w14:textId="00CE6F36" w:rsidR="001A2F1C" w:rsidRPr="00423915" w:rsidRDefault="001A2F1C" w:rsidP="002846C5">
      <w:pPr>
        <w:rPr>
          <w:rFonts w:ascii="Arial Nova Light" w:eastAsia="Malgun Gothic" w:hAnsi="Arial Nova Light"/>
          <w:color w:val="FF0000"/>
          <w:sz w:val="24"/>
          <w:szCs w:val="20"/>
        </w:rPr>
      </w:pPr>
    </w:p>
    <w:p w14:paraId="21F55799" w14:textId="1E81FBC2" w:rsidR="001A2F1C" w:rsidRPr="00423915" w:rsidRDefault="001A2F1C" w:rsidP="002846C5">
      <w:pPr>
        <w:rPr>
          <w:rFonts w:ascii="Arial Nova Light" w:eastAsia="Malgun Gothic" w:hAnsi="Arial Nova Light"/>
          <w:color w:val="FF0000"/>
          <w:sz w:val="24"/>
          <w:szCs w:val="20"/>
        </w:rPr>
      </w:pPr>
    </w:p>
    <w:p w14:paraId="6F8E37CA" w14:textId="77777777" w:rsidR="00797A8D" w:rsidRPr="00423915" w:rsidRDefault="00797A8D" w:rsidP="002846C5">
      <w:pPr>
        <w:rPr>
          <w:rFonts w:ascii="Arial Nova Light" w:eastAsia="Malgun Gothic" w:hAnsi="Arial Nova Light"/>
          <w:b w:val="0"/>
          <w:bCs/>
          <w:color w:val="FF0000"/>
          <w:sz w:val="52"/>
          <w:szCs w:val="52"/>
        </w:rPr>
      </w:pPr>
    </w:p>
    <w:p w14:paraId="27188C3F" w14:textId="77777777" w:rsidR="00D63C0A" w:rsidRPr="00423915" w:rsidRDefault="00D63C0A" w:rsidP="002846C5">
      <w:pPr>
        <w:rPr>
          <w:rFonts w:ascii="Arial Nova Light" w:hAnsi="Arial Nova Light"/>
          <w:color w:val="2664B0" w:themeColor="accent6"/>
          <w:sz w:val="24"/>
          <w:szCs w:val="20"/>
        </w:rPr>
      </w:pPr>
    </w:p>
    <w:p w14:paraId="0C1A9E71" w14:textId="77777777" w:rsidR="00423915" w:rsidRDefault="00423915" w:rsidP="002846C5">
      <w:pPr>
        <w:rPr>
          <w:rFonts w:ascii="Arial Nova Light" w:hAnsi="Arial Nova Light"/>
          <w:color w:val="2664B0" w:themeColor="accent6"/>
          <w:sz w:val="24"/>
          <w:szCs w:val="20"/>
        </w:rPr>
      </w:pPr>
    </w:p>
    <w:p w14:paraId="62D94798" w14:textId="77777777" w:rsidR="00423915" w:rsidRDefault="00423915" w:rsidP="002846C5">
      <w:pPr>
        <w:rPr>
          <w:rFonts w:ascii="Arial Nova Light" w:hAnsi="Arial Nova Light"/>
          <w:color w:val="2664B0" w:themeColor="accent6"/>
          <w:sz w:val="24"/>
          <w:szCs w:val="20"/>
        </w:rPr>
      </w:pPr>
    </w:p>
    <w:p w14:paraId="43C720A2" w14:textId="77777777" w:rsidR="00423915" w:rsidRDefault="00423915" w:rsidP="002846C5">
      <w:pPr>
        <w:rPr>
          <w:rFonts w:ascii="Arial Nova Light" w:hAnsi="Arial Nova Light"/>
          <w:color w:val="2664B0" w:themeColor="accent6"/>
          <w:sz w:val="24"/>
          <w:szCs w:val="20"/>
        </w:rPr>
      </w:pPr>
    </w:p>
    <w:p w14:paraId="148FD5A6" w14:textId="77777777" w:rsidR="00423915" w:rsidRDefault="00423915" w:rsidP="002846C5">
      <w:pPr>
        <w:rPr>
          <w:rFonts w:ascii="Arial Nova Light" w:hAnsi="Arial Nova Light"/>
          <w:color w:val="2664B0" w:themeColor="accent6"/>
          <w:sz w:val="24"/>
          <w:szCs w:val="20"/>
        </w:rPr>
      </w:pPr>
    </w:p>
    <w:p w14:paraId="4C22EAB5" w14:textId="77777777" w:rsidR="00423915" w:rsidRDefault="00423915" w:rsidP="002846C5">
      <w:pPr>
        <w:rPr>
          <w:rFonts w:ascii="Arial Nova Light" w:hAnsi="Arial Nova Light"/>
          <w:color w:val="2664B0" w:themeColor="accent6"/>
          <w:sz w:val="24"/>
          <w:szCs w:val="20"/>
        </w:rPr>
      </w:pPr>
    </w:p>
    <w:p w14:paraId="0BB3C8EE" w14:textId="77777777" w:rsidR="00423915" w:rsidRDefault="00423915" w:rsidP="002846C5">
      <w:pPr>
        <w:rPr>
          <w:rFonts w:ascii="Arial Nova Light" w:hAnsi="Arial Nova Light"/>
          <w:color w:val="2664B0" w:themeColor="accent6"/>
          <w:sz w:val="24"/>
          <w:szCs w:val="20"/>
        </w:rPr>
      </w:pPr>
    </w:p>
    <w:p w14:paraId="77F1D74D" w14:textId="77777777" w:rsidR="00423915" w:rsidRDefault="00423915" w:rsidP="002846C5">
      <w:pPr>
        <w:rPr>
          <w:rFonts w:ascii="Arial Nova Light" w:hAnsi="Arial Nova Light"/>
          <w:color w:val="2664B0" w:themeColor="accent6"/>
          <w:sz w:val="24"/>
          <w:szCs w:val="20"/>
        </w:rPr>
      </w:pPr>
    </w:p>
    <w:p w14:paraId="360E6403" w14:textId="77777777" w:rsidR="00423915" w:rsidRDefault="00423915" w:rsidP="002846C5">
      <w:pPr>
        <w:rPr>
          <w:rFonts w:ascii="Arial Nova Light" w:hAnsi="Arial Nova Light"/>
          <w:color w:val="2664B0" w:themeColor="accent6"/>
          <w:sz w:val="24"/>
          <w:szCs w:val="20"/>
        </w:rPr>
      </w:pPr>
    </w:p>
    <w:p w14:paraId="61066B89" w14:textId="13DD90F3" w:rsidR="002846C5" w:rsidRPr="00423915" w:rsidRDefault="002846C5" w:rsidP="002846C5">
      <w:p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color w:val="2664B0" w:themeColor="accent6"/>
          <w:sz w:val="24"/>
          <w:szCs w:val="20"/>
        </w:rPr>
        <w:lastRenderedPageBreak/>
        <w:t>Use case</w:t>
      </w: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:</w:t>
      </w:r>
      <w:r w:rsidRPr="00423915">
        <w:rPr>
          <w:rFonts w:ascii="Arial Nova Light" w:hAnsi="Arial Nova Light"/>
          <w:color w:val="auto"/>
          <w:sz w:val="24"/>
          <w:szCs w:val="20"/>
        </w:rPr>
        <w:t xml:space="preserve"> </w:t>
      </w: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Assigning employees to shifts</w:t>
      </w:r>
    </w:p>
    <w:p w14:paraId="76B22193" w14:textId="77777777" w:rsidR="007026FF" w:rsidRPr="00D445ED" w:rsidRDefault="007026FF" w:rsidP="00D445ED">
      <w:pPr>
        <w:pStyle w:val="Heading1"/>
        <w:framePr w:wrap="around"/>
      </w:pPr>
      <w:bookmarkStart w:id="6" w:name="_Hlk34075897"/>
      <w:bookmarkStart w:id="7" w:name="_Toc34084805"/>
      <w:r w:rsidRPr="00D445ED">
        <w:t>Use Cases</w:t>
      </w:r>
      <w:bookmarkEnd w:id="7"/>
    </w:p>
    <w:bookmarkEnd w:id="6"/>
    <w:p w14:paraId="4E5844CE" w14:textId="77777777" w:rsidR="002846C5" w:rsidRPr="00423915" w:rsidRDefault="002846C5" w:rsidP="002846C5">
      <w:p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color w:val="2664B0" w:themeColor="accent6"/>
          <w:sz w:val="24"/>
          <w:szCs w:val="20"/>
        </w:rPr>
        <w:t>Actor</w:t>
      </w: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: Manager</w:t>
      </w:r>
    </w:p>
    <w:p w14:paraId="2B546B1A" w14:textId="77777777" w:rsidR="002846C5" w:rsidRPr="00423915" w:rsidRDefault="002846C5" w:rsidP="002846C5">
      <w:p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color w:val="2664B0" w:themeColor="accent6"/>
          <w:sz w:val="24"/>
          <w:szCs w:val="20"/>
        </w:rPr>
        <w:t>Main Success Scenario</w:t>
      </w: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:</w:t>
      </w:r>
    </w:p>
    <w:p w14:paraId="609D9D3C" w14:textId="77777777" w:rsidR="002846C5" w:rsidRPr="00423915" w:rsidRDefault="002846C5" w:rsidP="002846C5">
      <w:pPr>
        <w:pStyle w:val="ListParagraph"/>
        <w:numPr>
          <w:ilvl w:val="0"/>
          <w:numId w:val="28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A manager clicks on an employee from the table.</w:t>
      </w:r>
    </w:p>
    <w:p w14:paraId="19A5EA01" w14:textId="77777777" w:rsidR="002846C5" w:rsidRPr="00423915" w:rsidRDefault="002846C5" w:rsidP="002846C5">
      <w:pPr>
        <w:pStyle w:val="ListParagraph"/>
        <w:numPr>
          <w:ilvl w:val="0"/>
          <w:numId w:val="28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Manager gets a message.</w:t>
      </w:r>
    </w:p>
    <w:p w14:paraId="0D0EEEB9" w14:textId="77777777" w:rsidR="002846C5" w:rsidRPr="00423915" w:rsidRDefault="002846C5" w:rsidP="002846C5">
      <w:pPr>
        <w:pStyle w:val="ListParagraph"/>
        <w:numPr>
          <w:ilvl w:val="0"/>
          <w:numId w:val="28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System opens a new form with employee information.</w:t>
      </w:r>
    </w:p>
    <w:p w14:paraId="10E8F831" w14:textId="77777777" w:rsidR="002846C5" w:rsidRPr="00423915" w:rsidRDefault="002846C5" w:rsidP="002846C5">
      <w:pPr>
        <w:pStyle w:val="ListParagraph"/>
        <w:numPr>
          <w:ilvl w:val="0"/>
          <w:numId w:val="28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Manager selects time and date to from the dropdown list and calendar.</w:t>
      </w:r>
    </w:p>
    <w:p w14:paraId="54862021" w14:textId="77777777" w:rsidR="002846C5" w:rsidRPr="00423915" w:rsidRDefault="002846C5" w:rsidP="002846C5">
      <w:pPr>
        <w:pStyle w:val="ListParagraph"/>
        <w:numPr>
          <w:ilvl w:val="0"/>
          <w:numId w:val="28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The system confirms that employee is assigned to shift.</w:t>
      </w:r>
    </w:p>
    <w:p w14:paraId="388B71E6" w14:textId="77777777" w:rsidR="002846C5" w:rsidRPr="00423915" w:rsidRDefault="002846C5" w:rsidP="002846C5">
      <w:p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color w:val="2664B0" w:themeColor="accent6"/>
          <w:sz w:val="24"/>
          <w:szCs w:val="20"/>
        </w:rPr>
        <w:t>Extensions</w:t>
      </w: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:</w:t>
      </w:r>
    </w:p>
    <w:p w14:paraId="589D4B36" w14:textId="77777777" w:rsidR="002846C5" w:rsidRPr="00423915" w:rsidRDefault="002846C5" w:rsidP="002846C5">
      <w:pPr>
        <w:ind w:left="360"/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2a. Question to assign an employee</w:t>
      </w:r>
    </w:p>
    <w:p w14:paraId="255B3B79" w14:textId="08224102" w:rsidR="002846C5" w:rsidRPr="00423915" w:rsidRDefault="002846C5" w:rsidP="002846C5">
      <w:pPr>
        <w:pStyle w:val="ListParagraph"/>
        <w:numPr>
          <w:ilvl w:val="0"/>
          <w:numId w:val="29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Manager choose to assign an employee</w:t>
      </w:r>
    </w:p>
    <w:p w14:paraId="2524ABF7" w14:textId="64F54F8E" w:rsidR="00415B8C" w:rsidRPr="00423915" w:rsidRDefault="00415B8C" w:rsidP="002846C5">
      <w:pPr>
        <w:pStyle w:val="ListParagraph"/>
        <w:numPr>
          <w:ilvl w:val="0"/>
          <w:numId w:val="29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 xml:space="preserve">Continue to MSS step </w:t>
      </w:r>
      <w:r w:rsidR="000E3FC9"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4.</w:t>
      </w:r>
    </w:p>
    <w:p w14:paraId="3805572A" w14:textId="77777777" w:rsidR="002846C5" w:rsidRPr="00423915" w:rsidRDefault="002846C5" w:rsidP="002846C5">
      <w:pPr>
        <w:pStyle w:val="ListParagraph"/>
        <w:numPr>
          <w:ilvl w:val="0"/>
          <w:numId w:val="29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Manager choose to cancel the action.</w:t>
      </w:r>
    </w:p>
    <w:p w14:paraId="3FEDC7AA" w14:textId="77777777" w:rsidR="002846C5" w:rsidRPr="00423915" w:rsidRDefault="002846C5" w:rsidP="002846C5">
      <w:pPr>
        <w:pStyle w:val="ListParagraph"/>
        <w:numPr>
          <w:ilvl w:val="0"/>
          <w:numId w:val="29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Return to MSS step 1.</w:t>
      </w:r>
    </w:p>
    <w:p w14:paraId="2011A3B2" w14:textId="77777777" w:rsidR="002846C5" w:rsidRPr="00423915" w:rsidRDefault="002846C5" w:rsidP="002846C5">
      <w:p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 xml:space="preserve">     4a. Form to assign employee</w:t>
      </w:r>
    </w:p>
    <w:p w14:paraId="5FC19C75" w14:textId="77777777" w:rsidR="002846C5" w:rsidRPr="00423915" w:rsidRDefault="002846C5" w:rsidP="002846C5">
      <w:pPr>
        <w:pStyle w:val="ListParagraph"/>
        <w:numPr>
          <w:ilvl w:val="0"/>
          <w:numId w:val="30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If there’s no data, the system will give an error.</w:t>
      </w:r>
    </w:p>
    <w:p w14:paraId="219C2892" w14:textId="77777777" w:rsidR="002846C5" w:rsidRPr="00423915" w:rsidRDefault="002846C5" w:rsidP="002846C5">
      <w:pPr>
        <w:pStyle w:val="ListParagraph"/>
        <w:numPr>
          <w:ilvl w:val="0"/>
          <w:numId w:val="30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If the employee is not available, the system will suggest a reserved employee.</w:t>
      </w:r>
    </w:p>
    <w:p w14:paraId="7ECD2A5F" w14:textId="77777777" w:rsidR="002846C5" w:rsidRPr="00423915" w:rsidRDefault="002846C5" w:rsidP="002846C5">
      <w:pPr>
        <w:pStyle w:val="ListParagraph"/>
        <w:numPr>
          <w:ilvl w:val="0"/>
          <w:numId w:val="30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>If data is available and employee is assigned to a shift, the system will display message indicating success of the action.</w:t>
      </w:r>
    </w:p>
    <w:p w14:paraId="1FDF8DB4" w14:textId="77777777" w:rsidR="002846C5" w:rsidRPr="00423915" w:rsidRDefault="002846C5" w:rsidP="002846C5">
      <w:pPr>
        <w:pStyle w:val="ListParagraph"/>
        <w:numPr>
          <w:ilvl w:val="0"/>
          <w:numId w:val="30"/>
        </w:numPr>
        <w:rPr>
          <w:rFonts w:ascii="Arial Nova Light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hAnsi="Arial Nova Light"/>
          <w:b w:val="0"/>
          <w:bCs/>
          <w:color w:val="auto"/>
          <w:sz w:val="24"/>
          <w:szCs w:val="20"/>
        </w:rPr>
        <w:t xml:space="preserve">End of use case. </w:t>
      </w:r>
    </w:p>
    <w:p w14:paraId="2297AFE8" w14:textId="30442967" w:rsidR="007168E8" w:rsidRPr="00423915" w:rsidRDefault="007168E8" w:rsidP="004968B5">
      <w:pPr>
        <w:rPr>
          <w:rFonts w:ascii="Arial Nova Light" w:eastAsia="Malgun Gothic" w:hAnsi="Arial Nova Light"/>
          <w:b w:val="0"/>
          <w:bCs/>
          <w:color w:val="FF0000"/>
          <w:sz w:val="22"/>
        </w:rPr>
      </w:pPr>
    </w:p>
    <w:p w14:paraId="41F53141" w14:textId="66DD72BC" w:rsidR="007168E8" w:rsidRPr="00423915" w:rsidRDefault="008559D9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 xml:space="preserve">Use </w:t>
      </w:r>
      <w:r w:rsidR="00D469B6"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case</w:t>
      </w:r>
      <w:r w:rsidR="00D469B6" w:rsidRPr="00423915">
        <w:rPr>
          <w:rFonts w:ascii="Arial Nova Light" w:eastAsia="Malgun Gothic" w:hAnsi="Arial Nova Light"/>
          <w:b w:val="0"/>
          <w:bCs/>
          <w:color w:val="auto"/>
          <w:sz w:val="24"/>
          <w:szCs w:val="24"/>
        </w:rPr>
        <w:t xml:space="preserve">: </w:t>
      </w:r>
      <w:r w:rsidR="00D469B6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Viewing employee</w:t>
      </w:r>
      <w:r w:rsidR="0088090E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s </w:t>
      </w:r>
    </w:p>
    <w:p w14:paraId="2BD2451F" w14:textId="222E3F9B" w:rsidR="004968B5" w:rsidRPr="00423915" w:rsidRDefault="0088090E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Actor</w:t>
      </w:r>
      <w:r w:rsidRPr="00423915">
        <w:rPr>
          <w:rFonts w:ascii="Arial Nova Light" w:eastAsia="Malgun Gothic" w:hAnsi="Arial Nova Light"/>
          <w:b w:val="0"/>
          <w:bCs/>
          <w:color w:val="auto"/>
          <w:sz w:val="24"/>
          <w:szCs w:val="24"/>
        </w:rPr>
        <w:t>:</w:t>
      </w:r>
      <w:r w:rsidR="0021182D" w:rsidRPr="00423915">
        <w:rPr>
          <w:rFonts w:ascii="Arial Nova Light" w:eastAsia="Malgun Gothic" w:hAnsi="Arial Nova Light"/>
          <w:b w:val="0"/>
          <w:bCs/>
          <w:color w:val="auto"/>
          <w:sz w:val="24"/>
          <w:szCs w:val="24"/>
        </w:rPr>
        <w:t xml:space="preserve"> </w:t>
      </w:r>
      <w:r w:rsidR="00A533B4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User</w:t>
      </w:r>
    </w:p>
    <w:p w14:paraId="10377A96" w14:textId="41083CE1" w:rsidR="00A44CCC" w:rsidRPr="00423915" w:rsidRDefault="00CA71A6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Main Success Scenario</w:t>
      </w:r>
      <w:r w:rsidRPr="00423915">
        <w:rPr>
          <w:rFonts w:ascii="Arial Nova Light" w:eastAsia="Malgun Gothic" w:hAnsi="Arial Nova Light"/>
          <w:b w:val="0"/>
          <w:bCs/>
          <w:color w:val="auto"/>
          <w:sz w:val="24"/>
          <w:szCs w:val="24"/>
        </w:rPr>
        <w:t>:</w:t>
      </w:r>
    </w:p>
    <w:p w14:paraId="30392BB8" w14:textId="3AEFB923" w:rsidR="00AD69ED" w:rsidRPr="00423915" w:rsidRDefault="00AD69ED" w:rsidP="00305351">
      <w:pPr>
        <w:pStyle w:val="ListParagraph"/>
        <w:numPr>
          <w:ilvl w:val="0"/>
          <w:numId w:val="33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User selects a date </w:t>
      </w:r>
      <w:r w:rsidR="006C2B62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from th</w:t>
      </w:r>
      <w:r w:rsidR="00F10212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e date </w:t>
      </w:r>
      <w:r w:rsidR="00D67A1C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calendar.</w:t>
      </w:r>
    </w:p>
    <w:p w14:paraId="05B04618" w14:textId="06FBC7D4" w:rsidR="00C61B40" w:rsidRPr="00423915" w:rsidRDefault="009028BE" w:rsidP="00C61B40">
      <w:pPr>
        <w:pStyle w:val="ListParagraph"/>
        <w:numPr>
          <w:ilvl w:val="0"/>
          <w:numId w:val="33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The table displays all shifts</w:t>
      </w:r>
      <w:r w:rsidR="00C3486E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.</w:t>
      </w:r>
    </w:p>
    <w:p w14:paraId="042DCE96" w14:textId="4951DAE4" w:rsidR="00E73985" w:rsidRPr="00423915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</w:p>
    <w:p w14:paraId="64473C82" w14:textId="23FF50D4" w:rsidR="00E73985" w:rsidRPr="00423915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Use case</w:t>
      </w: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: </w:t>
      </w:r>
      <w:r w:rsidR="00136347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Deleting an employee</w:t>
      </w:r>
    </w:p>
    <w:p w14:paraId="09F2B37E" w14:textId="75817D39" w:rsidR="00E73985" w:rsidRPr="00423915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Actor</w:t>
      </w: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:</w:t>
      </w:r>
      <w:r w:rsidR="00B22E19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Manager</w:t>
      </w:r>
    </w:p>
    <w:p w14:paraId="1B5B0082" w14:textId="6D14508B" w:rsidR="00E73985" w:rsidRPr="00423915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Main</w:t>
      </w:r>
      <w:r w:rsidR="00432DF9"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 xml:space="preserve"> Success Scenario</w:t>
      </w:r>
      <w:r w:rsidR="00432DF9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:</w:t>
      </w:r>
    </w:p>
    <w:p w14:paraId="3F62E36D" w14:textId="2881A478" w:rsidR="00A719C6" w:rsidRPr="00423915" w:rsidRDefault="00774F5A" w:rsidP="00A719C6">
      <w:pPr>
        <w:pStyle w:val="ListParagraph"/>
        <w:numPr>
          <w:ilvl w:val="0"/>
          <w:numId w:val="3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Manager</w:t>
      </w:r>
      <w:r w:rsidR="006449B1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selects an employee from the </w:t>
      </w:r>
      <w:r w:rsidR="00C937EE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display.</w:t>
      </w:r>
    </w:p>
    <w:p w14:paraId="6476A29C" w14:textId="4F78E8E5" w:rsidR="002A75AE" w:rsidRPr="00423915" w:rsidRDefault="00774F5A" w:rsidP="00A719C6">
      <w:pPr>
        <w:pStyle w:val="ListParagraph"/>
        <w:numPr>
          <w:ilvl w:val="0"/>
          <w:numId w:val="3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Manager </w:t>
      </w:r>
      <w:r w:rsidR="00E45C6F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clicks </w:t>
      </w:r>
      <w:r w:rsidR="006D149E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on the </w:t>
      </w:r>
      <w:r w:rsidR="000A4BAC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fire an employee button.</w:t>
      </w:r>
    </w:p>
    <w:p w14:paraId="6C8B7F8B" w14:textId="35CE55D5" w:rsidR="00737526" w:rsidRPr="00423915" w:rsidRDefault="00737526" w:rsidP="00A719C6">
      <w:pPr>
        <w:pStyle w:val="ListParagraph"/>
        <w:numPr>
          <w:ilvl w:val="0"/>
          <w:numId w:val="3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System </w:t>
      </w:r>
      <w:r w:rsidR="007E0251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displays a </w:t>
      </w:r>
      <w:r w:rsidR="00D41B18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pop-up</w:t>
      </w:r>
      <w:r w:rsidR="007E0251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</w:t>
      </w:r>
      <w:r w:rsidR="005D483B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window.</w:t>
      </w:r>
    </w:p>
    <w:p w14:paraId="0A35BE80" w14:textId="4C23D4B9" w:rsidR="00295608" w:rsidRPr="00423915" w:rsidRDefault="00295608" w:rsidP="00A719C6">
      <w:pPr>
        <w:pStyle w:val="ListParagraph"/>
        <w:numPr>
          <w:ilvl w:val="0"/>
          <w:numId w:val="3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System displays a message </w:t>
      </w:r>
      <w:r w:rsidR="00A71C26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that user is successfully removed from the system.</w:t>
      </w:r>
    </w:p>
    <w:p w14:paraId="4ED47D24" w14:textId="77777777" w:rsidR="000E3FC9" w:rsidRPr="00423915" w:rsidRDefault="000E3FC9" w:rsidP="00E56BD1">
      <w:pPr>
        <w:rPr>
          <w:rFonts w:ascii="Arial Nova Light" w:eastAsia="Malgun Gothic" w:hAnsi="Arial Nova Light"/>
          <w:color w:val="2664B0" w:themeColor="accent6"/>
          <w:sz w:val="24"/>
          <w:szCs w:val="24"/>
        </w:rPr>
      </w:pPr>
    </w:p>
    <w:p w14:paraId="33DB59AD" w14:textId="77777777" w:rsidR="00857867" w:rsidRDefault="00857867" w:rsidP="00E56BD1">
      <w:pPr>
        <w:rPr>
          <w:rFonts w:ascii="Arial Nova Light" w:eastAsia="Malgun Gothic" w:hAnsi="Arial Nova Light"/>
          <w:color w:val="2664B0" w:themeColor="accent6"/>
          <w:sz w:val="24"/>
          <w:szCs w:val="24"/>
        </w:rPr>
      </w:pPr>
    </w:p>
    <w:p w14:paraId="3AE8DE64" w14:textId="5B2EF78A" w:rsidR="00E56BD1" w:rsidRPr="00423915" w:rsidRDefault="00D41B18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lastRenderedPageBreak/>
        <w:t>Extensions</w:t>
      </w: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:</w:t>
      </w:r>
    </w:p>
    <w:p w14:paraId="76A94052" w14:textId="3D78FDDB" w:rsidR="00C21693" w:rsidRPr="00423915" w:rsidRDefault="00C61F2B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     3a. </w:t>
      </w:r>
      <w:r w:rsidR="009C03DE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Pop</w:t>
      </w:r>
      <w:r w:rsidR="005D483B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-up window</w:t>
      </w:r>
      <w:r w:rsidR="001D1067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</w:t>
      </w:r>
      <w:r w:rsidR="001618AF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asking the manager to confirm decision</w:t>
      </w:r>
    </w:p>
    <w:p w14:paraId="1B700583" w14:textId="66F696A4" w:rsidR="005D483B" w:rsidRPr="00423915" w:rsidRDefault="001D1067" w:rsidP="005D483B">
      <w:pPr>
        <w:pStyle w:val="ListParagraph"/>
        <w:numPr>
          <w:ilvl w:val="0"/>
          <w:numId w:val="4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Manager clicks yes</w:t>
      </w:r>
    </w:p>
    <w:p w14:paraId="1CFDF7A2" w14:textId="3196FADA" w:rsidR="000C0240" w:rsidRPr="00423915" w:rsidRDefault="00A33BE6" w:rsidP="005D483B">
      <w:pPr>
        <w:pStyle w:val="ListParagraph"/>
        <w:numPr>
          <w:ilvl w:val="0"/>
          <w:numId w:val="4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Continue to MSS step </w:t>
      </w:r>
      <w:r w:rsidR="00415B8C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4.</w:t>
      </w:r>
    </w:p>
    <w:p w14:paraId="6306D858" w14:textId="43F6BD92" w:rsidR="000C0240" w:rsidRPr="00423915" w:rsidRDefault="000C0240" w:rsidP="005D483B">
      <w:pPr>
        <w:pStyle w:val="ListParagraph"/>
        <w:numPr>
          <w:ilvl w:val="0"/>
          <w:numId w:val="4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Manager clicks no</w:t>
      </w:r>
    </w:p>
    <w:p w14:paraId="6651CEC4" w14:textId="38B56C20" w:rsidR="00C21693" w:rsidRPr="00423915" w:rsidRDefault="000C0240" w:rsidP="00E56BD1">
      <w:pPr>
        <w:pStyle w:val="ListParagraph"/>
        <w:numPr>
          <w:ilvl w:val="0"/>
          <w:numId w:val="4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Return to MSS step 2</w:t>
      </w:r>
    </w:p>
    <w:p w14:paraId="2DE66B3E" w14:textId="77777777" w:rsidR="00C21693" w:rsidRPr="00423915" w:rsidRDefault="00C21693" w:rsidP="00E56BD1">
      <w:pPr>
        <w:rPr>
          <w:rFonts w:ascii="Arial Nova Light" w:eastAsia="Malgun Gothic" w:hAnsi="Arial Nova Light"/>
          <w:color w:val="2664B0" w:themeColor="accent6"/>
          <w:sz w:val="24"/>
          <w:szCs w:val="24"/>
        </w:rPr>
      </w:pPr>
    </w:p>
    <w:p w14:paraId="18BAD1AB" w14:textId="498F822D" w:rsidR="00E56BD1" w:rsidRPr="00423915" w:rsidRDefault="00E56BD1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Use case</w:t>
      </w: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:</w:t>
      </w:r>
      <w:r w:rsidR="00630A4C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Updating an employee’s information</w:t>
      </w:r>
    </w:p>
    <w:p w14:paraId="33E060AE" w14:textId="50D294EB" w:rsidR="00E56BD1" w:rsidRPr="00423915" w:rsidRDefault="00E56BD1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Actor</w:t>
      </w: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:</w:t>
      </w:r>
      <w:r w:rsidR="00630A4C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Manager</w:t>
      </w:r>
    </w:p>
    <w:p w14:paraId="00CAA779" w14:textId="30EDC166" w:rsidR="00E56BD1" w:rsidRPr="00423915" w:rsidRDefault="00E56BD1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Main Success Scenario</w:t>
      </w: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:</w:t>
      </w:r>
    </w:p>
    <w:p w14:paraId="2C212B97" w14:textId="66DAA89F" w:rsidR="00D43948" w:rsidRPr="00423915" w:rsidRDefault="00D43948" w:rsidP="00D43948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Manager selects an employee from the display.</w:t>
      </w:r>
    </w:p>
    <w:p w14:paraId="6D83CBED" w14:textId="7BACFF03" w:rsidR="00D43948" w:rsidRPr="00423915" w:rsidRDefault="00C21693" w:rsidP="00D43948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Manager clicks on the update an employee button.</w:t>
      </w:r>
    </w:p>
    <w:p w14:paraId="0396DC3D" w14:textId="77777777" w:rsidR="00C21693" w:rsidRPr="00423915" w:rsidRDefault="00C21693" w:rsidP="00C21693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System opens a new page with employee’s information.</w:t>
      </w:r>
    </w:p>
    <w:p w14:paraId="4D8BC8A8" w14:textId="14660212" w:rsidR="00C21693" w:rsidRPr="00423915" w:rsidRDefault="00C21693" w:rsidP="00C21693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Manager fills input with </w:t>
      </w:r>
      <w:r w:rsidR="0056076D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relevant</w:t>
      </w: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information.</w:t>
      </w:r>
    </w:p>
    <w:p w14:paraId="069DAD3A" w14:textId="2F9560AA" w:rsidR="00C21693" w:rsidRDefault="00C21693" w:rsidP="00C21693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Manager clicks on the done button.</w:t>
      </w:r>
    </w:p>
    <w:p w14:paraId="10AA2D9B" w14:textId="122D36D1" w:rsidR="00540650" w:rsidRPr="00423915" w:rsidRDefault="00540650" w:rsidP="00C21693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System displays a successful message.</w:t>
      </w:r>
    </w:p>
    <w:p w14:paraId="0F6E8A53" w14:textId="50EBEFA8" w:rsidR="00630A4C" w:rsidRPr="00423915" w:rsidRDefault="00630A4C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</w:p>
    <w:p w14:paraId="0655EC3B" w14:textId="008B1F39" w:rsidR="00630A4C" w:rsidRPr="00423915" w:rsidRDefault="00630A4C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Use case</w:t>
      </w: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:</w:t>
      </w:r>
      <w:r w:rsidR="000E3FC9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Adding an employee to the system</w:t>
      </w:r>
    </w:p>
    <w:p w14:paraId="0991DDC1" w14:textId="49F44D24" w:rsidR="00D94801" w:rsidRPr="00423915" w:rsidRDefault="00D94801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Actor</w:t>
      </w: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: Manager</w:t>
      </w:r>
    </w:p>
    <w:p w14:paraId="03706036" w14:textId="0C834756" w:rsidR="00D94801" w:rsidRPr="00423915" w:rsidRDefault="00D94801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color w:val="2664B0" w:themeColor="accent6"/>
          <w:sz w:val="24"/>
          <w:szCs w:val="24"/>
        </w:rPr>
        <w:t>Main Success Scenario</w:t>
      </w: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:</w:t>
      </w:r>
    </w:p>
    <w:p w14:paraId="36C01FF5" w14:textId="5AD29DC6" w:rsidR="00C21693" w:rsidRPr="00423915" w:rsidRDefault="00D94801" w:rsidP="00D94801">
      <w:pPr>
        <w:pStyle w:val="ListParagraph"/>
        <w:numPr>
          <w:ilvl w:val="0"/>
          <w:numId w:val="3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Manager clicks on the add an employee button.</w:t>
      </w:r>
    </w:p>
    <w:p w14:paraId="5CFBAE16" w14:textId="59E0BDFD" w:rsidR="00D94801" w:rsidRDefault="00F07D44" w:rsidP="00D94801">
      <w:pPr>
        <w:pStyle w:val="ListParagraph"/>
        <w:numPr>
          <w:ilvl w:val="0"/>
          <w:numId w:val="3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 w:rsidRPr="00BD370C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System opens a new page with empty fields</w:t>
      </w:r>
      <w:r w:rsidR="0098695B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.</w:t>
      </w:r>
    </w:p>
    <w:p w14:paraId="1DE58A20" w14:textId="00E98E55" w:rsidR="0098695B" w:rsidRDefault="0056076D" w:rsidP="00D94801">
      <w:pPr>
        <w:pStyle w:val="ListParagraph"/>
        <w:numPr>
          <w:ilvl w:val="0"/>
          <w:numId w:val="3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Manger fills input with relevant information</w:t>
      </w:r>
      <w:r w:rsidR="0022019D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.</w:t>
      </w:r>
    </w:p>
    <w:p w14:paraId="0B739ABF" w14:textId="1B0607EE" w:rsidR="0022019D" w:rsidRDefault="0022019D" w:rsidP="00D94801">
      <w:pPr>
        <w:pStyle w:val="ListParagraph"/>
        <w:numPr>
          <w:ilvl w:val="0"/>
          <w:numId w:val="3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Manager clicks on the ‘done’ button.</w:t>
      </w:r>
    </w:p>
    <w:p w14:paraId="516B0004" w14:textId="67407A01" w:rsidR="0022019D" w:rsidRPr="00BD370C" w:rsidRDefault="0022019D" w:rsidP="00D94801">
      <w:pPr>
        <w:pStyle w:val="ListParagraph"/>
        <w:numPr>
          <w:ilvl w:val="0"/>
          <w:numId w:val="3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System displays</w:t>
      </w:r>
      <w:r w:rsidR="00540650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a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 </w:t>
      </w:r>
      <w:r w:rsidR="00FF0B43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 xml:space="preserve">successful </w:t>
      </w:r>
      <w:r w:rsidR="00540650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4"/>
        </w:rPr>
        <w:t>message</w:t>
      </w:r>
    </w:p>
    <w:p w14:paraId="5A82F04C" w14:textId="77777777" w:rsidR="00C21693" w:rsidRPr="00423915" w:rsidRDefault="00C21693" w:rsidP="004968B5">
      <w:pPr>
        <w:rPr>
          <w:rFonts w:ascii="Arial Nova Light" w:eastAsia="Malgun Gothic" w:hAnsi="Arial Nova Light"/>
          <w:color w:val="FF0000"/>
        </w:rPr>
      </w:pPr>
    </w:p>
    <w:p w14:paraId="59239900" w14:textId="77777777" w:rsidR="00C21693" w:rsidRPr="00423915" w:rsidRDefault="00C21693" w:rsidP="004968B5">
      <w:pPr>
        <w:rPr>
          <w:rFonts w:ascii="Arial Nova Light" w:eastAsia="Malgun Gothic" w:hAnsi="Arial Nova Light"/>
          <w:color w:val="FF0000"/>
        </w:rPr>
      </w:pPr>
    </w:p>
    <w:p w14:paraId="41ED8BAD" w14:textId="77777777" w:rsidR="00C21693" w:rsidRPr="00423915" w:rsidRDefault="00C21693" w:rsidP="004968B5">
      <w:pPr>
        <w:rPr>
          <w:rFonts w:ascii="Arial Nova Light" w:eastAsia="Malgun Gothic" w:hAnsi="Arial Nova Light"/>
          <w:color w:val="FF0000"/>
        </w:rPr>
      </w:pPr>
    </w:p>
    <w:p w14:paraId="11048B26" w14:textId="77777777" w:rsidR="00C21693" w:rsidRPr="00423915" w:rsidRDefault="00C21693" w:rsidP="004968B5">
      <w:pPr>
        <w:rPr>
          <w:rFonts w:ascii="Arial Nova Light" w:eastAsia="Malgun Gothic" w:hAnsi="Arial Nova Light"/>
          <w:color w:val="FF0000"/>
        </w:rPr>
      </w:pPr>
    </w:p>
    <w:p w14:paraId="4CDCE23C" w14:textId="77777777" w:rsidR="007026FF" w:rsidRPr="007026FF" w:rsidRDefault="007026FF" w:rsidP="00D445ED">
      <w:pPr>
        <w:pStyle w:val="Heading1"/>
        <w:framePr w:wrap="around"/>
      </w:pPr>
      <w:bookmarkStart w:id="8" w:name="_Toc34084806"/>
      <w:r w:rsidRPr="007026FF">
        <w:t>Use Cases</w:t>
      </w:r>
      <w:bookmarkEnd w:id="8"/>
    </w:p>
    <w:p w14:paraId="339638DC" w14:textId="77777777" w:rsidR="00C21693" w:rsidRPr="00423915" w:rsidRDefault="00C21693" w:rsidP="004968B5">
      <w:pPr>
        <w:rPr>
          <w:rFonts w:ascii="Arial Nova Light" w:eastAsia="Malgun Gothic" w:hAnsi="Arial Nova Light"/>
          <w:color w:val="FF0000"/>
        </w:rPr>
      </w:pPr>
    </w:p>
    <w:p w14:paraId="11F9EA2B" w14:textId="52737D2E" w:rsidR="001311F0" w:rsidRPr="00423915" w:rsidRDefault="00F00342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119A0716" wp14:editId="0F824FC3">
                <wp:simplePos x="0" y="0"/>
                <wp:positionH relativeFrom="margin">
                  <wp:align>left</wp:align>
                </wp:positionH>
                <wp:positionV relativeFrom="paragraph">
                  <wp:posOffset>-1546860</wp:posOffset>
                </wp:positionV>
                <wp:extent cx="1950720" cy="44958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449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06A24" w14:textId="515D6FBB" w:rsidR="00F00342" w:rsidRPr="00D445ED" w:rsidRDefault="00F00342" w:rsidP="00D445ED">
                            <w:pPr>
                              <w:pStyle w:val="Heading1"/>
                            </w:pPr>
                            <w:bookmarkStart w:id="9" w:name="_Toc34084807"/>
                            <w:r w:rsidRPr="00D445ED">
                              <w:t>GUI</w:t>
                            </w:r>
                            <w:r w:rsidR="005208A4" w:rsidRPr="00D445ED">
                              <w:t xml:space="preserve"> O</w:t>
                            </w:r>
                            <w:r w:rsidR="00D445ED" w:rsidRPr="00D445ED">
                              <w:t>ne</w:t>
                            </w:r>
                            <w:bookmarkEnd w:id="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0716" id="Text Box 2" o:spid="_x0000_s1028" type="#_x0000_t202" style="position:absolute;margin-left:0;margin-top:-121.8pt;width:153.6pt;height:35.4pt;z-index:251670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" filled="f" stroked="f">
                <v:textbox>
                  <w:txbxContent>
                    <w:p w14:paraId="77106A24" w14:textId="515D6FBB" w:rsidR="00F00342" w:rsidRPr="00D445ED" w:rsidRDefault="00F00342" w:rsidP="00D445ED">
                      <w:pPr>
                        <w:pStyle w:val="Heading1"/>
                      </w:pPr>
                      <w:bookmarkStart w:id="10" w:name="_Toc34084807"/>
                      <w:r w:rsidRPr="00D445ED">
                        <w:t>GUI</w:t>
                      </w:r>
                      <w:r w:rsidR="005208A4" w:rsidRPr="00D445ED">
                        <w:t xml:space="preserve"> O</w:t>
                      </w:r>
                      <w:r w:rsidR="00D445ED" w:rsidRPr="00D445ED">
                        <w:t>ne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23915"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2BE3D3DB" wp14:editId="07B10E24">
            <wp:extent cx="3954780" cy="24003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917" cy="243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E015" w14:textId="775375A0" w:rsidR="001311F0" w:rsidRPr="00423915" w:rsidRDefault="001311F0" w:rsidP="00BE4EE4">
      <w:pPr>
        <w:pStyle w:val="ListParagraph"/>
        <w:numPr>
          <w:ilvl w:val="0"/>
          <w:numId w:val="32"/>
        </w:numPr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>Login page. User logs into the application with his/her credentials</w:t>
      </w:r>
      <w:r w:rsidRPr="00423915"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  <w:t xml:space="preserve">. </w:t>
      </w:r>
      <w:r w:rsidR="00BE4EE4" w:rsidRPr="00423915"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  <w:br/>
      </w:r>
    </w:p>
    <w:p w14:paraId="3C8F617D" w14:textId="4FD12E6E" w:rsidR="00F00342" w:rsidRPr="00423915" w:rsidRDefault="00F15428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362F70CB" wp14:editId="51A891B7">
            <wp:extent cx="4015740" cy="2636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330" cy="26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3864" w14:textId="229A5105" w:rsidR="001311F0" w:rsidRPr="00423915" w:rsidRDefault="001311F0" w:rsidP="001311F0">
      <w:pPr>
        <w:pStyle w:val="ListParagraph"/>
        <w:numPr>
          <w:ilvl w:val="0"/>
          <w:numId w:val="32"/>
        </w:num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 xml:space="preserve">After logging in, the user will get a schedule overview where they can view all work shifts. In this case, the user is an employee. </w:t>
      </w:r>
    </w:p>
    <w:p w14:paraId="48846FB3" w14:textId="788E4B60" w:rsidR="00C33F78" w:rsidRPr="00423915" w:rsidRDefault="00972080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0D88EDA" wp14:editId="46F6DD45">
                <wp:simplePos x="0" y="0"/>
                <wp:positionH relativeFrom="margin">
                  <wp:align>left</wp:align>
                </wp:positionH>
                <wp:positionV relativeFrom="paragraph">
                  <wp:posOffset>-1516380</wp:posOffset>
                </wp:positionV>
                <wp:extent cx="1950720" cy="510540"/>
                <wp:effectExtent l="0" t="0" r="0" b="381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CDCAD" w14:textId="518E7317" w:rsidR="00972080" w:rsidRPr="00D445ED" w:rsidRDefault="00972080" w:rsidP="00D445ED">
                            <w:pPr>
                              <w:pStyle w:val="Heading1"/>
                            </w:pPr>
                            <w:bookmarkStart w:id="11" w:name="_Toc34084808"/>
                            <w:r w:rsidRPr="00D445ED">
                              <w:t>GUI</w:t>
                            </w:r>
                            <w:r w:rsidR="005208A4" w:rsidRPr="00D445ED">
                              <w:t xml:space="preserve"> T</w:t>
                            </w:r>
                            <w:r w:rsidR="00D445ED" w:rsidRPr="00D445ED">
                              <w:t>wo</w:t>
                            </w:r>
                            <w:bookmarkEnd w:id="1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88EDA" id="_x0000_s1029" type="#_x0000_t202" style="position:absolute;margin-left:0;margin-top:-119.4pt;width:153.6pt;height:40.2pt;z-index:251672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" filled="f" stroked="f">
                <v:textbox>
                  <w:txbxContent>
                    <w:p w14:paraId="5BFCDCAD" w14:textId="518E7317" w:rsidR="00972080" w:rsidRPr="00D445ED" w:rsidRDefault="00972080" w:rsidP="00D445ED">
                      <w:pPr>
                        <w:pStyle w:val="Heading1"/>
                      </w:pPr>
                      <w:bookmarkStart w:id="12" w:name="_Toc34084808"/>
                      <w:r w:rsidRPr="00D445ED">
                        <w:t>GUI</w:t>
                      </w:r>
                      <w:r w:rsidR="005208A4" w:rsidRPr="00D445ED">
                        <w:t xml:space="preserve"> T</w:t>
                      </w:r>
                      <w:r w:rsidR="00D445ED" w:rsidRPr="00D445ED">
                        <w:t>wo</w:t>
                      </w:r>
                      <w:bookmarkEnd w:id="12"/>
                    </w:p>
                  </w:txbxContent>
                </v:textbox>
                <w10:wrap anchorx="margin"/>
              </v:shape>
            </w:pict>
          </mc:Fallback>
        </mc:AlternateContent>
      </w:r>
      <w:r w:rsidR="00960BAE" w:rsidRPr="00423915">
        <w:rPr>
          <w:rFonts w:ascii="Arial Nova Light" w:hAnsi="Arial Nova Light"/>
        </w:rPr>
        <w:t xml:space="preserve"> </w:t>
      </w:r>
      <w:r w:rsidR="00960BAE" w:rsidRPr="00423915">
        <w:rPr>
          <w:rFonts w:ascii="Arial Nova Light" w:hAnsi="Arial Nova Light"/>
          <w:noProof/>
        </w:rPr>
        <w:drawing>
          <wp:inline distT="0" distB="0" distL="0" distR="0" wp14:anchorId="1BF108B1" wp14:editId="3F923E0C">
            <wp:extent cx="4038600" cy="2651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0" cy="266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2FCE" w14:textId="34E914EA" w:rsidR="001311F0" w:rsidRPr="00423915" w:rsidRDefault="001311F0" w:rsidP="001311F0">
      <w:pPr>
        <w:pStyle w:val="ListParagraph"/>
        <w:numPr>
          <w:ilvl w:val="0"/>
          <w:numId w:val="32"/>
        </w:num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>The user</w:t>
      </w:r>
      <w:r w:rsidR="00BE4EE4"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 xml:space="preserve"> (Employee or Manager)</w:t>
      </w: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 xml:space="preserve"> can choose to view the statistics by clicking the statistics tab. </w:t>
      </w:r>
    </w:p>
    <w:p w14:paraId="34647A48" w14:textId="77777777" w:rsidR="00BE4EE4" w:rsidRPr="00423915" w:rsidRDefault="00BE4EE4" w:rsidP="00BE4EE4">
      <w:pPr>
        <w:pStyle w:val="ListParagraph"/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</w:pPr>
    </w:p>
    <w:p w14:paraId="1F07F554" w14:textId="03B2168E" w:rsidR="00F00342" w:rsidRPr="00423915" w:rsidRDefault="00F00342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05A9C904" wp14:editId="22997727">
            <wp:extent cx="4091940" cy="2567870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59" cy="258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767E" w14:textId="1A7EEE91" w:rsidR="007168E8" w:rsidRPr="00423915" w:rsidRDefault="00BE4EE4" w:rsidP="00BE4EE4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 w:cs="Calibri"/>
        </w:rPr>
        <w:t>The user (Employee or Manager) can view their profile or choose to update personal information by filling in the textboxes and clicking update profile.</w:t>
      </w:r>
    </w:p>
    <w:p w14:paraId="5C0ABA87" w14:textId="5C47F929" w:rsidR="00BE4EE4" w:rsidRPr="00423915" w:rsidRDefault="00972080" w:rsidP="0011568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7745B10A" wp14:editId="50B62519">
                <wp:simplePos x="0" y="0"/>
                <wp:positionH relativeFrom="margin">
                  <wp:align>left</wp:align>
                </wp:positionH>
                <wp:positionV relativeFrom="paragraph">
                  <wp:posOffset>-1524635</wp:posOffset>
                </wp:positionV>
                <wp:extent cx="1950720" cy="510540"/>
                <wp:effectExtent l="0" t="0" r="0" b="38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BF225" w14:textId="4F9EE33F" w:rsidR="00972080" w:rsidRPr="00D445ED" w:rsidRDefault="00972080" w:rsidP="00D445ED">
                            <w:pPr>
                              <w:pStyle w:val="Heading1"/>
                            </w:pPr>
                            <w:bookmarkStart w:id="13" w:name="_Toc34084809"/>
                            <w:r w:rsidRPr="00D445ED">
                              <w:t>GUI</w:t>
                            </w:r>
                            <w:r w:rsidR="005208A4" w:rsidRPr="00D445ED">
                              <w:t xml:space="preserve"> T</w:t>
                            </w:r>
                            <w:r w:rsidR="00D445ED" w:rsidRPr="00D445ED">
                              <w:t>hree</w:t>
                            </w:r>
                            <w:bookmarkEnd w:id="1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5B10A" id="_x0000_s1030" type="#_x0000_t202" style="position:absolute;margin-left:0;margin-top:-120.05pt;width:153.6pt;height:40.2pt;z-index:251674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" filled="f" stroked="f">
                <v:textbox>
                  <w:txbxContent>
                    <w:p w14:paraId="21FBF225" w14:textId="4F9EE33F" w:rsidR="00972080" w:rsidRPr="00D445ED" w:rsidRDefault="00972080" w:rsidP="00D445ED">
                      <w:pPr>
                        <w:pStyle w:val="Heading1"/>
                      </w:pPr>
                      <w:bookmarkStart w:id="14" w:name="_Toc34084809"/>
                      <w:r w:rsidRPr="00D445ED">
                        <w:t>GUI</w:t>
                      </w:r>
                      <w:r w:rsidR="005208A4" w:rsidRPr="00D445ED">
                        <w:t xml:space="preserve"> T</w:t>
                      </w:r>
                      <w:r w:rsidR="00D445ED" w:rsidRPr="00D445ED">
                        <w:t>hree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  <w:r w:rsidR="00327620" w:rsidRPr="00423915">
        <w:rPr>
          <w:rFonts w:ascii="Arial Nova Light" w:eastAsia="Malgun Gothic" w:hAnsi="Arial Nova Light" w:cs="Calibri"/>
          <w:noProof/>
        </w:rPr>
        <w:drawing>
          <wp:inline distT="0" distB="0" distL="0" distR="0" wp14:anchorId="23E295D1" wp14:editId="3011FCE5">
            <wp:extent cx="4236720" cy="25599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23" cy="258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D6A8" w14:textId="73CAAB75" w:rsidR="00BE4EE4" w:rsidRPr="00423915" w:rsidRDefault="00BE4EE4" w:rsidP="00BE4EE4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 w:cs="Calibri"/>
        </w:rPr>
        <w:t xml:space="preserve">After the manager logs in, they will get an overview of the schedule. </w:t>
      </w:r>
      <w:r w:rsidRPr="00423915">
        <w:rPr>
          <w:rFonts w:ascii="Arial Nova Light" w:eastAsia="Malgun Gothic" w:hAnsi="Arial Nova Light" w:cs="Calibri"/>
        </w:rPr>
        <w:br/>
        <w:t>As manager, they would be able to view all work shifts or assign an employee to a shift.</w:t>
      </w:r>
    </w:p>
    <w:p w14:paraId="4120AD67" w14:textId="77777777" w:rsidR="004D20B3" w:rsidRPr="00423915" w:rsidRDefault="004D20B3" w:rsidP="0019758A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4AB97061" w14:textId="18F8EB19" w:rsidR="0017594B" w:rsidRPr="00423915" w:rsidRDefault="004D20B3" w:rsidP="001C384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 w:cs="Calibri"/>
          <w:noProof/>
        </w:rPr>
        <w:drawing>
          <wp:inline distT="0" distB="0" distL="0" distR="0" wp14:anchorId="40772F48" wp14:editId="5CC54716">
            <wp:extent cx="4222115" cy="229362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83" cy="230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DC46" w14:textId="43682050" w:rsidR="004D20B3" w:rsidRDefault="00522B0F" w:rsidP="00522B0F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 w:cs="Calibri"/>
        </w:rPr>
        <w:t xml:space="preserve">When manager clicks on </w:t>
      </w:r>
      <w:r w:rsidR="00746307" w:rsidRPr="00423915">
        <w:rPr>
          <w:rFonts w:ascii="Arial Nova Light" w:eastAsia="Malgun Gothic" w:hAnsi="Arial Nova Light" w:cs="Calibri"/>
        </w:rPr>
        <w:t>the ‘Assign an employee to a shift’ button. Th</w:t>
      </w:r>
      <w:r w:rsidR="00532EA5" w:rsidRPr="00423915">
        <w:rPr>
          <w:rFonts w:ascii="Arial Nova Light" w:eastAsia="Malgun Gothic" w:hAnsi="Arial Nova Light" w:cs="Calibri"/>
        </w:rPr>
        <w:t>is page will open</w:t>
      </w:r>
      <w:r w:rsidR="00433912" w:rsidRPr="00423915">
        <w:rPr>
          <w:rFonts w:ascii="Arial Nova Light" w:eastAsia="Malgun Gothic" w:hAnsi="Arial Nova Light" w:cs="Calibri"/>
        </w:rPr>
        <w:t>, where the manager can assign an employee.</w:t>
      </w:r>
    </w:p>
    <w:p w14:paraId="0CAC7E2C" w14:textId="5071210B" w:rsidR="00423915" w:rsidRDefault="00423915" w:rsidP="00423915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1F0D92A4" w14:textId="66BF69C7" w:rsidR="00423915" w:rsidRDefault="00423915" w:rsidP="00423915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5849ED14" w14:textId="271906C9" w:rsidR="00423915" w:rsidRDefault="00423915" w:rsidP="00423915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062623CA" w14:textId="0037BCE6" w:rsidR="00423915" w:rsidRDefault="00423915" w:rsidP="00423915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75568617" w14:textId="13630597" w:rsidR="00423915" w:rsidRDefault="00423915" w:rsidP="00423915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58DA1CA3" w14:textId="42898E8D" w:rsidR="00423915" w:rsidRDefault="00423915" w:rsidP="00423915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322EA24C" w14:textId="421506BD" w:rsidR="00423915" w:rsidRDefault="00423915" w:rsidP="00423915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3BB0654A" w14:textId="792A9F8C" w:rsidR="00423915" w:rsidRDefault="00423915" w:rsidP="00423915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6935F84E" w14:textId="77777777" w:rsidR="00423915" w:rsidRPr="00423915" w:rsidRDefault="00423915" w:rsidP="00423915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3BFA1F8F" w14:textId="6F7A6963" w:rsidR="007168E8" w:rsidRPr="00423915" w:rsidRDefault="00566B8E" w:rsidP="0011568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4629E583" wp14:editId="25796A2A">
                <wp:simplePos x="0" y="0"/>
                <wp:positionH relativeFrom="margin">
                  <wp:align>left</wp:align>
                </wp:positionH>
                <wp:positionV relativeFrom="paragraph">
                  <wp:posOffset>-1538394</wp:posOffset>
                </wp:positionV>
                <wp:extent cx="1950720" cy="510540"/>
                <wp:effectExtent l="0" t="0" r="0" b="381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ADE80" w14:textId="508384D0" w:rsidR="00566B8E" w:rsidRPr="00D445ED" w:rsidRDefault="00566B8E" w:rsidP="00D445ED">
                            <w:pPr>
                              <w:pStyle w:val="Heading1"/>
                            </w:pPr>
                            <w:bookmarkStart w:id="15" w:name="_Toc34084810"/>
                            <w:r w:rsidRPr="00D445ED">
                              <w:t>GUI</w:t>
                            </w:r>
                            <w:r w:rsidR="005208A4" w:rsidRPr="00D445ED">
                              <w:t xml:space="preserve"> F</w:t>
                            </w:r>
                            <w:r w:rsidR="00D445ED" w:rsidRPr="00D445ED">
                              <w:t>our</w:t>
                            </w:r>
                            <w:bookmarkEnd w:id="1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E583" id="_x0000_s1031" type="#_x0000_t202" style="position:absolute;margin-left:0;margin-top:-121.15pt;width:153.6pt;height:40.2pt;z-index:2516761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" filled="f" stroked="f">
                <v:textbox>
                  <w:txbxContent>
                    <w:p w14:paraId="43FADE80" w14:textId="508384D0" w:rsidR="00566B8E" w:rsidRPr="00D445ED" w:rsidRDefault="00566B8E" w:rsidP="00D445ED">
                      <w:pPr>
                        <w:pStyle w:val="Heading1"/>
                      </w:pPr>
                      <w:bookmarkStart w:id="16" w:name="_Toc34084810"/>
                      <w:r w:rsidRPr="00D445ED">
                        <w:t>GUI</w:t>
                      </w:r>
                      <w:r w:rsidR="005208A4" w:rsidRPr="00D445ED">
                        <w:t xml:space="preserve"> F</w:t>
                      </w:r>
                      <w:r w:rsidR="00D445ED" w:rsidRPr="00D445ED">
                        <w:t>our</w:t>
                      </w:r>
                      <w:bookmarkEnd w:id="16"/>
                    </w:p>
                  </w:txbxContent>
                </v:textbox>
                <w10:wrap anchorx="margin"/>
              </v:shape>
            </w:pict>
          </mc:Fallback>
        </mc:AlternateContent>
      </w:r>
      <w:r w:rsidR="00EB003A" w:rsidRPr="00423915">
        <w:rPr>
          <w:rFonts w:ascii="Arial Nova Light" w:eastAsia="Malgun Gothic" w:hAnsi="Arial Nova Light" w:cs="Calibri"/>
          <w:noProof/>
        </w:rPr>
        <w:drawing>
          <wp:inline distT="0" distB="0" distL="0" distR="0" wp14:anchorId="3132D50D" wp14:editId="6684BF19">
            <wp:extent cx="423672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4" cy="253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C3DC" w14:textId="2854B6DD" w:rsidR="007168E8" w:rsidRPr="00423915" w:rsidRDefault="00BE4EE4" w:rsidP="00BE4EE4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="Arial Nova Light" w:eastAsia="Malgun Gothic" w:hAnsi="Arial Nova Light" w:cs="Calibri"/>
          <w:color w:val="181818" w:themeColor="background2" w:themeShade="1A"/>
        </w:rPr>
      </w:pPr>
      <w:r w:rsidRPr="00423915">
        <w:rPr>
          <w:rFonts w:ascii="Arial Nova Light" w:eastAsia="Malgun Gothic" w:hAnsi="Arial Nova Light" w:cs="Calibri"/>
          <w:color w:val="181818" w:themeColor="background2" w:themeShade="1A"/>
        </w:rPr>
        <w:t>On the employee management page, the Manager can add, update, view or remove an employee.</w:t>
      </w:r>
    </w:p>
    <w:p w14:paraId="086EC790" w14:textId="279E5E59" w:rsidR="00C33F78" w:rsidRPr="00423915" w:rsidRDefault="00C33F78" w:rsidP="004968B5">
      <w:pPr>
        <w:rPr>
          <w:rFonts w:ascii="Arial Nova Light" w:eastAsia="Malgun Gothic" w:hAnsi="Arial Nova Light"/>
          <w:color w:val="FF0000"/>
        </w:rPr>
      </w:pPr>
    </w:p>
    <w:p w14:paraId="01965188" w14:textId="58BD9C76" w:rsidR="00826CCE" w:rsidRPr="00423915" w:rsidRDefault="00D36D54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243C9251" wp14:editId="528DFE59">
            <wp:extent cx="4199890" cy="2186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660" cy="219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0C34" w14:textId="0877DDC4" w:rsidR="00826CCE" w:rsidRPr="00423915" w:rsidRDefault="00FD6E70" w:rsidP="00D274AB">
      <w:pPr>
        <w:pStyle w:val="ListParagraph"/>
        <w:numPr>
          <w:ilvl w:val="0"/>
          <w:numId w:val="3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After manager clicks on the ‘Add employee’ button. The system will open this page, where the manager can add an employee to the system</w:t>
      </w:r>
      <w:r w:rsidR="00423915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.</w:t>
      </w:r>
    </w:p>
    <w:p w14:paraId="4A836D0F" w14:textId="5AAA1482" w:rsidR="00C33F78" w:rsidRPr="00566B8E" w:rsidRDefault="00566B8E" w:rsidP="00566B8E">
      <w:pPr>
        <w:pStyle w:val="Heading1"/>
        <w:framePr w:hSpace="0" w:wrap="auto" w:vAnchor="margin" w:hAnchor="text" w:yAlign="inline"/>
        <w:rPr>
          <w:rFonts w:ascii="Arial Nova Light" w:hAnsi="Arial Nova Light"/>
        </w:rPr>
      </w:pPr>
      <w:bookmarkStart w:id="17" w:name="_Toc34083162"/>
      <w:bookmarkStart w:id="18" w:name="_Toc34084041"/>
      <w:bookmarkStart w:id="19" w:name="_Toc34084469"/>
      <w:bookmarkStart w:id="20" w:name="_Toc34084543"/>
      <w:bookmarkStart w:id="21" w:name="_Toc34084749"/>
      <w:bookmarkStart w:id="22" w:name="_Toc34084811"/>
      <w:r w:rsidRPr="00423915">
        <w:rPr>
          <w:rFonts w:ascii="Arial Nova Light" w:eastAsia="Malgun Gothic" w:hAnsi="Arial Nova Light"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0B377BD0" wp14:editId="5B59B3D1">
                <wp:simplePos x="0" y="0"/>
                <wp:positionH relativeFrom="margin">
                  <wp:align>left</wp:align>
                </wp:positionH>
                <wp:positionV relativeFrom="paragraph">
                  <wp:posOffset>-1541325</wp:posOffset>
                </wp:positionV>
                <wp:extent cx="2995246" cy="510540"/>
                <wp:effectExtent l="0" t="0" r="0" b="381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5246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AA2E7" w14:textId="4A1836E8" w:rsidR="00566B8E" w:rsidRPr="00D445ED" w:rsidRDefault="00F07D44" w:rsidP="00D445ED">
                            <w:pPr>
                              <w:pStyle w:val="Heading1"/>
                            </w:pPr>
                            <w:bookmarkStart w:id="23" w:name="_Toc34084812"/>
                            <w:r w:rsidRPr="00D445ED">
                              <w:t>GUI</w:t>
                            </w:r>
                            <w:r w:rsidR="005208A4" w:rsidRPr="00D445ED">
                              <w:t xml:space="preserve"> F</w:t>
                            </w:r>
                            <w:r w:rsidR="00D445ED" w:rsidRPr="00D445ED">
                              <w:t>ive</w:t>
                            </w:r>
                            <w:bookmarkEnd w:id="2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7BD0" id="_x0000_s1032" type="#_x0000_t202" style="position:absolute;left:0;text-align:left;margin-left:0;margin-top:-121.35pt;width:235.85pt;height:40.2pt;z-index:251678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" filled="f" stroked="f">
                <v:textbox>
                  <w:txbxContent>
                    <w:p w14:paraId="3DEAA2E7" w14:textId="4A1836E8" w:rsidR="00566B8E" w:rsidRPr="00D445ED" w:rsidRDefault="00F07D44" w:rsidP="00D445ED">
                      <w:pPr>
                        <w:pStyle w:val="Heading1"/>
                      </w:pPr>
                      <w:bookmarkStart w:id="24" w:name="_Toc34084812"/>
                      <w:r w:rsidRPr="00D445ED">
                        <w:t>GUI</w:t>
                      </w:r>
                      <w:r w:rsidR="005208A4" w:rsidRPr="00D445ED">
                        <w:t xml:space="preserve"> F</w:t>
                      </w:r>
                      <w:r w:rsidR="00D445ED" w:rsidRPr="00D445ED">
                        <w:t>ive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  <w:r w:rsidR="0081088A" w:rsidRPr="00423915"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1731990F" wp14:editId="46D536DC">
            <wp:extent cx="4213860" cy="2148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41" cy="215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bookmarkEnd w:id="18"/>
      <w:bookmarkEnd w:id="19"/>
      <w:bookmarkEnd w:id="20"/>
      <w:bookmarkEnd w:id="21"/>
      <w:bookmarkEnd w:id="22"/>
    </w:p>
    <w:p w14:paraId="015A1C8A" w14:textId="0C94A162" w:rsidR="000112C4" w:rsidRPr="000112C4" w:rsidRDefault="000E634F" w:rsidP="000112C4">
      <w:pPr>
        <w:pStyle w:val="ListParagraph"/>
        <w:numPr>
          <w:ilvl w:val="0"/>
          <w:numId w:val="32"/>
        </w:num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  <w:r w:rsidRPr="000112C4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 xml:space="preserve">After manager </w:t>
      </w:r>
      <w:r w:rsidR="005D3E68" w:rsidRPr="000112C4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 xml:space="preserve">selects an employee from the display and clicks on the </w:t>
      </w:r>
      <w:r w:rsidR="006150D3" w:rsidRPr="000112C4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‘View employee details’ button. The system will open</w:t>
      </w:r>
      <w:r w:rsidR="0061105E" w:rsidRPr="000112C4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 xml:space="preserve"> this details page.</w:t>
      </w:r>
    </w:p>
    <w:sectPr w:rsidR="000112C4" w:rsidRPr="000112C4" w:rsidSect="007C7473">
      <w:headerReference w:type="even" r:id="rId33"/>
      <w:headerReference w:type="default" r:id="rId34"/>
      <w:footerReference w:type="even" r:id="rId35"/>
      <w:footerReference w:type="default" r:id="rId36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92651" w14:textId="77777777" w:rsidR="00CE44AD" w:rsidRDefault="00CE44AD" w:rsidP="007057F4">
      <w:r>
        <w:separator/>
      </w:r>
    </w:p>
  </w:endnote>
  <w:endnote w:type="continuationSeparator" w:id="0">
    <w:p w14:paraId="48D84C20" w14:textId="77777777" w:rsidR="00CE44AD" w:rsidRDefault="00CE44AD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36313" w14:textId="77777777" w:rsidR="00136006" w:rsidRDefault="00CE44AD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C33155325C9407EBBEA22397B722D2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 w:val="0"/>
      </w:rPr>
      <w:id w:val="-4985032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153573D5" w14:textId="0402F0BE" w:rsidR="0019758A" w:rsidRDefault="0019758A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83CAB0" w14:textId="77777777" w:rsidR="0019758A" w:rsidRDefault="00197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C9376B" w14:textId="77777777" w:rsidR="00CE44AD" w:rsidRDefault="00CE44AD" w:rsidP="007057F4">
      <w:r>
        <w:separator/>
      </w:r>
    </w:p>
  </w:footnote>
  <w:footnote w:type="continuationSeparator" w:id="0">
    <w:p w14:paraId="46ABF40B" w14:textId="77777777" w:rsidR="00CE44AD" w:rsidRDefault="00CE44AD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A04AE" w14:textId="77777777" w:rsidR="00136006" w:rsidRDefault="0049185C" w:rsidP="007057F4">
    <w:pPr>
      <w:pStyle w:val="Header"/>
    </w:pPr>
    <w:r>
      <w:t>Adventure Works Marketing Plan</w:t>
    </w:r>
  </w:p>
  <w:p w14:paraId="6B4255E2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89A7A9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950B773" w14:textId="5EA3098D" w:rsidR="007057F4" w:rsidRDefault="004F2231" w:rsidP="007C68F0">
          <w:pPr>
            <w:pStyle w:val="Header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328" behindDoc="0" locked="0" layoutInCell="1" allowOverlap="1" wp14:anchorId="1539AE0D" wp14:editId="6F8D55FE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BA2EA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5C5BE42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539AE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3" type="#_x0000_t202" style="position:absolute;margin-left:560.5pt;margin-top:19.1pt;width:61.3pt;height:23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14:paraId="489BA2EA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5C5BE42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8739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4352" behindDoc="0" locked="0" layoutInCell="1" allowOverlap="1" wp14:anchorId="41E49F8F" wp14:editId="73687419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8034655" cy="1540510"/>
                    <wp:effectExtent l="0" t="0" r="4445" b="2540"/>
                    <wp:wrapThrough wrapText="bothSides">
                      <wp:wrapPolygon edited="0">
                        <wp:start x="11779" y="0"/>
                        <wp:lineTo x="0" y="2671"/>
                        <wp:lineTo x="0" y="16828"/>
                        <wp:lineTo x="9833" y="17095"/>
                        <wp:lineTo x="9372" y="21369"/>
                        <wp:lineTo x="9987" y="21369"/>
                        <wp:lineTo x="10038" y="21369"/>
                        <wp:lineTo x="10960" y="12821"/>
                        <wp:lineTo x="21561" y="11486"/>
                        <wp:lineTo x="21561" y="0"/>
                        <wp:lineTo x="11779" y="0"/>
                      </wp:wrapPolygon>
                    </wp:wrapThrough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4655" cy="154051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F585640" id="Group 20" o:spid="_x0000_s1026" alt="colored rectangle header" style="position:absolute;margin-left:0;margin-top:0;width:632.65pt;height:121.3pt;z-index:251684352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6" o:spid="_x0000_s1027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">
                      <v:imagedata r:id="rId7" o:title="colored rectangle"/>
                    </v:shape>
                    <v:shape id="Graphic 19" o:spid="_x0000_s1028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">
                      <v:imagedata r:id="rId8" o:title="gray rectangle"/>
                    </v:shape>
                    <v:shape id="Graphic 14" o:spid="_x0000_s1029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9" o:title="colored rectangle"/>
                    </v:shape>
                    <w10:wrap type="through"/>
                  </v:group>
                </w:pict>
              </mc:Fallback>
            </mc:AlternateContent>
          </w:r>
        </w:p>
      </w:tc>
    </w:tr>
  </w:tbl>
  <w:p w14:paraId="595DB517" w14:textId="0862A364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055C21"/>
    <w:multiLevelType w:val="hybridMultilevel"/>
    <w:tmpl w:val="929CFCD6"/>
    <w:lvl w:ilvl="0" w:tplc="780CD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FD21B39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024610D"/>
    <w:multiLevelType w:val="hybridMultilevel"/>
    <w:tmpl w:val="0AC46E2E"/>
    <w:lvl w:ilvl="0" w:tplc="7A103A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785043"/>
    <w:multiLevelType w:val="hybridMultilevel"/>
    <w:tmpl w:val="E5324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EB2DDF"/>
    <w:multiLevelType w:val="hybridMultilevel"/>
    <w:tmpl w:val="7674A66A"/>
    <w:lvl w:ilvl="0" w:tplc="90581950">
      <w:start w:val="1"/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B10869"/>
    <w:multiLevelType w:val="hybridMultilevel"/>
    <w:tmpl w:val="CA247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81381"/>
    <w:multiLevelType w:val="hybridMultilevel"/>
    <w:tmpl w:val="D0EEF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670A18"/>
    <w:multiLevelType w:val="hybridMultilevel"/>
    <w:tmpl w:val="574A3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0B22EA"/>
    <w:multiLevelType w:val="hybridMultilevel"/>
    <w:tmpl w:val="DBDC2460"/>
    <w:lvl w:ilvl="0" w:tplc="D9D0A8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4972B4"/>
    <w:multiLevelType w:val="hybridMultilevel"/>
    <w:tmpl w:val="9E301ADA"/>
    <w:lvl w:ilvl="0" w:tplc="F716B21E"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100D3D"/>
    <w:multiLevelType w:val="hybridMultilevel"/>
    <w:tmpl w:val="024EC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AC6D46"/>
    <w:multiLevelType w:val="hybridMultilevel"/>
    <w:tmpl w:val="C212E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007DFC"/>
    <w:multiLevelType w:val="hybridMultilevel"/>
    <w:tmpl w:val="4B60F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42027FD"/>
    <w:multiLevelType w:val="hybridMultilevel"/>
    <w:tmpl w:val="8F506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B00418"/>
    <w:multiLevelType w:val="hybridMultilevel"/>
    <w:tmpl w:val="97D43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CD5368"/>
    <w:multiLevelType w:val="hybridMultilevel"/>
    <w:tmpl w:val="076048EC"/>
    <w:lvl w:ilvl="0" w:tplc="14CC5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D845029"/>
    <w:multiLevelType w:val="hybridMultilevel"/>
    <w:tmpl w:val="7DFA49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4736FE"/>
    <w:multiLevelType w:val="hybridMultilevel"/>
    <w:tmpl w:val="C1B4C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5D3711"/>
    <w:multiLevelType w:val="hybridMultilevel"/>
    <w:tmpl w:val="F89E8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AB605D"/>
    <w:multiLevelType w:val="hybridMultilevel"/>
    <w:tmpl w:val="E520A852"/>
    <w:lvl w:ilvl="0" w:tplc="D2382752">
      <w:start w:val="1"/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36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7" w15:restartNumberingAfterBreak="0">
    <w:nsid w:val="7A0E4477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6"/>
  </w:num>
  <w:num w:numId="3">
    <w:abstractNumId w:val="38"/>
  </w:num>
  <w:num w:numId="4">
    <w:abstractNumId w:val="39"/>
  </w:num>
  <w:num w:numId="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3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2"/>
  </w:num>
  <w:num w:numId="17">
    <w:abstractNumId w:val="26"/>
  </w:num>
  <w:num w:numId="18">
    <w:abstractNumId w:val="16"/>
  </w:num>
  <w:num w:numId="19">
    <w:abstractNumId w:val="23"/>
  </w:num>
  <w:num w:numId="20">
    <w:abstractNumId w:val="31"/>
  </w:num>
  <w:num w:numId="21">
    <w:abstractNumId w:val="19"/>
  </w:num>
  <w:num w:numId="22">
    <w:abstractNumId w:val="11"/>
  </w:num>
  <w:num w:numId="23">
    <w:abstractNumId w:val="21"/>
  </w:num>
  <w:num w:numId="24">
    <w:abstractNumId w:val="20"/>
  </w:num>
  <w:num w:numId="25">
    <w:abstractNumId w:val="17"/>
  </w:num>
  <w:num w:numId="26">
    <w:abstractNumId w:val="34"/>
  </w:num>
  <w:num w:numId="27">
    <w:abstractNumId w:val="27"/>
  </w:num>
  <w:num w:numId="28">
    <w:abstractNumId w:val="33"/>
  </w:num>
  <w:num w:numId="29">
    <w:abstractNumId w:val="30"/>
  </w:num>
  <w:num w:numId="30">
    <w:abstractNumId w:val="9"/>
  </w:num>
  <w:num w:numId="31">
    <w:abstractNumId w:val="13"/>
  </w:num>
  <w:num w:numId="32">
    <w:abstractNumId w:val="24"/>
  </w:num>
  <w:num w:numId="33">
    <w:abstractNumId w:val="14"/>
  </w:num>
  <w:num w:numId="34">
    <w:abstractNumId w:val="29"/>
  </w:num>
  <w:num w:numId="35">
    <w:abstractNumId w:val="32"/>
  </w:num>
  <w:num w:numId="36">
    <w:abstractNumId w:val="25"/>
  </w:num>
  <w:num w:numId="37">
    <w:abstractNumId w:val="12"/>
  </w:num>
  <w:num w:numId="38">
    <w:abstractNumId w:val="37"/>
  </w:num>
  <w:num w:numId="39">
    <w:abstractNumId w:val="28"/>
  </w:num>
  <w:num w:numId="40">
    <w:abstractNumId w:val="10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NbY0NjA2s7QwNDJQ0lEKTi0uzszPAykwrQUABqpc+SwAAAA="/>
  </w:docVars>
  <w:rsids>
    <w:rsidRoot w:val="004968B5"/>
    <w:rsid w:val="000112C4"/>
    <w:rsid w:val="000174F2"/>
    <w:rsid w:val="000303DD"/>
    <w:rsid w:val="00035CB9"/>
    <w:rsid w:val="00043F3F"/>
    <w:rsid w:val="00047D4B"/>
    <w:rsid w:val="00052F98"/>
    <w:rsid w:val="000542BC"/>
    <w:rsid w:val="00066E09"/>
    <w:rsid w:val="00067C92"/>
    <w:rsid w:val="0007644F"/>
    <w:rsid w:val="0008312A"/>
    <w:rsid w:val="000A4BAC"/>
    <w:rsid w:val="000B4924"/>
    <w:rsid w:val="000B7DBC"/>
    <w:rsid w:val="000C0240"/>
    <w:rsid w:val="000D1BE1"/>
    <w:rsid w:val="000D52D5"/>
    <w:rsid w:val="000D7041"/>
    <w:rsid w:val="000E051F"/>
    <w:rsid w:val="000E3FC9"/>
    <w:rsid w:val="000E634F"/>
    <w:rsid w:val="00105922"/>
    <w:rsid w:val="00115683"/>
    <w:rsid w:val="00121BA1"/>
    <w:rsid w:val="001311F0"/>
    <w:rsid w:val="00136006"/>
    <w:rsid w:val="00136347"/>
    <w:rsid w:val="00137FE3"/>
    <w:rsid w:val="00143C6E"/>
    <w:rsid w:val="001449EC"/>
    <w:rsid w:val="00146CD2"/>
    <w:rsid w:val="00155C12"/>
    <w:rsid w:val="00157C32"/>
    <w:rsid w:val="001618AF"/>
    <w:rsid w:val="001670A7"/>
    <w:rsid w:val="0017594B"/>
    <w:rsid w:val="00177E18"/>
    <w:rsid w:val="00182714"/>
    <w:rsid w:val="00187390"/>
    <w:rsid w:val="00193C8F"/>
    <w:rsid w:val="0019758A"/>
    <w:rsid w:val="001A2F1C"/>
    <w:rsid w:val="001B361F"/>
    <w:rsid w:val="001C3843"/>
    <w:rsid w:val="001D1067"/>
    <w:rsid w:val="001D4DE6"/>
    <w:rsid w:val="001E7063"/>
    <w:rsid w:val="001F0AF0"/>
    <w:rsid w:val="00202E05"/>
    <w:rsid w:val="002041F8"/>
    <w:rsid w:val="0021182D"/>
    <w:rsid w:val="002178B9"/>
    <w:rsid w:val="0022019D"/>
    <w:rsid w:val="002846C5"/>
    <w:rsid w:val="002868BC"/>
    <w:rsid w:val="00291712"/>
    <w:rsid w:val="0029528B"/>
    <w:rsid w:val="00295608"/>
    <w:rsid w:val="002A2C88"/>
    <w:rsid w:val="002A75AE"/>
    <w:rsid w:val="002D0448"/>
    <w:rsid w:val="002E0194"/>
    <w:rsid w:val="002F6CBE"/>
    <w:rsid w:val="00300AFC"/>
    <w:rsid w:val="00303EF8"/>
    <w:rsid w:val="00305351"/>
    <w:rsid w:val="00313DED"/>
    <w:rsid w:val="00327620"/>
    <w:rsid w:val="00333355"/>
    <w:rsid w:val="0034741B"/>
    <w:rsid w:val="00351432"/>
    <w:rsid w:val="003620E2"/>
    <w:rsid w:val="003810D6"/>
    <w:rsid w:val="003A2497"/>
    <w:rsid w:val="003B2EB8"/>
    <w:rsid w:val="003B718E"/>
    <w:rsid w:val="003D0424"/>
    <w:rsid w:val="003E1737"/>
    <w:rsid w:val="003E3531"/>
    <w:rsid w:val="003F5051"/>
    <w:rsid w:val="00415B8C"/>
    <w:rsid w:val="00420DF5"/>
    <w:rsid w:val="00421F02"/>
    <w:rsid w:val="00423915"/>
    <w:rsid w:val="00432DF9"/>
    <w:rsid w:val="00433912"/>
    <w:rsid w:val="004371B6"/>
    <w:rsid w:val="00444C7B"/>
    <w:rsid w:val="0045692D"/>
    <w:rsid w:val="004668C0"/>
    <w:rsid w:val="004674AD"/>
    <w:rsid w:val="004860AC"/>
    <w:rsid w:val="0048718B"/>
    <w:rsid w:val="0049185C"/>
    <w:rsid w:val="004968B5"/>
    <w:rsid w:val="004A16CD"/>
    <w:rsid w:val="004A6417"/>
    <w:rsid w:val="004B098C"/>
    <w:rsid w:val="004B139F"/>
    <w:rsid w:val="004D20B3"/>
    <w:rsid w:val="004D3557"/>
    <w:rsid w:val="004E6A6F"/>
    <w:rsid w:val="004F2231"/>
    <w:rsid w:val="004F4CC9"/>
    <w:rsid w:val="005112D1"/>
    <w:rsid w:val="00512E39"/>
    <w:rsid w:val="005208A4"/>
    <w:rsid w:val="00522B0F"/>
    <w:rsid w:val="00524B4F"/>
    <w:rsid w:val="0052683E"/>
    <w:rsid w:val="00532EA5"/>
    <w:rsid w:val="00540650"/>
    <w:rsid w:val="00547F95"/>
    <w:rsid w:val="0055035B"/>
    <w:rsid w:val="00552F28"/>
    <w:rsid w:val="00557700"/>
    <w:rsid w:val="0056076D"/>
    <w:rsid w:val="00566B8E"/>
    <w:rsid w:val="00572C46"/>
    <w:rsid w:val="00575850"/>
    <w:rsid w:val="00585B80"/>
    <w:rsid w:val="00594566"/>
    <w:rsid w:val="005A1B7A"/>
    <w:rsid w:val="005A200A"/>
    <w:rsid w:val="005B3A9C"/>
    <w:rsid w:val="005C3643"/>
    <w:rsid w:val="005C654B"/>
    <w:rsid w:val="005D3E68"/>
    <w:rsid w:val="005D483B"/>
    <w:rsid w:val="005E359A"/>
    <w:rsid w:val="005E4307"/>
    <w:rsid w:val="005E4BF3"/>
    <w:rsid w:val="005F3540"/>
    <w:rsid w:val="00605CF7"/>
    <w:rsid w:val="0061105E"/>
    <w:rsid w:val="006150D3"/>
    <w:rsid w:val="00630A4C"/>
    <w:rsid w:val="00633A70"/>
    <w:rsid w:val="006417B7"/>
    <w:rsid w:val="006426EE"/>
    <w:rsid w:val="006449B1"/>
    <w:rsid w:val="00667584"/>
    <w:rsid w:val="00670872"/>
    <w:rsid w:val="006709FB"/>
    <w:rsid w:val="006842FA"/>
    <w:rsid w:val="0068500D"/>
    <w:rsid w:val="006A1925"/>
    <w:rsid w:val="006A5421"/>
    <w:rsid w:val="006B13A9"/>
    <w:rsid w:val="006C2B62"/>
    <w:rsid w:val="006C560F"/>
    <w:rsid w:val="006C79B9"/>
    <w:rsid w:val="006D149E"/>
    <w:rsid w:val="006D274E"/>
    <w:rsid w:val="006F4FBF"/>
    <w:rsid w:val="007026FF"/>
    <w:rsid w:val="007057F4"/>
    <w:rsid w:val="00710E3D"/>
    <w:rsid w:val="00713F09"/>
    <w:rsid w:val="007168E8"/>
    <w:rsid w:val="0072218D"/>
    <w:rsid w:val="007369F0"/>
    <w:rsid w:val="00737526"/>
    <w:rsid w:val="007417B3"/>
    <w:rsid w:val="00742102"/>
    <w:rsid w:val="00746307"/>
    <w:rsid w:val="00750AC4"/>
    <w:rsid w:val="00751A44"/>
    <w:rsid w:val="007568BF"/>
    <w:rsid w:val="00764412"/>
    <w:rsid w:val="00773B66"/>
    <w:rsid w:val="00774F5A"/>
    <w:rsid w:val="00794E15"/>
    <w:rsid w:val="00797A8D"/>
    <w:rsid w:val="007C1136"/>
    <w:rsid w:val="007C3571"/>
    <w:rsid w:val="007C68F0"/>
    <w:rsid w:val="007C7473"/>
    <w:rsid w:val="007D26F1"/>
    <w:rsid w:val="007D3BEA"/>
    <w:rsid w:val="007E0251"/>
    <w:rsid w:val="007E15D2"/>
    <w:rsid w:val="007E5499"/>
    <w:rsid w:val="007E6036"/>
    <w:rsid w:val="00806936"/>
    <w:rsid w:val="0081088A"/>
    <w:rsid w:val="008164D6"/>
    <w:rsid w:val="0082440B"/>
    <w:rsid w:val="008253A5"/>
    <w:rsid w:val="00826CCE"/>
    <w:rsid w:val="008417CE"/>
    <w:rsid w:val="0084277E"/>
    <w:rsid w:val="00850B98"/>
    <w:rsid w:val="008559D9"/>
    <w:rsid w:val="00857867"/>
    <w:rsid w:val="008635FF"/>
    <w:rsid w:val="0088090E"/>
    <w:rsid w:val="00893A81"/>
    <w:rsid w:val="008A3C95"/>
    <w:rsid w:val="008A7C87"/>
    <w:rsid w:val="008C386D"/>
    <w:rsid w:val="008C5106"/>
    <w:rsid w:val="008D5829"/>
    <w:rsid w:val="008D7D2E"/>
    <w:rsid w:val="008E2B72"/>
    <w:rsid w:val="008E582F"/>
    <w:rsid w:val="009028BE"/>
    <w:rsid w:val="00906738"/>
    <w:rsid w:val="00933C8D"/>
    <w:rsid w:val="0093766B"/>
    <w:rsid w:val="00946F55"/>
    <w:rsid w:val="00955804"/>
    <w:rsid w:val="00960BAE"/>
    <w:rsid w:val="0096267E"/>
    <w:rsid w:val="0096392E"/>
    <w:rsid w:val="00965BD5"/>
    <w:rsid w:val="00972080"/>
    <w:rsid w:val="009743FE"/>
    <w:rsid w:val="00980BBA"/>
    <w:rsid w:val="0098695B"/>
    <w:rsid w:val="009875C8"/>
    <w:rsid w:val="0099074B"/>
    <w:rsid w:val="00991D08"/>
    <w:rsid w:val="009A065D"/>
    <w:rsid w:val="009A66F4"/>
    <w:rsid w:val="009C03DE"/>
    <w:rsid w:val="009D12D4"/>
    <w:rsid w:val="009E2695"/>
    <w:rsid w:val="009E4816"/>
    <w:rsid w:val="009E4C84"/>
    <w:rsid w:val="009F43A2"/>
    <w:rsid w:val="00A1157F"/>
    <w:rsid w:val="00A22081"/>
    <w:rsid w:val="00A26EDB"/>
    <w:rsid w:val="00A33BE6"/>
    <w:rsid w:val="00A360ED"/>
    <w:rsid w:val="00A37505"/>
    <w:rsid w:val="00A44CCC"/>
    <w:rsid w:val="00A533B4"/>
    <w:rsid w:val="00A6302A"/>
    <w:rsid w:val="00A63DE6"/>
    <w:rsid w:val="00A719C6"/>
    <w:rsid w:val="00A71C26"/>
    <w:rsid w:val="00A83324"/>
    <w:rsid w:val="00A876FE"/>
    <w:rsid w:val="00A92C0A"/>
    <w:rsid w:val="00A93369"/>
    <w:rsid w:val="00A95ECB"/>
    <w:rsid w:val="00AA5147"/>
    <w:rsid w:val="00AD69ED"/>
    <w:rsid w:val="00AD6C4E"/>
    <w:rsid w:val="00AD75D6"/>
    <w:rsid w:val="00AE31F2"/>
    <w:rsid w:val="00B00CF7"/>
    <w:rsid w:val="00B0688D"/>
    <w:rsid w:val="00B22E19"/>
    <w:rsid w:val="00B40525"/>
    <w:rsid w:val="00B41584"/>
    <w:rsid w:val="00B41D82"/>
    <w:rsid w:val="00B90346"/>
    <w:rsid w:val="00BB6CAC"/>
    <w:rsid w:val="00BC4DF3"/>
    <w:rsid w:val="00BD370C"/>
    <w:rsid w:val="00BE34AE"/>
    <w:rsid w:val="00BE4EE4"/>
    <w:rsid w:val="00BE7253"/>
    <w:rsid w:val="00BF10AC"/>
    <w:rsid w:val="00C21693"/>
    <w:rsid w:val="00C2302A"/>
    <w:rsid w:val="00C2649A"/>
    <w:rsid w:val="00C33F78"/>
    <w:rsid w:val="00C3486E"/>
    <w:rsid w:val="00C362FC"/>
    <w:rsid w:val="00C42CD7"/>
    <w:rsid w:val="00C4705D"/>
    <w:rsid w:val="00C562F9"/>
    <w:rsid w:val="00C61B40"/>
    <w:rsid w:val="00C61F2B"/>
    <w:rsid w:val="00C64E2C"/>
    <w:rsid w:val="00C81654"/>
    <w:rsid w:val="00C937EE"/>
    <w:rsid w:val="00CA16E0"/>
    <w:rsid w:val="00CA225E"/>
    <w:rsid w:val="00CA71A6"/>
    <w:rsid w:val="00CC2A9A"/>
    <w:rsid w:val="00CD0088"/>
    <w:rsid w:val="00CD4E28"/>
    <w:rsid w:val="00CE0BC9"/>
    <w:rsid w:val="00CE2BAB"/>
    <w:rsid w:val="00CE44AD"/>
    <w:rsid w:val="00D004C2"/>
    <w:rsid w:val="00D012CE"/>
    <w:rsid w:val="00D03BF8"/>
    <w:rsid w:val="00D2045C"/>
    <w:rsid w:val="00D274AB"/>
    <w:rsid w:val="00D36B66"/>
    <w:rsid w:val="00D36D54"/>
    <w:rsid w:val="00D41B18"/>
    <w:rsid w:val="00D43948"/>
    <w:rsid w:val="00D445ED"/>
    <w:rsid w:val="00D469B6"/>
    <w:rsid w:val="00D47C4D"/>
    <w:rsid w:val="00D540AF"/>
    <w:rsid w:val="00D6093C"/>
    <w:rsid w:val="00D61234"/>
    <w:rsid w:val="00D638C1"/>
    <w:rsid w:val="00D63C0A"/>
    <w:rsid w:val="00D64547"/>
    <w:rsid w:val="00D67A1C"/>
    <w:rsid w:val="00D73D44"/>
    <w:rsid w:val="00D80821"/>
    <w:rsid w:val="00D81500"/>
    <w:rsid w:val="00D82EA0"/>
    <w:rsid w:val="00D87A15"/>
    <w:rsid w:val="00D90116"/>
    <w:rsid w:val="00D94801"/>
    <w:rsid w:val="00D967AC"/>
    <w:rsid w:val="00DB16AF"/>
    <w:rsid w:val="00DB2385"/>
    <w:rsid w:val="00DC65B8"/>
    <w:rsid w:val="00DD0948"/>
    <w:rsid w:val="00DD5F2D"/>
    <w:rsid w:val="00DD7E2A"/>
    <w:rsid w:val="00DF65B8"/>
    <w:rsid w:val="00E0018A"/>
    <w:rsid w:val="00E03C7E"/>
    <w:rsid w:val="00E178EC"/>
    <w:rsid w:val="00E31C34"/>
    <w:rsid w:val="00E37AA5"/>
    <w:rsid w:val="00E45C6F"/>
    <w:rsid w:val="00E50A4D"/>
    <w:rsid w:val="00E54362"/>
    <w:rsid w:val="00E56BD1"/>
    <w:rsid w:val="00E57A34"/>
    <w:rsid w:val="00E57D0B"/>
    <w:rsid w:val="00E712F2"/>
    <w:rsid w:val="00E73985"/>
    <w:rsid w:val="00E758BC"/>
    <w:rsid w:val="00E800BC"/>
    <w:rsid w:val="00E95AFE"/>
    <w:rsid w:val="00E96BE0"/>
    <w:rsid w:val="00EA7A17"/>
    <w:rsid w:val="00EB003A"/>
    <w:rsid w:val="00EB1AA9"/>
    <w:rsid w:val="00ED3756"/>
    <w:rsid w:val="00ED7B2A"/>
    <w:rsid w:val="00EE0311"/>
    <w:rsid w:val="00EF065A"/>
    <w:rsid w:val="00EF4C7A"/>
    <w:rsid w:val="00EF5378"/>
    <w:rsid w:val="00F00342"/>
    <w:rsid w:val="00F07D44"/>
    <w:rsid w:val="00F10212"/>
    <w:rsid w:val="00F13777"/>
    <w:rsid w:val="00F15428"/>
    <w:rsid w:val="00F349EA"/>
    <w:rsid w:val="00F43A02"/>
    <w:rsid w:val="00F45884"/>
    <w:rsid w:val="00F553FE"/>
    <w:rsid w:val="00F61B51"/>
    <w:rsid w:val="00F63939"/>
    <w:rsid w:val="00F641A2"/>
    <w:rsid w:val="00F74650"/>
    <w:rsid w:val="00F904F8"/>
    <w:rsid w:val="00F91AD0"/>
    <w:rsid w:val="00F94F44"/>
    <w:rsid w:val="00FB05E4"/>
    <w:rsid w:val="00FB1926"/>
    <w:rsid w:val="00FB618B"/>
    <w:rsid w:val="00FC4062"/>
    <w:rsid w:val="00FC4313"/>
    <w:rsid w:val="00FD6E70"/>
    <w:rsid w:val="00FE274F"/>
    <w:rsid w:val="00FF0B06"/>
    <w:rsid w:val="00FF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34A64"/>
  <w15:chartTrackingRefBased/>
  <w15:docId w15:val="{4F557CD2-1E4E-46B6-A765-7EC0A535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6FF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806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1827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2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hyperlink" Target="https://stichtingfontys-my.sharepoint.com/personal/440569_student_fontys_nl/Documents/semester_2_project/URS_document.docx" TargetMode="External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hyperlink" Target="https://stichtingfontys-my.sharepoint.com/personal/440569_student_fontys_nl/Documents/semester_2_project/URS_document.docx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stichtingfontys-my.sharepoint.com/personal/440569_student_fontys_nl/Documents/semester_2_project/URS_document.docx" TargetMode="External"/><Relationship Id="rId28" Type="http://schemas.openxmlformats.org/officeDocument/2006/relationships/image" Target="media/image13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https://stichtingfontys-my.sharepoint.com/personal/440569_student_fontys_nl/Documents/semester_2_project/URS_document.docx" TargetMode="External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stichtingfontys-my.sharepoint.com/personal/440569_student_fontys_nl/Documents/semester_2_project/URS_document.docx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3" Type="http://schemas.openxmlformats.org/officeDocument/2006/relationships/image" Target="media/image20.png"/><Relationship Id="rId7" Type="http://schemas.openxmlformats.org/officeDocument/2006/relationships/image" Target="media/image24.png"/><Relationship Id="rId2" Type="http://schemas.openxmlformats.org/officeDocument/2006/relationships/image" Target="media/image19.svg"/><Relationship Id="rId1" Type="http://schemas.openxmlformats.org/officeDocument/2006/relationships/image" Target="media/image18.png"/><Relationship Id="rId6" Type="http://schemas.openxmlformats.org/officeDocument/2006/relationships/image" Target="media/image23.svg"/><Relationship Id="rId5" Type="http://schemas.openxmlformats.org/officeDocument/2006/relationships/image" Target="media/image22.png"/><Relationship Id="rId4" Type="http://schemas.openxmlformats.org/officeDocument/2006/relationships/image" Target="media/image21.svg"/><Relationship Id="rId9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bruiker\Documents\tf1640239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33155325C9407EBBEA22397B722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33FB9-4979-4187-9BD2-FB1069DD778B}"/>
      </w:docPartPr>
      <w:docPartBody>
        <w:p w:rsidR="00FC678D" w:rsidRDefault="00B25519">
          <w:pPr>
            <w:pStyle w:val="4C33155325C9407EBBEA22397B722D2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19"/>
    <w:rsid w:val="003B1EF5"/>
    <w:rsid w:val="004D66B9"/>
    <w:rsid w:val="006339D3"/>
    <w:rsid w:val="00B25519"/>
    <w:rsid w:val="00BF4C63"/>
    <w:rsid w:val="00F00815"/>
    <w:rsid w:val="00FC678D"/>
    <w:rsid w:val="00FE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33155325C9407EBBEA22397B722D2E">
    <w:name w:val="4C33155325C9407EBBEA22397B722D2E"/>
  </w:style>
  <w:style w:type="paragraph" w:customStyle="1" w:styleId="C3292201C1C14AF6BCA64F33C47FFEFC">
    <w:name w:val="C3292201C1C14AF6BCA64F33C47FFEFC"/>
  </w:style>
  <w:style w:type="paragraph" w:customStyle="1" w:styleId="6025433092EF44B8BC7D2396C8B576D1">
    <w:name w:val="6025433092EF44B8BC7D2396C8B576D1"/>
  </w:style>
  <w:style w:type="paragraph" w:customStyle="1" w:styleId="878FBAFCE6B04F01B6F91C4EA27CB833">
    <w:name w:val="878FBAFCE6B04F01B6F91C4EA27CB833"/>
  </w:style>
  <w:style w:type="paragraph" w:customStyle="1" w:styleId="E0729286F3F849779BC1B4C43D55EF23">
    <w:name w:val="E0729286F3F849779BC1B4C43D55EF23"/>
  </w:style>
  <w:style w:type="paragraph" w:customStyle="1" w:styleId="16290D25C9D347E6A46A32B3EE8C7F0D">
    <w:name w:val="16290D25C9D347E6A46A32B3EE8C7F0D"/>
  </w:style>
  <w:style w:type="paragraph" w:customStyle="1" w:styleId="7E572373537E4BAA8A86457B4F2129E9">
    <w:name w:val="7E572373537E4BAA8A86457B4F2129E9"/>
    <w:rsid w:val="00B25519"/>
  </w:style>
  <w:style w:type="character" w:styleId="PlaceholderText">
    <w:name w:val="Placeholder Text"/>
    <w:basedOn w:val="DefaultParagraphFont"/>
    <w:uiPriority w:val="99"/>
    <w:semiHidden/>
    <w:rsid w:val="00B255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E58A89D1B0F4E9F56F6FBB4E9F12A" ma:contentTypeVersion="13" ma:contentTypeDescription="Een nieuw document maken." ma:contentTypeScope="" ma:versionID="4eedd78e5cd5e553d60ba82317565380">
  <xsd:schema xmlns:xsd="http://www.w3.org/2001/XMLSchema" xmlns:xs="http://www.w3.org/2001/XMLSchema" xmlns:p="http://schemas.microsoft.com/office/2006/metadata/properties" xmlns:ns3="586c8484-e43e-45d1-ae63-71c2dfa658b7" xmlns:ns4="c72ccf1c-f823-4462-887c-76bdde01b084" targetNamespace="http://schemas.microsoft.com/office/2006/metadata/properties" ma:root="true" ma:fieldsID="e92ec027a8131f95179ff639eefc23a3" ns3:_="" ns4:_="">
    <xsd:import namespace="586c8484-e43e-45d1-ae63-71c2dfa658b7"/>
    <xsd:import namespace="c72ccf1c-f823-4462-887c-76bdde01b0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c8484-e43e-45d1-ae63-71c2dfa65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f1c-f823-4462-887c-76bdde01b0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2FC75-5ED0-4E94-BD89-649E0665CD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86A836-70D7-4FF9-8936-6D4FD18E3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c8484-e43e-45d1-ae63-71c2dfa658b7"/>
    <ds:schemaRef ds:uri="c72ccf1c-f823-4462-887c-76bdde01b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C3FAF2-C79C-436C-94AF-5C518B5D9D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926123A-23CA-42E3-B017-00EC72042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tf16402393.dotx</Template>
  <TotalTime>5926</TotalTime>
  <Pages>11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sxm</dc:creator>
  <cp:keywords/>
  <dc:description/>
  <cp:lastModifiedBy>Kareem SXM</cp:lastModifiedBy>
  <cp:revision>178</cp:revision>
  <cp:lastPrinted>2020-03-02T22:41:00Z</cp:lastPrinted>
  <dcterms:created xsi:type="dcterms:W3CDTF">2020-02-21T23:00:00Z</dcterms:created>
  <dcterms:modified xsi:type="dcterms:W3CDTF">2020-03-02T22:41:00Z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0x010100908E58A89D1B0F4E9F56F6FBB4E9F12A</vt:lpwstr>
  </property>
</Properties>
</file>