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7168E8" w:rsidRPr="00423915" w14:paraId="220F1F52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4E9E1818" w14:textId="6896095C" w:rsidR="00B0688D" w:rsidRPr="00423915" w:rsidRDefault="00B0688D" w:rsidP="007057F4">
            <w:pPr>
              <w:rPr>
                <w:rFonts w:ascii="Arial Nova Light" w:eastAsia="Malgun Gothic" w:hAnsi="Arial Nova Light"/>
              </w:rPr>
            </w:pP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:rsidRPr="00423915" w14:paraId="34977E8D" w14:textId="77777777" w:rsidTr="00B0688D">
        <w:trPr>
          <w:trHeight w:val="2043"/>
        </w:trPr>
        <w:tc>
          <w:tcPr>
            <w:tcW w:w="4572" w:type="dxa"/>
          </w:tcPr>
          <w:p w14:paraId="39315505" w14:textId="0A1F2361" w:rsidR="00B0688D" w:rsidRPr="00423915" w:rsidRDefault="00B0688D" w:rsidP="007057F4">
            <w:pPr>
              <w:rPr>
                <w:rFonts w:ascii="Arial Nova Light" w:eastAsia="Malgun Gothic" w:hAnsi="Arial Nova Light"/>
              </w:rPr>
            </w:pPr>
          </w:p>
        </w:tc>
      </w:tr>
    </w:tbl>
    <w:p w14:paraId="4404C90B" w14:textId="2C828871" w:rsidR="008A3C95" w:rsidRPr="00423915" w:rsidRDefault="00806936" w:rsidP="007057F4">
      <w:pPr>
        <w:rPr>
          <w:rFonts w:ascii="Arial Nova Light" w:eastAsia="Malgun Gothic" w:hAnsi="Arial Nova Light"/>
        </w:rPr>
      </w:pPr>
      <w:r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67968" behindDoc="0" locked="0" layoutInCell="1" allowOverlap="1" wp14:anchorId="0166931E" wp14:editId="0A2A0C1B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2740479" cy="1592580"/>
            <wp:effectExtent l="0" t="0" r="3175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479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A179AD" w14:textId="45C98A96" w:rsidR="008A3C95" w:rsidRPr="00423915" w:rsidRDefault="00D73043" w:rsidP="007057F4">
      <w:pPr>
        <w:rPr>
          <w:rFonts w:ascii="Arial Nova Light" w:eastAsia="Malgun Gothic" w:hAnsi="Arial Nova Light"/>
        </w:rPr>
      </w:pPr>
      <w:bookmarkStart w:id="0" w:name="_Hlk32430943"/>
      <w:bookmarkEnd w:id="0"/>
      <w:r w:rsidRPr="00423915">
        <w:rPr>
          <w:rFonts w:ascii="Arial Nova Light" w:eastAsia="Malgun Gothic" w:hAnsi="Arial Nova Light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7FE0AAD" wp14:editId="554BB1B3">
                <wp:simplePos x="0" y="0"/>
                <wp:positionH relativeFrom="margin">
                  <wp:align>center</wp:align>
                </wp:positionH>
                <wp:positionV relativeFrom="paragraph">
                  <wp:posOffset>6265545</wp:posOffset>
                </wp:positionV>
                <wp:extent cx="7124700" cy="25527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4700" cy="255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D6E0E2" w14:textId="2828773C" w:rsidR="00A83324" w:rsidRPr="00710E3D" w:rsidRDefault="00A83324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  <w:bookmarkStart w:id="1" w:name="_Hlk32430934"/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Date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21-February-2020</w:t>
                            </w:r>
                          </w:p>
                          <w:p w14:paraId="3372F497" w14:textId="1A3DC373" w:rsidR="00A83324" w:rsidRPr="00710E3D" w:rsidRDefault="00A83324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Location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Fontys, Eindhoven</w:t>
                            </w:r>
                          </w:p>
                          <w:p w14:paraId="3DBBA2F9" w14:textId="6161E769" w:rsidR="00EF065A" w:rsidRDefault="00A83324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Tutor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Qin Q. Zhao</w:t>
                            </w:r>
                          </w:p>
                          <w:p w14:paraId="28192B71" w14:textId="77777777" w:rsidR="00D73043" w:rsidRDefault="00D73043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</w:p>
                          <w:p w14:paraId="46469E2E" w14:textId="4A1BD076" w:rsidR="00806936" w:rsidRPr="00710E3D" w:rsidRDefault="00806936" w:rsidP="00806936">
                            <w:pPr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Louis Kareem Cocks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(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b w:val="0"/>
                                <w:bCs/>
                                <w:color w:val="181818" w:themeColor="background2" w:themeShade="1A"/>
                              </w:rPr>
                              <w:t>Project Leader &amp; Developer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 xml:space="preserve">)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S.N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3954358</w:t>
                            </w:r>
                          </w:p>
                          <w:p w14:paraId="1E2F13FE" w14:textId="7775DCDD" w:rsidR="00806936" w:rsidRPr="00710E3D" w:rsidRDefault="00806936" w:rsidP="00806936">
                            <w:pPr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Jose Navarrete </w:t>
                            </w:r>
                            <w:proofErr w:type="spellStart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Carbonell</w:t>
                            </w:r>
                            <w:proofErr w:type="spellEnd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(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b w:val="0"/>
                                <w:bCs/>
                                <w:color w:val="181818" w:themeColor="background2" w:themeShade="1A"/>
                              </w:rPr>
                              <w:t>Developer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)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S.N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3917533</w:t>
                            </w:r>
                          </w:p>
                          <w:p w14:paraId="0F1EC37B" w14:textId="77777777" w:rsidR="00806936" w:rsidRPr="00710E3D" w:rsidRDefault="00806936" w:rsidP="00806936">
                            <w:pPr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Alexander </w:t>
                            </w:r>
                            <w:proofErr w:type="spellStart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Vartic</w:t>
                            </w:r>
                            <w:proofErr w:type="spellEnd"/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 xml:space="preserve"> (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b w:val="0"/>
                                <w:bCs/>
                                <w:color w:val="181818" w:themeColor="background2" w:themeShade="1A"/>
                              </w:rPr>
                              <w:t>Developer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)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S.N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4030435</w:t>
                            </w:r>
                          </w:p>
                          <w:p w14:paraId="553B05DA" w14:textId="22B5A237" w:rsidR="00806936" w:rsidRDefault="00806936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Menderes </w:t>
                            </w:r>
                            <w:proofErr w:type="spellStart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Saçli</w:t>
                            </w:r>
                            <w:proofErr w:type="spellEnd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(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b w:val="0"/>
                                <w:bCs/>
                                <w:color w:val="181818" w:themeColor="background2" w:themeShade="1A"/>
                              </w:rPr>
                              <w:t>Developer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)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S.N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3838439</w:t>
                            </w:r>
                            <w:bookmarkEnd w:id="1"/>
                          </w:p>
                          <w:p w14:paraId="2D1CD9FE" w14:textId="77777777" w:rsidR="00D73043" w:rsidRDefault="00D73043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</w:p>
                          <w:p w14:paraId="0194FCA8" w14:textId="10A4F0C6" w:rsidR="00D73043" w:rsidRPr="00D73043" w:rsidRDefault="00D73043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  <w:sz w:val="20"/>
                                <w:szCs w:val="16"/>
                              </w:rPr>
                            </w:pPr>
                            <w:r w:rsidRPr="00D73043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  <w:sz w:val="20"/>
                                <w:szCs w:val="16"/>
                              </w:rPr>
                              <w:t>Document version: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FE0AA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493.35pt;width:561pt;height:201pt;z-index:251664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" filled="f" stroked="f" strokeweight=".5pt">
                <v:textbox>
                  <w:txbxContent>
                    <w:p w14:paraId="7AD6E0E2" w14:textId="2828773C" w:rsidR="00A83324" w:rsidRPr="00710E3D" w:rsidRDefault="00A83324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  <w:bookmarkStart w:id="2" w:name="_Hlk32430934"/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Date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21-February-2020</w:t>
                      </w:r>
                    </w:p>
                    <w:p w14:paraId="3372F497" w14:textId="1A3DC373" w:rsidR="00A83324" w:rsidRPr="00710E3D" w:rsidRDefault="00A83324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Location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Fontys, Eindhoven</w:t>
                      </w:r>
                    </w:p>
                    <w:p w14:paraId="3DBBA2F9" w14:textId="6161E769" w:rsidR="00EF065A" w:rsidRDefault="00A83324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Tutor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Qin Q. Zhao</w:t>
                      </w:r>
                    </w:p>
                    <w:p w14:paraId="28192B71" w14:textId="77777777" w:rsidR="00D73043" w:rsidRDefault="00D73043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</w:p>
                    <w:p w14:paraId="46469E2E" w14:textId="4A1BD076" w:rsidR="00806936" w:rsidRPr="00710E3D" w:rsidRDefault="00806936" w:rsidP="00806936">
                      <w:pPr>
                        <w:rPr>
                          <w:rFonts w:ascii="Arial Nova Light" w:eastAsia="Malgun Gothic" w:hAnsi="Arial Nova Light"/>
                          <w:color w:val="auto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Louis Kareem Cocks 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(</w:t>
                      </w:r>
                      <w:r w:rsidRPr="00710E3D">
                        <w:rPr>
                          <w:rFonts w:ascii="Arial Nova Light" w:eastAsia="Malgun Gothic" w:hAnsi="Arial Nova Light"/>
                          <w:b w:val="0"/>
                          <w:bCs/>
                          <w:color w:val="181818" w:themeColor="background2" w:themeShade="1A"/>
                        </w:rPr>
                        <w:t>Project Leader &amp; Developer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 xml:space="preserve">) 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S.N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3954358</w:t>
                      </w:r>
                    </w:p>
                    <w:p w14:paraId="1E2F13FE" w14:textId="7775DCDD" w:rsidR="00806936" w:rsidRPr="00710E3D" w:rsidRDefault="00806936" w:rsidP="00806936">
                      <w:pPr>
                        <w:rPr>
                          <w:rFonts w:ascii="Arial Nova Light" w:eastAsia="Malgun Gothic" w:hAnsi="Arial Nova Light"/>
                          <w:color w:val="auto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Jose Navarrete </w:t>
                      </w:r>
                      <w:proofErr w:type="spellStart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Carbonell</w:t>
                      </w:r>
                      <w:proofErr w:type="spellEnd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 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(</w:t>
                      </w:r>
                      <w:r w:rsidRPr="00710E3D">
                        <w:rPr>
                          <w:rFonts w:ascii="Arial Nova Light" w:eastAsia="Malgun Gothic" w:hAnsi="Arial Nova Light"/>
                          <w:b w:val="0"/>
                          <w:bCs/>
                          <w:color w:val="181818" w:themeColor="background2" w:themeShade="1A"/>
                        </w:rPr>
                        <w:t>Developer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)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S.N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3917533</w:t>
                      </w:r>
                    </w:p>
                    <w:p w14:paraId="0F1EC37B" w14:textId="77777777" w:rsidR="00806936" w:rsidRPr="00710E3D" w:rsidRDefault="00806936" w:rsidP="00806936">
                      <w:pPr>
                        <w:rPr>
                          <w:rFonts w:ascii="Arial Nova Light" w:eastAsia="Malgun Gothic" w:hAnsi="Arial Nova Light"/>
                          <w:color w:val="auto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Alexander </w:t>
                      </w:r>
                      <w:proofErr w:type="spellStart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Vartic</w:t>
                      </w:r>
                      <w:proofErr w:type="spellEnd"/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 xml:space="preserve"> (</w:t>
                      </w:r>
                      <w:r w:rsidRPr="00710E3D">
                        <w:rPr>
                          <w:rFonts w:ascii="Arial Nova Light" w:eastAsia="Malgun Gothic" w:hAnsi="Arial Nova Light"/>
                          <w:b w:val="0"/>
                          <w:bCs/>
                          <w:color w:val="181818" w:themeColor="background2" w:themeShade="1A"/>
                        </w:rPr>
                        <w:t>Developer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)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S.N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4030435</w:t>
                      </w:r>
                    </w:p>
                    <w:p w14:paraId="553B05DA" w14:textId="22B5A237" w:rsidR="00806936" w:rsidRDefault="00806936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Menderes </w:t>
                      </w:r>
                      <w:proofErr w:type="spellStart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Saçli</w:t>
                      </w:r>
                      <w:proofErr w:type="spellEnd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 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(</w:t>
                      </w:r>
                      <w:r w:rsidRPr="00710E3D">
                        <w:rPr>
                          <w:rFonts w:ascii="Arial Nova Light" w:eastAsia="Malgun Gothic" w:hAnsi="Arial Nova Light"/>
                          <w:b w:val="0"/>
                          <w:bCs/>
                          <w:color w:val="181818" w:themeColor="background2" w:themeShade="1A"/>
                        </w:rPr>
                        <w:t>Developer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)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S.N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3838439</w:t>
                      </w:r>
                      <w:bookmarkEnd w:id="2"/>
                    </w:p>
                    <w:p w14:paraId="2D1CD9FE" w14:textId="77777777" w:rsidR="00D73043" w:rsidRDefault="00D73043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</w:p>
                    <w:p w14:paraId="0194FCA8" w14:textId="10A4F0C6" w:rsidR="00D73043" w:rsidRPr="00D73043" w:rsidRDefault="00D73043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  <w:sz w:val="20"/>
                          <w:szCs w:val="16"/>
                        </w:rPr>
                      </w:pPr>
                      <w:r w:rsidRPr="00D73043">
                        <w:rPr>
                          <w:rFonts w:ascii="Arial Nova Light" w:eastAsia="Malgun Gothic" w:hAnsi="Arial Nova Light"/>
                          <w:color w:val="3C3C3C" w:themeColor="background2" w:themeShade="40"/>
                          <w:sz w:val="20"/>
                          <w:szCs w:val="16"/>
                        </w:rPr>
                        <w:t>Document version: 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D12D4" w:rsidRPr="00423915">
        <w:rPr>
          <w:rFonts w:ascii="Arial Nova Light" w:eastAsia="Malgun Gothic" w:hAnsi="Arial Nova Light"/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C124A41" wp14:editId="6C3C2F8B">
                <wp:simplePos x="0" y="0"/>
                <wp:positionH relativeFrom="column">
                  <wp:posOffset>-101600</wp:posOffset>
                </wp:positionH>
                <wp:positionV relativeFrom="paragraph">
                  <wp:posOffset>1629410</wp:posOffset>
                </wp:positionV>
                <wp:extent cx="5204460" cy="2421255"/>
                <wp:effectExtent l="0" t="0" r="0" b="0"/>
                <wp:wrapThrough wrapText="bothSides">
                  <wp:wrapPolygon edited="0">
                    <wp:start x="237" y="0"/>
                    <wp:lineTo x="237" y="21413"/>
                    <wp:lineTo x="21347" y="21413"/>
                    <wp:lineTo x="21347" y="0"/>
                    <wp:lineTo x="237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4460" cy="2421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D55BE" w14:textId="533E1260" w:rsidR="00806936" w:rsidRPr="009D12D4" w:rsidRDefault="00A83324" w:rsidP="00806936">
                            <w:pPr>
                              <w:pStyle w:val="Title"/>
                              <w:rPr>
                                <w:rFonts w:ascii="Arial Nova Light" w:hAnsi="Arial Nova Light"/>
                                <w:color w:val="auto"/>
                              </w:rPr>
                            </w:pPr>
                            <w:r w:rsidRPr="009D12D4">
                              <w:rPr>
                                <w:rFonts w:ascii="Arial Nova Light" w:hAnsi="Arial Nova Light"/>
                                <w:color w:val="auto"/>
                              </w:rPr>
                              <w:t>User Requirements Specifications</w:t>
                            </w:r>
                          </w:p>
                          <w:p w14:paraId="3F591BC9" w14:textId="4FA0FB94" w:rsidR="00806936" w:rsidRPr="009D12D4" w:rsidRDefault="00806936" w:rsidP="00806936">
                            <w:pPr>
                              <w:pStyle w:val="Title"/>
                              <w:rPr>
                                <w:rFonts w:ascii="Arial Nova Light" w:hAnsi="Arial Nova Light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9D12D4">
                              <w:rPr>
                                <w:rFonts w:ascii="Arial Nova Light" w:hAnsi="Arial Nova Light"/>
                                <w:color w:val="auto"/>
                                <w:sz w:val="28"/>
                                <w:szCs w:val="28"/>
                              </w:rPr>
                              <w:t>By Atomic Peanuts 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24A41" id="Text Box 8" o:spid="_x0000_s1027" type="#_x0000_t202" style="position:absolute;margin-left:-8pt;margin-top:128.3pt;width:409.8pt;height:190.6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" filled="f" stroked="f" strokeweight=".5pt">
                <v:textbox>
                  <w:txbxContent>
                    <w:p w14:paraId="51ED55BE" w14:textId="533E1260" w:rsidR="00806936" w:rsidRPr="009D12D4" w:rsidRDefault="00A83324" w:rsidP="00806936">
                      <w:pPr>
                        <w:pStyle w:val="Title"/>
                        <w:rPr>
                          <w:rFonts w:ascii="Arial Nova Light" w:hAnsi="Arial Nova Light"/>
                          <w:color w:val="auto"/>
                        </w:rPr>
                      </w:pPr>
                      <w:r w:rsidRPr="009D12D4">
                        <w:rPr>
                          <w:rFonts w:ascii="Arial Nova Light" w:hAnsi="Arial Nova Light"/>
                          <w:color w:val="auto"/>
                        </w:rPr>
                        <w:t>User Requirements Specifications</w:t>
                      </w:r>
                    </w:p>
                    <w:p w14:paraId="3F591BC9" w14:textId="4FA0FB94" w:rsidR="00806936" w:rsidRPr="009D12D4" w:rsidRDefault="00806936" w:rsidP="00806936">
                      <w:pPr>
                        <w:pStyle w:val="Title"/>
                        <w:rPr>
                          <w:rFonts w:ascii="Arial Nova Light" w:hAnsi="Arial Nova Light"/>
                          <w:color w:val="auto"/>
                          <w:sz w:val="28"/>
                          <w:szCs w:val="28"/>
                        </w:rPr>
                      </w:pPr>
                      <w:r w:rsidRPr="009D12D4">
                        <w:rPr>
                          <w:rFonts w:ascii="Arial Nova Light" w:hAnsi="Arial Nova Light"/>
                          <w:color w:val="auto"/>
                          <w:sz w:val="28"/>
                          <w:szCs w:val="28"/>
                        </w:rPr>
                        <w:t>By Atomic Peanuts ©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06936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59776" behindDoc="1" locked="0" layoutInCell="1" allowOverlap="1" wp14:anchorId="2E347575" wp14:editId="17CDE89A">
            <wp:simplePos x="0" y="0"/>
            <wp:positionH relativeFrom="column">
              <wp:posOffset>205740</wp:posOffset>
            </wp:positionH>
            <wp:positionV relativeFrom="paragraph">
              <wp:posOffset>3034665</wp:posOffset>
            </wp:positionV>
            <wp:extent cx="2109470" cy="2446020"/>
            <wp:effectExtent l="0" t="0" r="5080" b="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936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41344" behindDoc="1" locked="0" layoutInCell="1" allowOverlap="1" wp14:anchorId="40862394" wp14:editId="736B30C7">
            <wp:simplePos x="0" y="0"/>
            <wp:positionH relativeFrom="column">
              <wp:posOffset>510540</wp:posOffset>
            </wp:positionH>
            <wp:positionV relativeFrom="paragraph">
              <wp:posOffset>3034665</wp:posOffset>
            </wp:positionV>
            <wp:extent cx="6518275" cy="2445885"/>
            <wp:effectExtent l="0" t="0" r="0" b="0"/>
            <wp:wrapNone/>
            <wp:docPr id="3" name="Picture 3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945" cy="2449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936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48512" behindDoc="1" locked="0" layoutInCell="1" allowOverlap="1" wp14:anchorId="761068FF" wp14:editId="0EC1FEFE">
            <wp:simplePos x="0" y="0"/>
            <wp:positionH relativeFrom="column">
              <wp:posOffset>3375660</wp:posOffset>
            </wp:positionH>
            <wp:positionV relativeFrom="paragraph">
              <wp:posOffset>1449706</wp:posOffset>
            </wp:positionV>
            <wp:extent cx="2273845" cy="2712720"/>
            <wp:effectExtent l="0" t="0" r="0" b="0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853" cy="2740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30080" behindDoc="1" locked="0" layoutInCell="1" allowOverlap="1" wp14:anchorId="7F16489B" wp14:editId="14EC6882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 w:rsidRPr="00423915">
        <w:rPr>
          <w:rFonts w:ascii="Arial Nova Light" w:eastAsia="Malgun Gothic" w:hAnsi="Arial Nova Light"/>
        </w:rPr>
        <w:br w:type="page"/>
      </w:r>
    </w:p>
    <w:p w14:paraId="4C421C7F" w14:textId="6FDEB55E" w:rsidR="004968B5" w:rsidRPr="00423915" w:rsidRDefault="004968B5" w:rsidP="004968B5">
      <w:pPr>
        <w:pStyle w:val="TOCHeading"/>
        <w:framePr w:wrap="around"/>
        <w:rPr>
          <w:rFonts w:ascii="Arial Nova Light" w:eastAsia="Malgun Gothic" w:hAnsi="Arial Nova Light"/>
          <w:color w:val="auto"/>
        </w:rPr>
      </w:pPr>
      <w:r w:rsidRPr="00423915">
        <w:rPr>
          <w:rFonts w:ascii="Arial Nova Light" w:eastAsia="Malgun Gothic" w:hAnsi="Arial Nova Light"/>
          <w:color w:val="auto"/>
        </w:rPr>
        <w:lastRenderedPageBreak/>
        <w:t>Table of Contents</w:t>
      </w:r>
    </w:p>
    <w:p w14:paraId="508A66BC" w14:textId="079A80E6" w:rsidR="000B759D" w:rsidRPr="000B759D" w:rsidRDefault="004968B5">
      <w:pPr>
        <w:pStyle w:val="TOC1"/>
        <w:rPr>
          <w:rFonts w:ascii="Avenir Next LT Pro" w:hAnsi="Avenir Next LT Pro"/>
          <w:b w:val="0"/>
          <w:bCs/>
          <w:noProof/>
          <w:color w:val="auto"/>
          <w:sz w:val="22"/>
        </w:rPr>
      </w:pPr>
      <w:r w:rsidRPr="000B759D">
        <w:rPr>
          <w:rFonts w:ascii="Avenir Next LT Pro" w:eastAsia="Malgun Gothic" w:hAnsi="Avenir Next LT Pro" w:cstheme="minorHAnsi"/>
          <w:b w:val="0"/>
          <w:bCs/>
          <w:color w:val="FF0000"/>
          <w:szCs w:val="28"/>
        </w:rPr>
        <w:fldChar w:fldCharType="begin"/>
      </w:r>
      <w:r w:rsidRPr="000B759D">
        <w:rPr>
          <w:rFonts w:ascii="Avenir Next LT Pro" w:eastAsia="Malgun Gothic" w:hAnsi="Avenir Next LT Pro" w:cstheme="minorHAnsi"/>
          <w:b w:val="0"/>
          <w:bCs/>
          <w:color w:val="FF0000"/>
          <w:szCs w:val="28"/>
        </w:rPr>
        <w:instrText xml:space="preserve"> TOC \o "1-3" \h \z \u </w:instrText>
      </w:r>
      <w:r w:rsidRPr="000B759D">
        <w:rPr>
          <w:rFonts w:ascii="Avenir Next LT Pro" w:eastAsia="Malgun Gothic" w:hAnsi="Avenir Next LT Pro" w:cstheme="minorHAnsi"/>
          <w:b w:val="0"/>
          <w:bCs/>
          <w:color w:val="FF0000"/>
          <w:szCs w:val="28"/>
        </w:rPr>
        <w:fldChar w:fldCharType="separate"/>
      </w:r>
      <w:hyperlink w:anchor="_Toc35515217" w:history="1">
        <w:r w:rsidR="000B759D" w:rsidRPr="000B759D">
          <w:rPr>
            <w:rStyle w:val="Hyperlink"/>
            <w:rFonts w:ascii="Avenir Next LT Pro" w:hAnsi="Avenir Next LT Pro"/>
            <w:b w:val="0"/>
            <w:bCs/>
            <w:noProof/>
          </w:rPr>
          <w:t>Agreements with client</w:t>
        </w:r>
        <w:r w:rsidR="000B759D" w:rsidRPr="000B759D">
          <w:rPr>
            <w:rFonts w:ascii="Avenir Next LT Pro" w:hAnsi="Avenir Next LT Pro"/>
            <w:b w:val="0"/>
            <w:bCs/>
            <w:noProof/>
            <w:webHidden/>
          </w:rPr>
          <w:tab/>
        </w:r>
        <w:r w:rsidR="000B759D"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begin"/>
        </w:r>
        <w:r w:rsidR="000B759D" w:rsidRPr="000B759D">
          <w:rPr>
            <w:rFonts w:ascii="Avenir Next LT Pro" w:hAnsi="Avenir Next LT Pro"/>
            <w:b w:val="0"/>
            <w:bCs/>
            <w:noProof/>
            <w:webHidden/>
          </w:rPr>
          <w:instrText xml:space="preserve"> PAGEREF _Toc35515217 \h </w:instrText>
        </w:r>
        <w:r w:rsidR="000B759D" w:rsidRPr="000B759D">
          <w:rPr>
            <w:rFonts w:ascii="Avenir Next LT Pro" w:hAnsi="Avenir Next LT Pro"/>
            <w:b w:val="0"/>
            <w:bCs/>
            <w:noProof/>
            <w:webHidden/>
          </w:rPr>
        </w:r>
        <w:r w:rsidR="000B759D"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separate"/>
        </w:r>
        <w:r w:rsidR="00F412BE">
          <w:rPr>
            <w:rFonts w:ascii="Avenir Next LT Pro" w:hAnsi="Avenir Next LT Pro"/>
            <w:b w:val="0"/>
            <w:bCs/>
            <w:noProof/>
            <w:webHidden/>
          </w:rPr>
          <w:t>2</w:t>
        </w:r>
        <w:r w:rsidR="000B759D"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end"/>
        </w:r>
      </w:hyperlink>
    </w:p>
    <w:p w14:paraId="6894157C" w14:textId="39E30E00" w:rsidR="000B759D" w:rsidRPr="000B759D" w:rsidRDefault="000B759D">
      <w:pPr>
        <w:pStyle w:val="TOC1"/>
        <w:rPr>
          <w:rFonts w:ascii="Avenir Next LT Pro" w:hAnsi="Avenir Next LT Pro"/>
          <w:b w:val="0"/>
          <w:bCs/>
          <w:noProof/>
          <w:color w:val="auto"/>
          <w:sz w:val="22"/>
        </w:rPr>
      </w:pPr>
      <w:hyperlink w:anchor="_Toc35515218" w:history="1">
        <w:r w:rsidRPr="000B759D">
          <w:rPr>
            <w:rStyle w:val="Hyperlink"/>
            <w:rFonts w:ascii="Avenir Next LT Pro" w:hAnsi="Avenir Next LT Pro"/>
            <w:b w:val="0"/>
            <w:bCs/>
            <w:noProof/>
          </w:rPr>
          <w:t>Functional Requirements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tab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begin"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instrText xml:space="preserve"> PAGEREF _Toc35515218 \h </w:instrTex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separate"/>
        </w:r>
        <w:r w:rsidR="00F412BE">
          <w:rPr>
            <w:rFonts w:ascii="Avenir Next LT Pro" w:hAnsi="Avenir Next LT Pro"/>
            <w:b w:val="0"/>
            <w:bCs/>
            <w:noProof/>
            <w:webHidden/>
          </w:rPr>
          <w:t>3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end"/>
        </w:r>
      </w:hyperlink>
    </w:p>
    <w:p w14:paraId="14091210" w14:textId="5AE044E6" w:rsidR="000B759D" w:rsidRPr="000B759D" w:rsidRDefault="000B759D">
      <w:pPr>
        <w:pStyle w:val="TOC1"/>
        <w:rPr>
          <w:rFonts w:ascii="Avenir Next LT Pro" w:hAnsi="Avenir Next LT Pro"/>
          <w:b w:val="0"/>
          <w:bCs/>
          <w:noProof/>
          <w:color w:val="auto"/>
          <w:sz w:val="22"/>
        </w:rPr>
      </w:pPr>
      <w:hyperlink w:anchor="_Toc35515219" w:history="1">
        <w:r w:rsidRPr="000B759D">
          <w:rPr>
            <w:rStyle w:val="Hyperlink"/>
            <w:rFonts w:ascii="Avenir Next LT Pro" w:hAnsi="Avenir Next LT Pro"/>
            <w:b w:val="0"/>
            <w:bCs/>
            <w:noProof/>
          </w:rPr>
          <w:t>Use Cases (1-2)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tab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begin"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instrText xml:space="preserve"> PAGEREF _Toc35515219 \h </w:instrTex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separate"/>
        </w:r>
        <w:r w:rsidR="00F412BE">
          <w:rPr>
            <w:rFonts w:ascii="Avenir Next LT Pro" w:hAnsi="Avenir Next LT Pro"/>
            <w:b w:val="0"/>
            <w:bCs/>
            <w:noProof/>
            <w:webHidden/>
          </w:rPr>
          <w:t>4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end"/>
        </w:r>
      </w:hyperlink>
    </w:p>
    <w:p w14:paraId="3B06A563" w14:textId="2DA3B6F0" w:rsidR="000B759D" w:rsidRPr="000B759D" w:rsidRDefault="000B759D">
      <w:pPr>
        <w:pStyle w:val="TOC1"/>
        <w:rPr>
          <w:rFonts w:ascii="Avenir Next LT Pro" w:hAnsi="Avenir Next LT Pro"/>
          <w:b w:val="0"/>
          <w:bCs/>
          <w:noProof/>
          <w:color w:val="auto"/>
          <w:sz w:val="22"/>
        </w:rPr>
      </w:pPr>
      <w:hyperlink w:anchor="_Toc35515220" w:history="1">
        <w:r w:rsidRPr="000B759D">
          <w:rPr>
            <w:rStyle w:val="Hyperlink"/>
            <w:rFonts w:ascii="Avenir Next LT Pro" w:hAnsi="Avenir Next LT Pro"/>
            <w:b w:val="0"/>
            <w:bCs/>
            <w:noProof/>
          </w:rPr>
          <w:t>Use Cases (3-5)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tab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begin"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instrText xml:space="preserve"> PAGEREF _Toc35515220 \h </w:instrTex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separate"/>
        </w:r>
        <w:r w:rsidR="00F412BE">
          <w:rPr>
            <w:rFonts w:ascii="Avenir Next LT Pro" w:hAnsi="Avenir Next LT Pro"/>
            <w:b w:val="0"/>
            <w:bCs/>
            <w:noProof/>
            <w:webHidden/>
          </w:rPr>
          <w:t>5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end"/>
        </w:r>
      </w:hyperlink>
    </w:p>
    <w:p w14:paraId="09039BF0" w14:textId="3467B75E" w:rsidR="000B759D" w:rsidRPr="000B759D" w:rsidRDefault="000B759D">
      <w:pPr>
        <w:pStyle w:val="TOC1"/>
        <w:rPr>
          <w:rFonts w:ascii="Avenir Next LT Pro" w:hAnsi="Avenir Next LT Pro"/>
          <w:b w:val="0"/>
          <w:bCs/>
          <w:noProof/>
          <w:color w:val="auto"/>
          <w:sz w:val="22"/>
        </w:rPr>
      </w:pPr>
      <w:hyperlink w:anchor="_Toc35515221" w:history="1">
        <w:r w:rsidRPr="000B759D">
          <w:rPr>
            <w:rStyle w:val="Hyperlink"/>
            <w:rFonts w:ascii="Avenir Next LT Pro" w:eastAsiaTheme="majorEastAsia" w:hAnsi="Avenir Next LT Pro" w:cstheme="majorBidi"/>
            <w:b w:val="0"/>
            <w:bCs/>
            <w:noProof/>
          </w:rPr>
          <w:t>Use Cases (6-8)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tab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begin"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instrText xml:space="preserve"> PAGEREF _Toc35515221 \h </w:instrTex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separate"/>
        </w:r>
        <w:r w:rsidR="00F412BE">
          <w:rPr>
            <w:rFonts w:ascii="Avenir Next LT Pro" w:hAnsi="Avenir Next LT Pro"/>
            <w:b w:val="0"/>
            <w:bCs/>
            <w:noProof/>
            <w:webHidden/>
          </w:rPr>
          <w:t>6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end"/>
        </w:r>
      </w:hyperlink>
    </w:p>
    <w:p w14:paraId="6A81F8E9" w14:textId="3227D2CB" w:rsidR="000B759D" w:rsidRPr="000B759D" w:rsidRDefault="000B759D">
      <w:pPr>
        <w:pStyle w:val="TOC1"/>
        <w:rPr>
          <w:rFonts w:ascii="Avenir Next LT Pro" w:hAnsi="Avenir Next LT Pro"/>
          <w:b w:val="0"/>
          <w:bCs/>
          <w:noProof/>
          <w:color w:val="auto"/>
          <w:sz w:val="22"/>
        </w:rPr>
      </w:pPr>
      <w:hyperlink w:anchor="_Toc35515222" w:history="1">
        <w:r w:rsidRPr="000B759D">
          <w:rPr>
            <w:rStyle w:val="Hyperlink"/>
            <w:rFonts w:ascii="Avenir Next LT Pro" w:eastAsiaTheme="majorEastAsia" w:hAnsi="Avenir Next LT Pro" w:cstheme="majorBidi"/>
            <w:b w:val="0"/>
            <w:bCs/>
            <w:noProof/>
          </w:rPr>
          <w:t>Use Cases (9-13)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tab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begin"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instrText xml:space="preserve"> PAGEREF _Toc35515222 \h </w:instrTex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separate"/>
        </w:r>
        <w:r w:rsidR="00F412BE">
          <w:rPr>
            <w:rFonts w:ascii="Avenir Next LT Pro" w:hAnsi="Avenir Next LT Pro"/>
            <w:b w:val="0"/>
            <w:bCs/>
            <w:noProof/>
            <w:webHidden/>
          </w:rPr>
          <w:t>7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end"/>
        </w:r>
      </w:hyperlink>
    </w:p>
    <w:p w14:paraId="173701BA" w14:textId="59229949" w:rsidR="000B759D" w:rsidRPr="000B759D" w:rsidRDefault="000B759D">
      <w:pPr>
        <w:pStyle w:val="TOC1"/>
        <w:rPr>
          <w:rFonts w:ascii="Avenir Next LT Pro" w:hAnsi="Avenir Next LT Pro"/>
          <w:b w:val="0"/>
          <w:bCs/>
          <w:noProof/>
          <w:color w:val="auto"/>
          <w:sz w:val="22"/>
        </w:rPr>
      </w:pPr>
      <w:hyperlink w:anchor="_Toc35515223" w:history="1">
        <w:r w:rsidRPr="000B759D">
          <w:rPr>
            <w:rStyle w:val="Hyperlink"/>
            <w:rFonts w:ascii="Avenir Next LT Pro" w:eastAsiaTheme="majorEastAsia" w:hAnsi="Avenir Next LT Pro" w:cstheme="majorBidi"/>
            <w:b w:val="0"/>
            <w:bCs/>
            <w:noProof/>
          </w:rPr>
          <w:t>Use Cases (14-16)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tab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begin"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instrText xml:space="preserve"> PAGEREF _Toc35515223 \h </w:instrTex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separate"/>
        </w:r>
        <w:r w:rsidR="00F412BE">
          <w:rPr>
            <w:rFonts w:ascii="Avenir Next LT Pro" w:hAnsi="Avenir Next LT Pro"/>
            <w:b w:val="0"/>
            <w:bCs/>
            <w:noProof/>
            <w:webHidden/>
          </w:rPr>
          <w:t>8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end"/>
        </w:r>
      </w:hyperlink>
    </w:p>
    <w:p w14:paraId="3449F272" w14:textId="2CCDF093" w:rsidR="000B759D" w:rsidRPr="000B759D" w:rsidRDefault="000B759D">
      <w:pPr>
        <w:pStyle w:val="TOC1"/>
        <w:rPr>
          <w:rFonts w:ascii="Avenir Next LT Pro" w:hAnsi="Avenir Next LT Pro"/>
          <w:b w:val="0"/>
          <w:bCs/>
          <w:noProof/>
          <w:color w:val="auto"/>
          <w:sz w:val="22"/>
        </w:rPr>
      </w:pPr>
      <w:hyperlink w:anchor="_Toc35515224" w:history="1">
        <w:r w:rsidRPr="000B759D">
          <w:rPr>
            <w:rStyle w:val="Hyperlink"/>
            <w:rFonts w:ascii="Avenir Next LT Pro" w:eastAsiaTheme="majorEastAsia" w:hAnsi="Avenir Next LT Pro" w:cstheme="majorBidi"/>
            <w:b w:val="0"/>
            <w:bCs/>
            <w:noProof/>
          </w:rPr>
          <w:t>GUI (Login &amp; Employee System)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tab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begin"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instrText xml:space="preserve"> PAGEREF _Toc35515224 \h </w:instrTex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separate"/>
        </w:r>
        <w:r w:rsidR="00F412BE">
          <w:rPr>
            <w:rFonts w:ascii="Avenir Next LT Pro" w:hAnsi="Avenir Next LT Pro"/>
            <w:b w:val="0"/>
            <w:bCs/>
            <w:noProof/>
            <w:webHidden/>
          </w:rPr>
          <w:t>9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end"/>
        </w:r>
      </w:hyperlink>
    </w:p>
    <w:p w14:paraId="13E6C9E5" w14:textId="674C3FC5" w:rsidR="000B759D" w:rsidRPr="000B759D" w:rsidRDefault="000B759D">
      <w:pPr>
        <w:pStyle w:val="TOC1"/>
        <w:rPr>
          <w:rFonts w:ascii="Avenir Next LT Pro" w:hAnsi="Avenir Next LT Pro"/>
          <w:b w:val="0"/>
          <w:bCs/>
          <w:noProof/>
          <w:color w:val="auto"/>
          <w:sz w:val="22"/>
        </w:rPr>
      </w:pPr>
      <w:hyperlink w:anchor="_Toc35515225" w:history="1">
        <w:r w:rsidRPr="000B759D">
          <w:rPr>
            <w:rStyle w:val="Hyperlink"/>
            <w:rFonts w:ascii="Avenir Next LT Pro" w:eastAsiaTheme="majorEastAsia" w:hAnsi="Avenir Next LT Pro" w:cstheme="majorBidi"/>
            <w:b w:val="0"/>
            <w:bCs/>
            <w:noProof/>
          </w:rPr>
          <w:t>GUI (Employee System)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tab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begin"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instrText xml:space="preserve"> PAGEREF _Toc35515225 \h </w:instrTex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separate"/>
        </w:r>
        <w:r w:rsidR="00F412BE">
          <w:rPr>
            <w:rFonts w:ascii="Avenir Next LT Pro" w:hAnsi="Avenir Next LT Pro"/>
            <w:b w:val="0"/>
            <w:bCs/>
            <w:noProof/>
            <w:webHidden/>
          </w:rPr>
          <w:t>10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end"/>
        </w:r>
      </w:hyperlink>
    </w:p>
    <w:p w14:paraId="17DC1ECD" w14:textId="2BD2CC3F" w:rsidR="000B759D" w:rsidRPr="000B759D" w:rsidRDefault="000B759D">
      <w:pPr>
        <w:pStyle w:val="TOC1"/>
        <w:rPr>
          <w:rFonts w:ascii="Avenir Next LT Pro" w:hAnsi="Avenir Next LT Pro"/>
          <w:b w:val="0"/>
          <w:bCs/>
          <w:noProof/>
          <w:color w:val="auto"/>
          <w:sz w:val="22"/>
        </w:rPr>
      </w:pPr>
      <w:hyperlink w:anchor="_Toc35515226" w:history="1">
        <w:r w:rsidRPr="000B759D">
          <w:rPr>
            <w:rStyle w:val="Hyperlink"/>
            <w:rFonts w:ascii="Avenir Next LT Pro" w:eastAsiaTheme="majorEastAsia" w:hAnsi="Avenir Next LT Pro" w:cstheme="majorBidi"/>
            <w:b w:val="0"/>
            <w:bCs/>
            <w:noProof/>
          </w:rPr>
          <w:t>GUI (Administration System)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tab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begin"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instrText xml:space="preserve"> PAGEREF _Toc35515226 \h </w:instrTex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separate"/>
        </w:r>
        <w:r w:rsidR="00F412BE">
          <w:rPr>
            <w:rFonts w:ascii="Avenir Next LT Pro" w:hAnsi="Avenir Next LT Pro"/>
            <w:b w:val="0"/>
            <w:bCs/>
            <w:noProof/>
            <w:webHidden/>
          </w:rPr>
          <w:t>11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end"/>
        </w:r>
      </w:hyperlink>
    </w:p>
    <w:p w14:paraId="72965252" w14:textId="7AC3E8A0" w:rsidR="000B759D" w:rsidRPr="000B759D" w:rsidRDefault="000B759D">
      <w:pPr>
        <w:pStyle w:val="TOC1"/>
        <w:rPr>
          <w:rFonts w:ascii="Avenir Next LT Pro" w:hAnsi="Avenir Next LT Pro"/>
          <w:b w:val="0"/>
          <w:bCs/>
          <w:noProof/>
          <w:color w:val="auto"/>
          <w:sz w:val="22"/>
        </w:rPr>
      </w:pPr>
      <w:hyperlink w:anchor="_Toc35515227" w:history="1">
        <w:r w:rsidRPr="000B759D">
          <w:rPr>
            <w:rStyle w:val="Hyperlink"/>
            <w:rFonts w:ascii="Avenir Next LT Pro" w:eastAsiaTheme="majorEastAsia" w:hAnsi="Avenir Next LT Pro" w:cstheme="majorBidi"/>
            <w:b w:val="0"/>
            <w:bCs/>
            <w:noProof/>
          </w:rPr>
          <w:t>GUI (Administration System)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tab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begin"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instrText xml:space="preserve"> PAGEREF _Toc35515227 \h </w:instrTex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separate"/>
        </w:r>
        <w:r w:rsidR="00F412BE">
          <w:rPr>
            <w:rFonts w:ascii="Avenir Next LT Pro" w:hAnsi="Avenir Next LT Pro"/>
            <w:b w:val="0"/>
            <w:bCs/>
            <w:noProof/>
            <w:webHidden/>
          </w:rPr>
          <w:t>12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end"/>
        </w:r>
      </w:hyperlink>
    </w:p>
    <w:p w14:paraId="0BE1084E" w14:textId="0F144C6D" w:rsidR="000B759D" w:rsidRPr="000B759D" w:rsidRDefault="000B759D">
      <w:pPr>
        <w:pStyle w:val="TOC1"/>
        <w:rPr>
          <w:rFonts w:ascii="Avenir Next LT Pro" w:hAnsi="Avenir Next LT Pro"/>
          <w:b w:val="0"/>
          <w:bCs/>
          <w:noProof/>
          <w:color w:val="auto"/>
          <w:sz w:val="22"/>
        </w:rPr>
      </w:pPr>
      <w:hyperlink w:anchor="_Toc35515228" w:history="1">
        <w:r w:rsidRPr="000B759D">
          <w:rPr>
            <w:rStyle w:val="Hyperlink"/>
            <w:rFonts w:ascii="Avenir Next LT Pro" w:eastAsiaTheme="majorEastAsia" w:hAnsi="Avenir Next LT Pro" w:cstheme="majorBidi"/>
            <w:b w:val="0"/>
            <w:bCs/>
            <w:noProof/>
          </w:rPr>
          <w:t>GUI (Administration System)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tab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begin"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instrText xml:space="preserve"> PAGEREF _Toc35515228 \h </w:instrTex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separate"/>
        </w:r>
        <w:r w:rsidR="00F412BE">
          <w:rPr>
            <w:rFonts w:ascii="Avenir Next LT Pro" w:hAnsi="Avenir Next LT Pro"/>
            <w:b w:val="0"/>
            <w:bCs/>
            <w:noProof/>
            <w:webHidden/>
          </w:rPr>
          <w:t>13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end"/>
        </w:r>
      </w:hyperlink>
    </w:p>
    <w:p w14:paraId="02EC1E3C" w14:textId="4C146F07" w:rsidR="000B759D" w:rsidRPr="000B759D" w:rsidRDefault="000B759D">
      <w:pPr>
        <w:pStyle w:val="TOC1"/>
        <w:rPr>
          <w:rFonts w:ascii="Avenir Next LT Pro" w:hAnsi="Avenir Next LT Pro"/>
          <w:b w:val="0"/>
          <w:bCs/>
          <w:noProof/>
          <w:color w:val="auto"/>
          <w:sz w:val="22"/>
        </w:rPr>
      </w:pPr>
      <w:hyperlink w:anchor="_Toc35515230" w:history="1">
        <w:r w:rsidRPr="000B759D">
          <w:rPr>
            <w:rStyle w:val="Hyperlink"/>
            <w:rFonts w:ascii="Avenir Next LT Pro" w:eastAsiaTheme="majorEastAsia" w:hAnsi="Avenir Next LT Pro" w:cstheme="majorBidi"/>
            <w:b w:val="0"/>
            <w:bCs/>
            <w:noProof/>
          </w:rPr>
          <w:t>GUI (Administration System)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tab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begin"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instrText xml:space="preserve"> PAGEREF _Toc35515230 \h </w:instrTex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separate"/>
        </w:r>
        <w:r w:rsidR="00F412BE">
          <w:rPr>
            <w:rFonts w:ascii="Avenir Next LT Pro" w:hAnsi="Avenir Next LT Pro"/>
            <w:b w:val="0"/>
            <w:bCs/>
            <w:noProof/>
            <w:webHidden/>
          </w:rPr>
          <w:t>14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end"/>
        </w:r>
      </w:hyperlink>
    </w:p>
    <w:p w14:paraId="375099D2" w14:textId="258EB0A4" w:rsidR="000B759D" w:rsidRPr="000B759D" w:rsidRDefault="000B759D">
      <w:pPr>
        <w:pStyle w:val="TOC1"/>
        <w:rPr>
          <w:rFonts w:ascii="Avenir Next LT Pro" w:hAnsi="Avenir Next LT Pro"/>
          <w:b w:val="0"/>
          <w:bCs/>
          <w:noProof/>
          <w:color w:val="auto"/>
          <w:sz w:val="22"/>
        </w:rPr>
      </w:pPr>
      <w:hyperlink w:anchor="_Toc35515231" w:history="1">
        <w:r w:rsidRPr="000B759D">
          <w:rPr>
            <w:rStyle w:val="Hyperlink"/>
            <w:rFonts w:ascii="Avenir Next LT Pro" w:eastAsiaTheme="majorEastAsia" w:hAnsi="Avenir Next LT Pro" w:cstheme="majorBidi"/>
            <w:b w:val="0"/>
            <w:bCs/>
            <w:noProof/>
          </w:rPr>
          <w:t>GUI (Administration System)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tab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begin"/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instrText xml:space="preserve"> PAGEREF _Toc35515231 \h </w:instrTex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separate"/>
        </w:r>
        <w:r w:rsidR="00F412BE">
          <w:rPr>
            <w:rFonts w:ascii="Avenir Next LT Pro" w:hAnsi="Avenir Next LT Pro"/>
            <w:b w:val="0"/>
            <w:bCs/>
            <w:noProof/>
            <w:webHidden/>
          </w:rPr>
          <w:t>15</w:t>
        </w:r>
        <w:r w:rsidRPr="000B759D">
          <w:rPr>
            <w:rFonts w:ascii="Avenir Next LT Pro" w:hAnsi="Avenir Next LT Pro"/>
            <w:b w:val="0"/>
            <w:bCs/>
            <w:noProof/>
            <w:webHidden/>
          </w:rPr>
          <w:fldChar w:fldCharType="end"/>
        </w:r>
      </w:hyperlink>
    </w:p>
    <w:p w14:paraId="42DCA518" w14:textId="2A29E5B5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  <w:r w:rsidRPr="000B759D">
        <w:rPr>
          <w:rFonts w:ascii="Avenir Next LT Pro" w:eastAsia="Malgun Gothic" w:hAnsi="Avenir Next LT Pro" w:cstheme="minorHAnsi"/>
          <w:b w:val="0"/>
          <w:bCs/>
          <w:noProof/>
          <w:color w:val="FF0000"/>
          <w:szCs w:val="28"/>
        </w:rPr>
        <w:fldChar w:fldCharType="end"/>
      </w:r>
    </w:p>
    <w:p w14:paraId="25B6728C" w14:textId="248E18E9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b w:val="0"/>
          <w:bCs w:val="0"/>
          <w:color w:val="FF0000"/>
        </w:rPr>
      </w:pPr>
    </w:p>
    <w:p w14:paraId="63551CC1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533D0548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67008DF2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1B52613F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426969AE" w14:textId="77777777" w:rsidR="004968B5" w:rsidRPr="00423915" w:rsidRDefault="004968B5" w:rsidP="004968B5">
      <w:pPr>
        <w:rPr>
          <w:rFonts w:ascii="Arial Nova Light" w:eastAsia="Malgun Gothic" w:hAnsi="Arial Nova Light"/>
        </w:rPr>
      </w:pPr>
    </w:p>
    <w:p w14:paraId="6108101A" w14:textId="511618BC" w:rsidR="004968B5" w:rsidRPr="00423915" w:rsidRDefault="004968B5" w:rsidP="004968B5">
      <w:pPr>
        <w:rPr>
          <w:rFonts w:ascii="Arial Nova Light" w:eastAsia="Malgun Gothic" w:hAnsi="Arial Nova Light"/>
        </w:rPr>
      </w:pPr>
    </w:p>
    <w:p w14:paraId="0D5E91C3" w14:textId="77777777" w:rsidR="004968B5" w:rsidRPr="00423915" w:rsidRDefault="004968B5" w:rsidP="004968B5">
      <w:pPr>
        <w:rPr>
          <w:rFonts w:ascii="Arial Nova Light" w:eastAsia="Malgun Gothic" w:hAnsi="Arial Nova Light"/>
        </w:rPr>
      </w:pPr>
    </w:p>
    <w:p w14:paraId="000A90EE" w14:textId="57BFC742" w:rsidR="004968B5" w:rsidRPr="00423915" w:rsidRDefault="004968B5" w:rsidP="004968B5">
      <w:pPr>
        <w:rPr>
          <w:rFonts w:ascii="Arial Nova Light" w:eastAsia="Malgun Gothic" w:hAnsi="Arial Nova Light"/>
        </w:rPr>
      </w:pPr>
    </w:p>
    <w:p w14:paraId="139BEC48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04993C66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1F46E473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688439BD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4DCA1768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77AAC632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3D287F0E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2CDC9AAF" w14:textId="77777777" w:rsidR="00A83324" w:rsidRPr="00423915" w:rsidRDefault="00A83324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40C87389" w14:textId="69F678BF" w:rsidR="00A83324" w:rsidRDefault="00A83324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2F83192B" w14:textId="53696208" w:rsid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0CE2BDD4" w14:textId="71991739" w:rsid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191CE22A" w14:textId="041D33DD" w:rsid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23AEAD5A" w14:textId="77777777" w:rsidR="00423915" w:rsidRDefault="00423915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1E78B084" w14:textId="2F973521" w:rsidR="002F7418" w:rsidRDefault="007168E8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423915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lastRenderedPageBreak/>
        <w:t>Some of the agreements we have with our client is that we are going to deliver a desktop application</w:t>
      </w:r>
      <w:r w:rsidR="007B56CF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BF497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by the 27</w:t>
      </w:r>
      <w:r w:rsidR="00BF497D" w:rsidRPr="00BF497D">
        <w:rPr>
          <w:rFonts w:ascii="Arial Nova Light" w:eastAsia="Malgun Gothic" w:hAnsi="Arial Nova Light"/>
          <w:b w:val="0"/>
          <w:bCs/>
          <w:color w:val="auto"/>
          <w:sz w:val="24"/>
          <w:szCs w:val="20"/>
          <w:vertAlign w:val="superscript"/>
        </w:rPr>
        <w:t>th</w:t>
      </w:r>
      <w:r w:rsidR="00BF497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of March</w:t>
      </w:r>
      <w:r w:rsidR="00F7203C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, that will be</w:t>
      </w:r>
      <w:r w:rsidR="007B56CF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used by </w:t>
      </w:r>
      <w:r w:rsidR="00380C54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the H</w:t>
      </w:r>
      <w:r w:rsidR="007B2D7E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uman </w:t>
      </w:r>
      <w:r w:rsidR="00380C54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R</w:t>
      </w:r>
      <w:r w:rsidR="007B2D7E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esource</w:t>
      </w:r>
      <w:r w:rsidR="00380C54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managers and employers of Media Bazaar.</w:t>
      </w:r>
      <w:r w:rsidRPr="00423915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C7493B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T</w:t>
      </w:r>
      <w:r w:rsidR="00135BA0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he managers will have complete control of the application</w:t>
      </w:r>
      <w:r w:rsidR="00E373EA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, where they can add, </w:t>
      </w:r>
      <w:r w:rsidR="0072686A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update, view or delete </w:t>
      </w:r>
      <w:r w:rsidR="00DB29F1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employees from the system</w:t>
      </w:r>
      <w:r w:rsidR="002F0A13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. On the other hand, e</w:t>
      </w:r>
      <w:r w:rsidR="002D43A4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mployees will be able to view and update personal information</w:t>
      </w:r>
      <w:r w:rsidR="00DD3468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such as name and address. </w:t>
      </w:r>
      <w:r w:rsidR="005B58CF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Both managers and employees will have access t</w:t>
      </w:r>
      <w:r w:rsidR="00680216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o statistics that will give them a better understanding </w:t>
      </w:r>
      <w:r w:rsidR="00CD1726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of what is going on, statistics such as how many employees are currently working, </w:t>
      </w:r>
      <w:r w:rsidR="0064654F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how many employees work on a certain day </w:t>
      </w:r>
      <w:r w:rsidR="00BF497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and much more.</w:t>
      </w:r>
    </w:p>
    <w:p w14:paraId="1FFDA03B" w14:textId="77777777" w:rsidR="001B6F06" w:rsidRDefault="00F7203C" w:rsidP="004968B5">
      <w:pPr>
        <w:rPr>
          <w:rFonts w:ascii="Arial Nova Light" w:eastAsia="Malgun Gothic" w:hAnsi="Arial Nova Light"/>
          <w:b w:val="0"/>
          <w:bCs/>
          <w:color w:val="auto"/>
        </w:rPr>
      </w:pPr>
      <w: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In addition to </w:t>
      </w:r>
      <w:r w:rsidR="00FA7D95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the agreements above, </w:t>
      </w:r>
      <w:r w:rsidR="004A55CE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we will be delivering a </w:t>
      </w:r>
      <w:r w:rsidR="00A13B09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web application alongside an updated version of the desktop application to </w:t>
      </w:r>
      <w:r w:rsidR="001B6F06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our client </w:t>
      </w:r>
      <w:r w:rsidR="002846C5" w:rsidRPr="00423915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by 8</w:t>
      </w:r>
      <w:r w:rsidR="002846C5" w:rsidRPr="00423915">
        <w:rPr>
          <w:rFonts w:ascii="Arial Nova Light" w:eastAsia="Malgun Gothic" w:hAnsi="Arial Nova Light"/>
          <w:b w:val="0"/>
          <w:bCs/>
          <w:color w:val="auto"/>
          <w:sz w:val="24"/>
          <w:szCs w:val="20"/>
          <w:vertAlign w:val="superscript"/>
        </w:rPr>
        <w:t>th</w:t>
      </w:r>
      <w:r w:rsidR="002846C5" w:rsidRPr="00423915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of May 2020</w:t>
      </w:r>
      <w:r w:rsidR="001B6F06">
        <w:rPr>
          <w:rFonts w:ascii="Arial Nova Light" w:eastAsia="Malgun Gothic" w:hAnsi="Arial Nova Light"/>
          <w:b w:val="0"/>
          <w:bCs/>
          <w:color w:val="auto"/>
        </w:rPr>
        <w:t>.</w:t>
      </w:r>
    </w:p>
    <w:p w14:paraId="5193B900" w14:textId="6CEEA683" w:rsidR="007168E8" w:rsidRDefault="004B76C1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A77ED2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Users of the web application will be </w:t>
      </w:r>
      <w:r w:rsidR="00A00575" w:rsidRPr="00A77ED2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stock </w:t>
      </w:r>
      <w:r w:rsidR="00A77ED2" w:rsidRPr="00A77ED2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managers;</w:t>
      </w:r>
      <w:r w:rsidR="00A00575" w:rsidRPr="00A77ED2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they will have total control of the application and </w:t>
      </w:r>
      <w:r w:rsidR="008D0693" w:rsidRPr="00A77ED2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can view or send requests </w:t>
      </w:r>
      <w:r w:rsidR="0057466F" w:rsidRPr="00A77ED2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for a restock when Media Bazaar is low on supply. </w:t>
      </w:r>
      <w:r w:rsidR="007168E8" w:rsidRPr="00A77ED2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</w:p>
    <w:p w14:paraId="1A76D319" w14:textId="3736AA0C" w:rsidR="00F622F3" w:rsidRPr="00A77ED2" w:rsidRDefault="00BC1E09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  <w:vertAlign w:val="superscript"/>
        </w:rPr>
      </w:pPr>
      <w: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By the end of week 18 we will deliver a complete package </w:t>
      </w:r>
      <w:r w:rsidR="00942135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of 3 applications to our client. The</w:t>
      </w:r>
      <w:r w:rsidR="00516D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updated</w:t>
      </w:r>
      <w:r w:rsidR="00942135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desktop application, web application </w:t>
      </w:r>
      <w:r w:rsidR="002854FF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and a separate desktop application that will </w:t>
      </w:r>
      <w:r w:rsidR="002A174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be </w:t>
      </w:r>
      <w:r w:rsidR="00C25BE0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used by the department managers</w:t>
      </w:r>
      <w:r w:rsidR="00455202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; </w:t>
      </w:r>
      <w:r w:rsidR="0068788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the third application </w:t>
      </w:r>
      <w:r w:rsidR="00BC2CA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will be </w:t>
      </w:r>
      <w:r w:rsidR="00404AA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to manage the shop per department</w:t>
      </w:r>
      <w:r w:rsidR="004D16D2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. So, department managers </w:t>
      </w:r>
      <w:r w:rsidR="00FC07B3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(if they have the </w:t>
      </w:r>
      <w:r w:rsidR="004960C4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authori</w:t>
      </w:r>
      <w:r w:rsidR="003A0B5F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zation</w:t>
      </w:r>
      <w:r w:rsidR="00435433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) can </w:t>
      </w:r>
      <w:r w:rsidR="00617DE8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pretty much add, update, </w:t>
      </w:r>
      <w:r w:rsidR="00FC0954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delete or view products in the shop</w:t>
      </w:r>
    </w:p>
    <w:p w14:paraId="19B53E6D" w14:textId="77777777" w:rsidR="004968B5" w:rsidRPr="00423915" w:rsidRDefault="004968B5" w:rsidP="004968B5">
      <w:pPr>
        <w:pStyle w:val="Heading1"/>
        <w:framePr w:wrap="around"/>
        <w:rPr>
          <w:rFonts w:ascii="Arial Nova Light" w:eastAsia="Malgun Gothic" w:hAnsi="Arial Nova Light"/>
          <w:color w:val="FF0000"/>
        </w:rPr>
      </w:pPr>
    </w:p>
    <w:p w14:paraId="59289A64" w14:textId="77777777" w:rsidR="004968B5" w:rsidRPr="00423915" w:rsidRDefault="004968B5" w:rsidP="004968B5">
      <w:pPr>
        <w:rPr>
          <w:rFonts w:ascii="Arial Nova Light" w:eastAsia="Malgun Gothic" w:hAnsi="Arial Nova Light"/>
        </w:rPr>
      </w:pPr>
    </w:p>
    <w:p w14:paraId="05B7C10E" w14:textId="77777777" w:rsidR="004968B5" w:rsidRPr="00423915" w:rsidRDefault="004968B5" w:rsidP="004968B5">
      <w:pPr>
        <w:rPr>
          <w:rFonts w:ascii="Arial Nova Light" w:eastAsia="Malgun Gothic" w:hAnsi="Arial Nova Light"/>
        </w:rPr>
      </w:pPr>
    </w:p>
    <w:p w14:paraId="7575D793" w14:textId="0E38A0EB" w:rsidR="004968B5" w:rsidRPr="00D445ED" w:rsidRDefault="00DD0948" w:rsidP="00ED7B2A">
      <w:pPr>
        <w:pStyle w:val="Heading1"/>
        <w:framePr w:w="3901" w:wrap="around"/>
      </w:pPr>
      <w:bookmarkStart w:id="3" w:name="_Toc35515217"/>
      <w:r w:rsidRPr="00D445ED">
        <w:t>Agreements</w:t>
      </w:r>
      <w:r w:rsidR="00D445ED">
        <w:t xml:space="preserve"> </w:t>
      </w:r>
      <w:r w:rsidR="00A83324" w:rsidRPr="00D445ED">
        <w:t>with</w:t>
      </w:r>
      <w:r w:rsidRPr="00D445ED">
        <w:t xml:space="preserve"> </w:t>
      </w:r>
      <w:r w:rsidR="002868BC">
        <w:t>c</w:t>
      </w:r>
      <w:r w:rsidRPr="00D445ED">
        <w:t>lient</w:t>
      </w:r>
      <w:bookmarkEnd w:id="3"/>
    </w:p>
    <w:p w14:paraId="2D043167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269C544C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7001A9DF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216DB9BA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4816D1FC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62F51343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6A1DDA7D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1653D87C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29A4D62E" w14:textId="77777777" w:rsidR="004968B5" w:rsidRPr="00423915" w:rsidRDefault="004968B5" w:rsidP="004968B5">
      <w:pPr>
        <w:ind w:left="720"/>
        <w:rPr>
          <w:rFonts w:ascii="Arial Nova Light" w:eastAsia="Malgun Gothic" w:hAnsi="Arial Nova Light"/>
          <w:color w:val="FF0000"/>
        </w:rPr>
      </w:pPr>
    </w:p>
    <w:p w14:paraId="58CD0358" w14:textId="77777777" w:rsidR="00943A29" w:rsidRDefault="00943A29" w:rsidP="00D50811">
      <w:pPr>
        <w:rPr>
          <w:rFonts w:ascii="Arial Nova Light" w:eastAsia="Malgun Gothic" w:hAnsi="Arial Nova Light"/>
          <w:color w:val="auto"/>
          <w:sz w:val="24"/>
          <w:szCs w:val="20"/>
        </w:rPr>
      </w:pPr>
    </w:p>
    <w:p w14:paraId="23FA01CB" w14:textId="77777777" w:rsidR="00943A29" w:rsidRDefault="00943A29" w:rsidP="00D50811">
      <w:pPr>
        <w:rPr>
          <w:rFonts w:ascii="Arial Nova Light" w:eastAsia="Malgun Gothic" w:hAnsi="Arial Nova Light"/>
          <w:color w:val="auto"/>
          <w:sz w:val="24"/>
          <w:szCs w:val="20"/>
        </w:rPr>
      </w:pPr>
    </w:p>
    <w:p w14:paraId="3F07C297" w14:textId="77777777" w:rsidR="00943A29" w:rsidRDefault="00943A29" w:rsidP="00D50811">
      <w:pPr>
        <w:rPr>
          <w:rFonts w:ascii="Arial Nova Light" w:eastAsia="Malgun Gothic" w:hAnsi="Arial Nova Light"/>
          <w:color w:val="auto"/>
          <w:sz w:val="24"/>
          <w:szCs w:val="20"/>
        </w:rPr>
      </w:pPr>
    </w:p>
    <w:p w14:paraId="3080C1F3" w14:textId="77777777" w:rsidR="00943A29" w:rsidRDefault="00943A29" w:rsidP="00D50811">
      <w:pPr>
        <w:rPr>
          <w:rFonts w:ascii="Arial Nova Light" w:eastAsia="Malgun Gothic" w:hAnsi="Arial Nova Light"/>
          <w:color w:val="auto"/>
          <w:sz w:val="24"/>
          <w:szCs w:val="20"/>
        </w:rPr>
      </w:pPr>
    </w:p>
    <w:p w14:paraId="00A6970A" w14:textId="569D544D" w:rsidR="007168E8" w:rsidRPr="00D50811" w:rsidRDefault="00B654F4" w:rsidP="00D50811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lastRenderedPageBreak/>
        <w:t>FR-HR_APP_01</w:t>
      </w:r>
      <w:r w:rsidR="009337FD"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D50811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E37AA5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The app should provide a user-friendly interface </w:t>
      </w:r>
      <w:r w:rsidR="00D004C2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to let a user </w:t>
      </w:r>
      <w:r w:rsidR="006F4FBF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easily view</w:t>
      </w:r>
      <w:r w:rsidR="009337FD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</w:t>
      </w:r>
      <w:r w:rsidR="00066E09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statistics and the work schedule</w:t>
      </w:r>
      <w:r w:rsidR="00066E09" w:rsidRPr="00D50811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.</w:t>
      </w:r>
    </w:p>
    <w:p w14:paraId="7DDCBEC9" w14:textId="02A12256" w:rsidR="00066E09" w:rsidRPr="00D50811" w:rsidRDefault="00D50811" w:rsidP="00D50811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FR-HR_APP_02</w:t>
      </w:r>
      <w:r w:rsidR="009337FD"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D50811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E178EC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A</w:t>
      </w:r>
      <w:r w:rsidR="00313DED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</w:t>
      </w:r>
      <w:r w:rsidR="00E178EC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user</w:t>
      </w:r>
      <w:r w:rsidR="00313DED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should be able to view and update their personal information</w:t>
      </w:r>
      <w:r w:rsidR="00313DED" w:rsidRPr="00D50811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.</w:t>
      </w:r>
    </w:p>
    <w:p w14:paraId="127A19B0" w14:textId="7AAEE33A" w:rsidR="00E178EC" w:rsidRPr="009337FD" w:rsidRDefault="009337FD" w:rsidP="009337FD">
      <w:pP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FR-HR_APP_03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9337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D012CE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A user should be able to add</w:t>
      </w:r>
      <w:r w:rsidR="00A93369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an </w:t>
      </w:r>
      <w:r w:rsidR="000D1BE1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employee </w:t>
      </w:r>
      <w:r w:rsidR="00A93369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to</w:t>
      </w:r>
      <w:r w:rsidR="000D1BE1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the system</w:t>
      </w:r>
      <w:r w:rsidR="00155C12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.</w:t>
      </w:r>
    </w:p>
    <w:p w14:paraId="7C93531E" w14:textId="22502BCC" w:rsidR="007E15D2" w:rsidRPr="009337FD" w:rsidRDefault="009337FD" w:rsidP="009337FD">
      <w:pP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FR-HR_APP_04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9337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7E15D2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A user should be able to edit an </w:t>
      </w:r>
      <w:r w:rsidR="00AE31F2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employee in the system.</w:t>
      </w:r>
    </w:p>
    <w:p w14:paraId="203CA9BD" w14:textId="78AD0819" w:rsidR="00AE31F2" w:rsidRPr="009337FD" w:rsidRDefault="009337FD" w:rsidP="009337FD">
      <w:pP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FR-HR_APP_05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9337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AE31F2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A user should be able to delete </w:t>
      </w:r>
      <w:r w:rsidR="007369F0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an employee </w:t>
      </w:r>
      <w:r w:rsidR="000B7DBC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from the system.</w:t>
      </w:r>
    </w:p>
    <w:p w14:paraId="48922DC9" w14:textId="211CA2DE" w:rsidR="000B7DBC" w:rsidRPr="009337FD" w:rsidRDefault="009337FD" w:rsidP="009337FD">
      <w:pP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FR-HR_APP_06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9337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0B7DBC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A user should be able to view an employee </w:t>
      </w:r>
      <w:r w:rsidR="000E051F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in the system.</w:t>
      </w:r>
    </w:p>
    <w:p w14:paraId="1E417397" w14:textId="62A0D4D2" w:rsidR="00EA7A17" w:rsidRPr="009337FD" w:rsidRDefault="009337FD" w:rsidP="009337FD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FR-HR_APP_07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9337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EA7A17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A</w:t>
      </w:r>
      <w:r w:rsidR="006417B7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</w:t>
      </w:r>
      <w:r w:rsidR="00E0018A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user</w:t>
      </w:r>
      <w:r w:rsidR="006417B7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should be able to assign a</w:t>
      </w:r>
      <w:r w:rsidR="00E0018A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n</w:t>
      </w:r>
      <w:r w:rsidR="006417B7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</w:t>
      </w:r>
      <w:r w:rsidR="00C64E2C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employee</w:t>
      </w:r>
      <w:r w:rsidR="006417B7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to </w:t>
      </w:r>
      <w:r w:rsidR="00C64E2C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a shift</w:t>
      </w:r>
      <w:r w:rsidR="00E0018A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.</w:t>
      </w:r>
    </w:p>
    <w:p w14:paraId="3AD4A84E" w14:textId="769D3B4E" w:rsidR="00E800BC" w:rsidRDefault="009337FD" w:rsidP="009337FD">
      <w:pP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FR-HR_APP_08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9337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C42CD7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A user should be able to </w:t>
      </w:r>
      <w:r w:rsidR="00553243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view all departments</w:t>
      </w:r>
      <w:r w:rsidR="0082440B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.</w:t>
      </w:r>
    </w:p>
    <w:p w14:paraId="08F91C3F" w14:textId="454DAD4E" w:rsidR="00553243" w:rsidRPr="009337FD" w:rsidRDefault="00553243" w:rsidP="009337FD">
      <w:pP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FR-HR_APP_0</w:t>
      </w:r>
      <w:r w:rsidR="000D136D">
        <w:rPr>
          <w:rFonts w:ascii="Arial Nova Light" w:eastAsia="Malgun Gothic" w:hAnsi="Arial Nova Light"/>
          <w:color w:val="auto"/>
          <w:sz w:val="24"/>
          <w:szCs w:val="20"/>
        </w:rPr>
        <w:t>9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9337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A user should be able to </w:t>
      </w:r>
      <w: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view all </w:t>
      </w:r>
      <w:r w:rsidR="000D136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employees.</w:t>
      </w:r>
    </w:p>
    <w:p w14:paraId="74992574" w14:textId="7A3FCAC2" w:rsidR="00E0018A" w:rsidRPr="009337FD" w:rsidRDefault="009337FD" w:rsidP="009337FD">
      <w:pP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</w:t>
      </w:r>
      <w:r w:rsidR="000D136D">
        <w:rPr>
          <w:rFonts w:ascii="Arial Nova Light" w:eastAsia="Malgun Gothic" w:hAnsi="Arial Nova Light"/>
          <w:color w:val="auto"/>
          <w:sz w:val="24"/>
          <w:szCs w:val="20"/>
        </w:rPr>
        <w:t>10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2041F8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A user should be able to login </w:t>
      </w:r>
      <w:r w:rsidR="00933C8D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with their email and password.</w:t>
      </w:r>
    </w:p>
    <w:p w14:paraId="2D236644" w14:textId="4B91D9F5" w:rsidR="00155C12" w:rsidRPr="009337FD" w:rsidRDefault="009337FD" w:rsidP="009337FD">
      <w:pP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FR-HR_APP_1</w:t>
      </w:r>
      <w:r w:rsidR="000D136D">
        <w:rPr>
          <w:rFonts w:ascii="Arial Nova Light" w:eastAsia="Malgun Gothic" w:hAnsi="Arial Nova Light"/>
          <w:color w:val="auto"/>
          <w:sz w:val="24"/>
          <w:szCs w:val="20"/>
        </w:rPr>
        <w:t>1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9337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E03C7E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A user should be able to logout</w:t>
      </w:r>
      <w:r w:rsidR="00633A70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from the application.</w:t>
      </w:r>
    </w:p>
    <w:p w14:paraId="203603B6" w14:textId="43188C31" w:rsidR="00F87936" w:rsidRDefault="009337FD" w:rsidP="009337FD">
      <w:pP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FR-HR_APP_1</w:t>
      </w:r>
      <w:r w:rsidR="000D136D">
        <w:rPr>
          <w:rFonts w:ascii="Arial Nova Light" w:eastAsia="Malgun Gothic" w:hAnsi="Arial Nova Light"/>
          <w:color w:val="auto"/>
          <w:sz w:val="24"/>
          <w:szCs w:val="20"/>
        </w:rPr>
        <w:t>2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9337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F87936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A user should be able to filter </w:t>
      </w:r>
      <w:r w:rsidR="00553243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the work schedule by roles</w:t>
      </w:r>
      <w:r w:rsidR="00880BAA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.</w:t>
      </w:r>
    </w:p>
    <w:p w14:paraId="2A9D7EF1" w14:textId="3001B9AB" w:rsidR="00526313" w:rsidRPr="009337FD" w:rsidRDefault="00526313" w:rsidP="00526313">
      <w:pP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FR-HR_APP_1</w:t>
      </w:r>
      <w:r w:rsidR="000D136D">
        <w:rPr>
          <w:rFonts w:ascii="Arial Nova Light" w:eastAsia="Malgun Gothic" w:hAnsi="Arial Nova Light"/>
          <w:color w:val="auto"/>
          <w:sz w:val="24"/>
          <w:szCs w:val="20"/>
        </w:rPr>
        <w:t>3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9337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A user should be able </w:t>
      </w:r>
      <w:r w:rsidR="00D225FB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to</w:t>
      </w:r>
      <w:r w:rsidR="00553243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search for a staff member</w:t>
      </w:r>
      <w:r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.</w:t>
      </w:r>
    </w:p>
    <w:p w14:paraId="3121E50E" w14:textId="2AB234D2" w:rsidR="00526313" w:rsidRPr="009337FD" w:rsidRDefault="00526313" w:rsidP="00526313">
      <w:pP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FR-HR_APP_1</w:t>
      </w:r>
      <w:r w:rsidR="000D136D">
        <w:rPr>
          <w:rFonts w:ascii="Arial Nova Light" w:eastAsia="Malgun Gothic" w:hAnsi="Arial Nova Light"/>
          <w:color w:val="auto"/>
          <w:sz w:val="24"/>
          <w:szCs w:val="20"/>
        </w:rPr>
        <w:t>4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9337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A user should be able </w:t>
      </w:r>
      <w:r w:rsidR="00D225FB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view fulltime employees</w:t>
      </w:r>
      <w:r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.</w:t>
      </w:r>
    </w:p>
    <w:p w14:paraId="45B5E630" w14:textId="6B709DAA" w:rsidR="00526313" w:rsidRPr="009337FD" w:rsidRDefault="00526313" w:rsidP="00526313">
      <w:pP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FR-HR_APP_1</w:t>
      </w:r>
      <w:r w:rsidR="000D136D">
        <w:rPr>
          <w:rFonts w:ascii="Arial Nova Light" w:eastAsia="Malgun Gothic" w:hAnsi="Arial Nova Light"/>
          <w:color w:val="auto"/>
          <w:sz w:val="24"/>
          <w:szCs w:val="20"/>
        </w:rPr>
        <w:t>5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9337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A user should be able </w:t>
      </w:r>
      <w: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view </w:t>
      </w:r>
      <w:r w:rsidR="00D225FB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part-time</w:t>
      </w:r>
      <w:r w:rsidR="004415D7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emplo</w:t>
      </w:r>
      <w:r w:rsidR="00D225FB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yees</w:t>
      </w:r>
      <w:r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.</w:t>
      </w:r>
    </w:p>
    <w:p w14:paraId="6EF71B37" w14:textId="4F7EB43C" w:rsidR="00526313" w:rsidRPr="009337FD" w:rsidRDefault="00526313" w:rsidP="00526313">
      <w:pP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FR-HR_APP_1</w:t>
      </w:r>
      <w:r w:rsidR="000D136D">
        <w:rPr>
          <w:rFonts w:ascii="Arial Nova Light" w:eastAsia="Malgun Gothic" w:hAnsi="Arial Nova Light"/>
          <w:color w:val="auto"/>
          <w:sz w:val="24"/>
          <w:szCs w:val="20"/>
        </w:rPr>
        <w:t>6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9337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A user should be able </w:t>
      </w:r>
      <w: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view dayshifts</w:t>
      </w:r>
      <w:r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.</w:t>
      </w:r>
    </w:p>
    <w:p w14:paraId="2FD19AE8" w14:textId="021094FD" w:rsidR="00526313" w:rsidRPr="00526313" w:rsidRDefault="00526313" w:rsidP="004968B5">
      <w:pP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FR-HR_APP_1</w:t>
      </w:r>
      <w:r w:rsidR="000D136D">
        <w:rPr>
          <w:rFonts w:ascii="Arial Nova Light" w:eastAsia="Malgun Gothic" w:hAnsi="Arial Nova Light"/>
          <w:color w:val="auto"/>
          <w:sz w:val="24"/>
          <w:szCs w:val="20"/>
        </w:rPr>
        <w:t>7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9337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A user should be able </w:t>
      </w:r>
      <w: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view nightshifts</w:t>
      </w:r>
      <w:r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.</w:t>
      </w:r>
    </w:p>
    <w:p w14:paraId="4A8E5445" w14:textId="0657E759" w:rsidR="004968B5" w:rsidRPr="00D445ED" w:rsidRDefault="00DD0948" w:rsidP="00D445ED">
      <w:pPr>
        <w:pStyle w:val="Heading1"/>
        <w:framePr w:w="5533" w:wrap="around"/>
      </w:pPr>
      <w:bookmarkStart w:id="4" w:name="_Toc35515218"/>
      <w:r w:rsidRPr="00D445ED">
        <w:t>Functional Requirements</w:t>
      </w:r>
      <w:bookmarkEnd w:id="4"/>
    </w:p>
    <w:p w14:paraId="6292AFB0" w14:textId="28903D32" w:rsidR="0039562D" w:rsidRPr="00294E9D" w:rsidRDefault="00294E9D" w:rsidP="002846C5">
      <w:pPr>
        <w:rPr>
          <w:noProof/>
        </w:rPr>
      </w:pPr>
      <w:r>
        <w:rPr>
          <w:rFonts w:ascii="Arial Nova Light" w:hAnsi="Arial Nova Light"/>
          <w:noProof/>
          <w:color w:val="2664B0" w:themeColor="accent6"/>
          <w:sz w:val="22"/>
          <w:szCs w:val="18"/>
        </w:rPr>
        <w:drawing>
          <wp:anchor distT="0" distB="0" distL="114300" distR="114300" simplePos="0" relativeHeight="251681280" behindDoc="0" locked="0" layoutInCell="1" allowOverlap="1" wp14:anchorId="694E351D" wp14:editId="58BB41BA">
            <wp:simplePos x="0" y="0"/>
            <wp:positionH relativeFrom="margin">
              <wp:align>right</wp:align>
            </wp:positionH>
            <wp:positionV relativeFrom="paragraph">
              <wp:posOffset>376555</wp:posOffset>
            </wp:positionV>
            <wp:extent cx="6309360" cy="3383280"/>
            <wp:effectExtent l="0" t="0" r="0" b="7620"/>
            <wp:wrapThrough wrapText="bothSides">
              <wp:wrapPolygon edited="0">
                <wp:start x="0" y="0"/>
                <wp:lineTo x="0" y="21527"/>
                <wp:lineTo x="21522" y="21527"/>
                <wp:lineTo x="21522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58A" w:rsidRPr="009337FD">
        <w:rPr>
          <w:rFonts w:ascii="Arial Nova Light" w:eastAsia="Malgun Gothic" w:hAnsi="Arial Nova Light"/>
          <w:color w:val="auto"/>
          <w:sz w:val="24"/>
          <w:szCs w:val="20"/>
        </w:rPr>
        <w:t>FR-HR_APP_1</w:t>
      </w:r>
      <w:r w:rsidR="00ED0B1D">
        <w:rPr>
          <w:rFonts w:ascii="Arial Nova Light" w:eastAsia="Malgun Gothic" w:hAnsi="Arial Nova Light"/>
          <w:color w:val="auto"/>
          <w:sz w:val="24"/>
          <w:szCs w:val="20"/>
        </w:rPr>
        <w:t>8</w:t>
      </w:r>
      <w:r w:rsidR="002C358A"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="002C358A" w:rsidRPr="009337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2C358A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A user should be able </w:t>
      </w:r>
      <w:r w:rsidR="002C358A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to view real-time statistics.</w:t>
      </w:r>
      <w:r w:rsidR="002C358A">
        <w:rPr>
          <w:noProof/>
        </w:rPr>
        <w:t xml:space="preserve"> </w:t>
      </w:r>
    </w:p>
    <w:p w14:paraId="61066B89" w14:textId="7E4A1735" w:rsidR="002846C5" w:rsidRPr="005311FA" w:rsidRDefault="002846C5" w:rsidP="002846C5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lastRenderedPageBreak/>
        <w:t>Use case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:</w:t>
      </w:r>
      <w:r w:rsidRPr="005311FA">
        <w:rPr>
          <w:rFonts w:ascii="Arial Nova Light" w:hAnsi="Arial Nova Light"/>
          <w:color w:val="auto"/>
          <w:sz w:val="22"/>
          <w:szCs w:val="18"/>
        </w:rPr>
        <w:t xml:space="preserve"> </w:t>
      </w:r>
      <w:r w:rsidR="00D360AA">
        <w:rPr>
          <w:rFonts w:ascii="Arial Nova Light" w:eastAsia="Malgun Gothic" w:hAnsi="Arial Nova Light"/>
          <w:color w:val="auto"/>
          <w:sz w:val="24"/>
          <w:szCs w:val="20"/>
        </w:rPr>
        <w:t>UC</w:t>
      </w:r>
      <w:r w:rsidR="00D360AA" w:rsidRPr="009337FD">
        <w:rPr>
          <w:rFonts w:ascii="Arial Nova Light" w:eastAsia="Malgun Gothic" w:hAnsi="Arial Nova Light"/>
          <w:color w:val="auto"/>
          <w:sz w:val="24"/>
          <w:szCs w:val="20"/>
        </w:rPr>
        <w:t>-HR_APP_0</w:t>
      </w:r>
      <w:r w:rsidR="00D360AA">
        <w:rPr>
          <w:rFonts w:ascii="Arial Nova Light" w:eastAsia="Malgun Gothic" w:hAnsi="Arial Nova Light"/>
          <w:color w:val="auto"/>
          <w:sz w:val="24"/>
          <w:szCs w:val="20"/>
        </w:rPr>
        <w:t xml:space="preserve">1: 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Assigning employees to shifts</w:t>
      </w:r>
      <w:r w:rsidR="005E47D9">
        <w:rPr>
          <w:rFonts w:ascii="Arial Nova Light" w:hAnsi="Arial Nova Light"/>
          <w:b w:val="0"/>
          <w:bCs/>
          <w:color w:val="auto"/>
          <w:sz w:val="22"/>
          <w:szCs w:val="18"/>
        </w:rPr>
        <w:t>.</w:t>
      </w:r>
    </w:p>
    <w:p w14:paraId="76B22193" w14:textId="6E5DC06F" w:rsidR="007026FF" w:rsidRPr="00D445ED" w:rsidRDefault="007026FF" w:rsidP="00D445ED">
      <w:pPr>
        <w:pStyle w:val="Heading1"/>
        <w:framePr w:wrap="around"/>
      </w:pPr>
      <w:bookmarkStart w:id="5" w:name="_Hlk34075897"/>
      <w:bookmarkStart w:id="6" w:name="_Toc35515219"/>
      <w:r w:rsidRPr="00D445ED">
        <w:t>Use Cases</w:t>
      </w:r>
      <w:r w:rsidR="00A31D5E">
        <w:t xml:space="preserve"> (</w:t>
      </w:r>
      <w:r w:rsidR="0033367B">
        <w:t>1-</w:t>
      </w:r>
      <w:r w:rsidR="00294E9D">
        <w:t>2</w:t>
      </w:r>
      <w:r w:rsidR="0033367B">
        <w:t>)</w:t>
      </w:r>
      <w:bookmarkEnd w:id="6"/>
    </w:p>
    <w:bookmarkEnd w:id="5"/>
    <w:p w14:paraId="4E5844CE" w14:textId="79DF045E" w:rsidR="002846C5" w:rsidRPr="005311FA" w:rsidRDefault="002846C5" w:rsidP="002846C5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Actor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: </w:t>
      </w:r>
      <w:r w:rsidR="002A61C4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HR 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Manager</w:t>
      </w:r>
      <w:r w:rsidR="005E47D9">
        <w:rPr>
          <w:rFonts w:ascii="Arial Nova Light" w:hAnsi="Arial Nova Light"/>
          <w:b w:val="0"/>
          <w:bCs/>
          <w:color w:val="auto"/>
          <w:sz w:val="22"/>
          <w:szCs w:val="18"/>
        </w:rPr>
        <w:t>.</w:t>
      </w:r>
    </w:p>
    <w:p w14:paraId="15977EDF" w14:textId="7076D6B0" w:rsidR="00ED082F" w:rsidRPr="005311FA" w:rsidRDefault="00ED082F" w:rsidP="002846C5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Pre-conditions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:</w:t>
      </w:r>
      <w:r w:rsidR="00EC35AB"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 </w:t>
      </w:r>
      <w:r w:rsidR="002A61C4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HR </w:t>
      </w:r>
      <w:r w:rsidR="00EC35AB"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Manager</w:t>
      </w:r>
      <w:r w:rsidR="007E3EB9"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 </w:t>
      </w:r>
      <w:r w:rsidR="00AB1CFC"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is logged in</w:t>
      </w:r>
      <w:r w:rsidR="00EC35AB"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.</w:t>
      </w:r>
    </w:p>
    <w:p w14:paraId="2B546B1A" w14:textId="77777777" w:rsidR="002846C5" w:rsidRPr="005311FA" w:rsidRDefault="002846C5" w:rsidP="002846C5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Main Success Scenario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:</w:t>
      </w:r>
    </w:p>
    <w:p w14:paraId="609D9D3C" w14:textId="6964A653" w:rsidR="002846C5" w:rsidRPr="005311FA" w:rsidRDefault="002846C5" w:rsidP="00337BA4">
      <w:pPr>
        <w:pStyle w:val="ListParagraph"/>
        <w:numPr>
          <w:ilvl w:val="0"/>
          <w:numId w:val="3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A manager </w:t>
      </w:r>
      <w:r w:rsidR="00043FD1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double 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clicks on an employee from the table.</w:t>
      </w:r>
    </w:p>
    <w:p w14:paraId="19A5EA01" w14:textId="77777777" w:rsidR="002846C5" w:rsidRPr="005311FA" w:rsidRDefault="002846C5" w:rsidP="00337BA4">
      <w:pPr>
        <w:pStyle w:val="ListParagraph"/>
        <w:numPr>
          <w:ilvl w:val="0"/>
          <w:numId w:val="3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Manager gets a message.</w:t>
      </w:r>
    </w:p>
    <w:p w14:paraId="0D0EEEB9" w14:textId="77777777" w:rsidR="002846C5" w:rsidRPr="005311FA" w:rsidRDefault="002846C5" w:rsidP="00337BA4">
      <w:pPr>
        <w:pStyle w:val="ListParagraph"/>
        <w:numPr>
          <w:ilvl w:val="0"/>
          <w:numId w:val="3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System opens a new form with employee information.</w:t>
      </w:r>
    </w:p>
    <w:p w14:paraId="10E8F831" w14:textId="77777777" w:rsidR="002846C5" w:rsidRPr="005311FA" w:rsidRDefault="002846C5" w:rsidP="00337BA4">
      <w:pPr>
        <w:pStyle w:val="ListParagraph"/>
        <w:numPr>
          <w:ilvl w:val="0"/>
          <w:numId w:val="3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Manager selects time and date to from the dropdown list and calendar.</w:t>
      </w:r>
    </w:p>
    <w:p w14:paraId="54862021" w14:textId="77777777" w:rsidR="002846C5" w:rsidRPr="005311FA" w:rsidRDefault="002846C5" w:rsidP="00337BA4">
      <w:pPr>
        <w:pStyle w:val="ListParagraph"/>
        <w:numPr>
          <w:ilvl w:val="0"/>
          <w:numId w:val="3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The system confirms that employee is assigned to shift.</w:t>
      </w:r>
    </w:p>
    <w:p w14:paraId="388B71E6" w14:textId="77777777" w:rsidR="002846C5" w:rsidRPr="005311FA" w:rsidRDefault="002846C5" w:rsidP="002846C5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Extensions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:</w:t>
      </w:r>
    </w:p>
    <w:p w14:paraId="589D4B36" w14:textId="77777777" w:rsidR="002846C5" w:rsidRPr="005311FA" w:rsidRDefault="002846C5" w:rsidP="002846C5">
      <w:pPr>
        <w:ind w:left="360"/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2a. Question to assign an employee</w:t>
      </w:r>
    </w:p>
    <w:p w14:paraId="255B3B79" w14:textId="0AFF2945" w:rsidR="002846C5" w:rsidRPr="005311FA" w:rsidRDefault="002846C5" w:rsidP="00337BA4">
      <w:pPr>
        <w:pStyle w:val="ListParagraph"/>
        <w:numPr>
          <w:ilvl w:val="0"/>
          <w:numId w:val="4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Manager choose to assign an employee</w:t>
      </w:r>
      <w:r w:rsidR="005E47D9">
        <w:rPr>
          <w:rFonts w:ascii="Arial Nova Light" w:hAnsi="Arial Nova Light"/>
          <w:b w:val="0"/>
          <w:bCs/>
          <w:color w:val="auto"/>
          <w:sz w:val="22"/>
          <w:szCs w:val="18"/>
        </w:rPr>
        <w:t>.</w:t>
      </w:r>
    </w:p>
    <w:p w14:paraId="2524ABF7" w14:textId="64F54F8E" w:rsidR="00415B8C" w:rsidRPr="005311FA" w:rsidRDefault="00415B8C" w:rsidP="00337BA4">
      <w:pPr>
        <w:pStyle w:val="ListParagraph"/>
        <w:numPr>
          <w:ilvl w:val="0"/>
          <w:numId w:val="4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Continue to MSS step </w:t>
      </w:r>
      <w:r w:rsidR="000E3FC9"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4.</w:t>
      </w:r>
    </w:p>
    <w:p w14:paraId="3805572A" w14:textId="77777777" w:rsidR="002846C5" w:rsidRPr="005311FA" w:rsidRDefault="002846C5" w:rsidP="00337BA4">
      <w:pPr>
        <w:pStyle w:val="ListParagraph"/>
        <w:numPr>
          <w:ilvl w:val="0"/>
          <w:numId w:val="4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Manager choose to cancel the action.</w:t>
      </w:r>
    </w:p>
    <w:p w14:paraId="3FEDC7AA" w14:textId="77777777" w:rsidR="002846C5" w:rsidRPr="005311FA" w:rsidRDefault="002846C5" w:rsidP="00337BA4">
      <w:pPr>
        <w:pStyle w:val="ListParagraph"/>
        <w:numPr>
          <w:ilvl w:val="0"/>
          <w:numId w:val="4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Return to MSS step 1.</w:t>
      </w:r>
    </w:p>
    <w:p w14:paraId="2011A3B2" w14:textId="77777777" w:rsidR="002846C5" w:rsidRPr="005311FA" w:rsidRDefault="002846C5" w:rsidP="002846C5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     4a. Form to assign employee</w:t>
      </w:r>
    </w:p>
    <w:p w14:paraId="5FC19C75" w14:textId="77777777" w:rsidR="002846C5" w:rsidRPr="005311FA" w:rsidRDefault="002846C5" w:rsidP="00337BA4">
      <w:pPr>
        <w:pStyle w:val="ListParagraph"/>
        <w:numPr>
          <w:ilvl w:val="0"/>
          <w:numId w:val="5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If there’s no data, the system will give an error.</w:t>
      </w:r>
    </w:p>
    <w:p w14:paraId="219C2892" w14:textId="77777777" w:rsidR="002846C5" w:rsidRPr="005311FA" w:rsidRDefault="002846C5" w:rsidP="00337BA4">
      <w:pPr>
        <w:pStyle w:val="ListParagraph"/>
        <w:numPr>
          <w:ilvl w:val="0"/>
          <w:numId w:val="5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If the employee is not available, the system will suggest a reserved employee.</w:t>
      </w:r>
    </w:p>
    <w:p w14:paraId="7ECD2A5F" w14:textId="1FAB5596" w:rsidR="002846C5" w:rsidRPr="005311FA" w:rsidRDefault="002846C5" w:rsidP="00337BA4">
      <w:pPr>
        <w:pStyle w:val="ListParagraph"/>
        <w:numPr>
          <w:ilvl w:val="0"/>
          <w:numId w:val="5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If data is available and employee is assigned to a shift, the system will display message</w:t>
      </w:r>
      <w:r w:rsidR="005E47D9">
        <w:rPr>
          <w:rFonts w:ascii="Arial Nova Light" w:hAnsi="Arial Nova Light"/>
          <w:b w:val="0"/>
          <w:bCs/>
          <w:color w:val="auto"/>
          <w:sz w:val="22"/>
          <w:szCs w:val="18"/>
        </w:rPr>
        <w:t>.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 indicating success of the action.</w:t>
      </w:r>
    </w:p>
    <w:p w14:paraId="1FDF8DB4" w14:textId="77777777" w:rsidR="002846C5" w:rsidRPr="005311FA" w:rsidRDefault="002846C5" w:rsidP="00337BA4">
      <w:pPr>
        <w:pStyle w:val="ListParagraph"/>
        <w:numPr>
          <w:ilvl w:val="0"/>
          <w:numId w:val="5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End of use case. </w:t>
      </w:r>
    </w:p>
    <w:p w14:paraId="2297AFE8" w14:textId="30442967" w:rsidR="007168E8" w:rsidRPr="005311FA" w:rsidRDefault="007168E8" w:rsidP="004968B5">
      <w:pPr>
        <w:rPr>
          <w:rFonts w:ascii="Arial Nova Light" w:eastAsia="Malgun Gothic" w:hAnsi="Arial Nova Light"/>
          <w:b w:val="0"/>
          <w:bCs/>
          <w:color w:val="FF0000"/>
          <w:sz w:val="20"/>
          <w:szCs w:val="20"/>
        </w:rPr>
      </w:pPr>
      <w:bookmarkStart w:id="7" w:name="_Hlk34506284"/>
    </w:p>
    <w:p w14:paraId="41F53141" w14:textId="03B49AB8" w:rsidR="007168E8" w:rsidRPr="005311FA" w:rsidRDefault="008559D9" w:rsidP="004968B5">
      <w:pPr>
        <w:rPr>
          <w:rFonts w:ascii="Arial Nova Light" w:eastAsia="Malgun Gothic" w:hAnsi="Arial Nova Light"/>
          <w:b w:val="0"/>
          <w:bCs/>
          <w:color w:val="auto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 xml:space="preserve">Use </w:t>
      </w:r>
      <w:r w:rsidR="00D469B6" w:rsidRPr="005311FA">
        <w:rPr>
          <w:rFonts w:ascii="Arial Nova Light" w:eastAsia="Malgun Gothic" w:hAnsi="Arial Nova Light"/>
          <w:color w:val="2664B0" w:themeColor="accent6"/>
          <w:sz w:val="22"/>
        </w:rPr>
        <w:t>case</w:t>
      </w:r>
      <w:r w:rsidR="00D469B6" w:rsidRPr="005311FA">
        <w:rPr>
          <w:rFonts w:ascii="Arial Nova Light" w:eastAsia="Malgun Gothic" w:hAnsi="Arial Nova Light"/>
          <w:b w:val="0"/>
          <w:bCs/>
          <w:color w:val="auto"/>
          <w:sz w:val="22"/>
        </w:rPr>
        <w:t xml:space="preserve">: </w:t>
      </w:r>
      <w:r w:rsidR="00D360AA">
        <w:rPr>
          <w:rFonts w:ascii="Arial Nova Light" w:eastAsia="Malgun Gothic" w:hAnsi="Arial Nova Light"/>
          <w:color w:val="auto"/>
          <w:sz w:val="24"/>
          <w:szCs w:val="20"/>
        </w:rPr>
        <w:t>UC</w:t>
      </w:r>
      <w:r w:rsidR="00D360AA" w:rsidRPr="009337FD">
        <w:rPr>
          <w:rFonts w:ascii="Arial Nova Light" w:eastAsia="Malgun Gothic" w:hAnsi="Arial Nova Light"/>
          <w:color w:val="auto"/>
          <w:sz w:val="24"/>
          <w:szCs w:val="20"/>
        </w:rPr>
        <w:t>-HR_APP_0</w:t>
      </w:r>
      <w:r w:rsidR="00D360AA">
        <w:rPr>
          <w:rFonts w:ascii="Arial Nova Light" w:eastAsia="Malgun Gothic" w:hAnsi="Arial Nova Light"/>
          <w:color w:val="auto"/>
          <w:sz w:val="24"/>
          <w:szCs w:val="20"/>
        </w:rPr>
        <w:t xml:space="preserve">2: </w:t>
      </w:r>
      <w:r w:rsidR="00D469B6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Viewing </w:t>
      </w:r>
      <w:r w:rsidR="00986248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work schedule of staff members</w:t>
      </w:r>
      <w:r w:rsidR="00BA5723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2BD2451F" w14:textId="3D63D52B" w:rsidR="004968B5" w:rsidRPr="005311FA" w:rsidRDefault="0088090E" w:rsidP="004968B5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Actor</w:t>
      </w:r>
      <w:r w:rsidRPr="005311FA">
        <w:rPr>
          <w:rFonts w:ascii="Arial Nova Light" w:eastAsia="Malgun Gothic" w:hAnsi="Arial Nova Light"/>
          <w:b w:val="0"/>
          <w:bCs/>
          <w:color w:val="auto"/>
          <w:sz w:val="22"/>
        </w:rPr>
        <w:t>:</w:t>
      </w:r>
      <w:r w:rsidR="0021182D" w:rsidRPr="005311FA">
        <w:rPr>
          <w:rFonts w:ascii="Arial Nova Light" w:eastAsia="Malgun Gothic" w:hAnsi="Arial Nova Light"/>
          <w:b w:val="0"/>
          <w:bCs/>
          <w:color w:val="auto"/>
          <w:sz w:val="22"/>
        </w:rPr>
        <w:t xml:space="preserve"> </w:t>
      </w:r>
      <w:r w:rsidR="002A61C4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HR Manager/Employee</w:t>
      </w:r>
      <w:r w:rsidR="00BA5723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66CCD2B1" w14:textId="2F778C63" w:rsidR="005311FA" w:rsidRPr="005311FA" w:rsidRDefault="005311FA" w:rsidP="004968B5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Pre-conditions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: </w:t>
      </w:r>
      <w:r w:rsidR="002A61C4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HR Manager/Employee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 is logged in.</w:t>
      </w:r>
    </w:p>
    <w:p w14:paraId="10377A96" w14:textId="41083CE1" w:rsidR="00A44CCC" w:rsidRPr="005311FA" w:rsidRDefault="00CA71A6" w:rsidP="004968B5">
      <w:pPr>
        <w:rPr>
          <w:rFonts w:ascii="Arial Nova Light" w:eastAsia="Malgun Gothic" w:hAnsi="Arial Nova Light"/>
          <w:b w:val="0"/>
          <w:bCs/>
          <w:color w:val="auto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Main Success Scenario</w:t>
      </w:r>
      <w:r w:rsidRPr="005311FA">
        <w:rPr>
          <w:rFonts w:ascii="Arial Nova Light" w:eastAsia="Malgun Gothic" w:hAnsi="Arial Nova Light"/>
          <w:b w:val="0"/>
          <w:bCs/>
          <w:color w:val="auto"/>
          <w:sz w:val="22"/>
        </w:rPr>
        <w:t>:</w:t>
      </w:r>
    </w:p>
    <w:p w14:paraId="30392BB8" w14:textId="65C055EE" w:rsidR="00AD69ED" w:rsidRPr="005311FA" w:rsidRDefault="002A61C4" w:rsidP="00337BA4">
      <w:pPr>
        <w:pStyle w:val="ListParagraph"/>
        <w:numPr>
          <w:ilvl w:val="0"/>
          <w:numId w:val="7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HR Manager/Employee</w:t>
      </w:r>
      <w:r w:rsidR="00AD69ED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 w:rsidR="007D647D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clicks </w:t>
      </w:r>
      <w:r w:rsidR="00B65B86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on the view all shifts button</w:t>
      </w:r>
      <w:r w:rsidR="00D67A1C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05B04618" w14:textId="01D24D8B" w:rsidR="00C61B40" w:rsidRPr="005311FA" w:rsidRDefault="009028BE" w:rsidP="00337BA4">
      <w:pPr>
        <w:pStyle w:val="ListParagraph"/>
        <w:numPr>
          <w:ilvl w:val="0"/>
          <w:numId w:val="7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The table displays all </w:t>
      </w:r>
      <w:r w:rsidR="00216E13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members that </w:t>
      </w:r>
      <w:r w:rsidR="00B65B86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is assigned to a shift</w:t>
      </w:r>
      <w:r w:rsidR="00C3486E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  <w:bookmarkEnd w:id="7"/>
    </w:p>
    <w:p w14:paraId="042DCE96" w14:textId="4951DAE4" w:rsidR="00E73985" w:rsidRPr="005311FA" w:rsidRDefault="00E73985" w:rsidP="00E73985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</w:p>
    <w:p w14:paraId="468E7324" w14:textId="77777777" w:rsidR="0019706F" w:rsidRDefault="0019706F" w:rsidP="00E73985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04B26F50" w14:textId="77777777" w:rsidR="0019706F" w:rsidRDefault="0019706F" w:rsidP="00E73985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5AAFF205" w14:textId="77777777" w:rsidR="0019706F" w:rsidRDefault="0019706F" w:rsidP="00E73985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1BAFB4CD" w14:textId="77777777" w:rsidR="0019706F" w:rsidRDefault="0019706F" w:rsidP="00E73985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2E0D3F4D" w14:textId="77777777" w:rsidR="0019706F" w:rsidRDefault="0019706F" w:rsidP="00E73985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02950BE3" w14:textId="77777777" w:rsidR="0019706F" w:rsidRDefault="0019706F" w:rsidP="00E73985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2CBD8CA7" w14:textId="77777777" w:rsidR="0019706F" w:rsidRDefault="0019706F" w:rsidP="00E73985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1A8B6D56" w14:textId="77777777" w:rsidR="0019706F" w:rsidRDefault="0019706F" w:rsidP="00E73985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596FFA1A" w14:textId="77777777" w:rsidR="0019706F" w:rsidRDefault="0019706F" w:rsidP="00E73985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57D365E1" w14:textId="77777777" w:rsidR="0019706F" w:rsidRDefault="0019706F" w:rsidP="00E73985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64473C82" w14:textId="37DA96AE" w:rsidR="00E73985" w:rsidRPr="005311FA" w:rsidRDefault="00E73985" w:rsidP="00E73985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lastRenderedPageBreak/>
        <w:t>Use case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: </w:t>
      </w:r>
      <w:r w:rsidR="00D360AA">
        <w:rPr>
          <w:rFonts w:ascii="Arial Nova Light" w:eastAsia="Malgun Gothic" w:hAnsi="Arial Nova Light"/>
          <w:color w:val="auto"/>
          <w:sz w:val="24"/>
          <w:szCs w:val="20"/>
        </w:rPr>
        <w:t>UC</w:t>
      </w:r>
      <w:r w:rsidR="00D360AA" w:rsidRPr="009337FD">
        <w:rPr>
          <w:rFonts w:ascii="Arial Nova Light" w:eastAsia="Malgun Gothic" w:hAnsi="Arial Nova Light"/>
          <w:color w:val="auto"/>
          <w:sz w:val="24"/>
          <w:szCs w:val="20"/>
        </w:rPr>
        <w:t>-HR_APP_0</w:t>
      </w:r>
      <w:r w:rsidR="00D360AA">
        <w:rPr>
          <w:rFonts w:ascii="Arial Nova Light" w:eastAsia="Malgun Gothic" w:hAnsi="Arial Nova Light"/>
          <w:color w:val="auto"/>
          <w:sz w:val="24"/>
          <w:szCs w:val="20"/>
        </w:rPr>
        <w:t xml:space="preserve">3: </w:t>
      </w:r>
      <w:r w:rsidR="00136347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Deleting an employee</w:t>
      </w:r>
      <w:r w:rsidR="00BA5723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09F2B37E" w14:textId="39F5A0EC" w:rsidR="00E73985" w:rsidRPr="005311FA" w:rsidRDefault="00E73985" w:rsidP="00E73985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Actor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  <w:r w:rsidR="00B22E19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 w:rsidR="002A61C4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HR </w:t>
      </w:r>
      <w:r w:rsidR="00B22E19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</w:t>
      </w:r>
      <w:r w:rsidR="00BA5723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47C3F40D" w14:textId="7C00BA93" w:rsidR="005311FA" w:rsidRPr="005311FA" w:rsidRDefault="005311FA" w:rsidP="00E73985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Pre-conditions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: Manager is logged in.</w:t>
      </w:r>
    </w:p>
    <w:p w14:paraId="1B5B0082" w14:textId="6D14508B" w:rsidR="00E73985" w:rsidRPr="005311FA" w:rsidRDefault="00E73985" w:rsidP="00E73985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Main</w:t>
      </w:r>
      <w:r w:rsidR="00432DF9" w:rsidRPr="005311FA">
        <w:rPr>
          <w:rFonts w:ascii="Arial Nova Light" w:eastAsia="Malgun Gothic" w:hAnsi="Arial Nova Light"/>
          <w:color w:val="2664B0" w:themeColor="accent6"/>
          <w:sz w:val="22"/>
        </w:rPr>
        <w:t xml:space="preserve"> Success Scenario</w:t>
      </w:r>
      <w:r w:rsidR="00432DF9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</w:p>
    <w:p w14:paraId="3F62E36D" w14:textId="2881A478" w:rsidR="00A719C6" w:rsidRPr="005311FA" w:rsidRDefault="00774F5A" w:rsidP="00337BA4">
      <w:pPr>
        <w:pStyle w:val="ListParagraph"/>
        <w:numPr>
          <w:ilvl w:val="0"/>
          <w:numId w:val="8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</w:t>
      </w:r>
      <w:r w:rsidR="006449B1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selects an employee from the </w:t>
      </w:r>
      <w:r w:rsidR="00C937EE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display.</w:t>
      </w:r>
    </w:p>
    <w:p w14:paraId="6476A29C" w14:textId="4F78E8E5" w:rsidR="002A75AE" w:rsidRPr="005311FA" w:rsidRDefault="00774F5A" w:rsidP="00337BA4">
      <w:pPr>
        <w:pStyle w:val="ListParagraph"/>
        <w:numPr>
          <w:ilvl w:val="0"/>
          <w:numId w:val="8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Manager </w:t>
      </w:r>
      <w:r w:rsidR="00E45C6F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clicks </w:t>
      </w:r>
      <w:r w:rsidR="006D149E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on the </w:t>
      </w:r>
      <w:r w:rsidR="000A4BAC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fire an employee button.</w:t>
      </w:r>
    </w:p>
    <w:p w14:paraId="6C8B7F8B" w14:textId="35CE55D5" w:rsidR="00737526" w:rsidRPr="005311FA" w:rsidRDefault="00737526" w:rsidP="00337BA4">
      <w:pPr>
        <w:pStyle w:val="ListParagraph"/>
        <w:numPr>
          <w:ilvl w:val="0"/>
          <w:numId w:val="8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System </w:t>
      </w:r>
      <w:r w:rsidR="007E0251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displays a </w:t>
      </w:r>
      <w:r w:rsidR="00D41B18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pop-up</w:t>
      </w:r>
      <w:r w:rsidR="007E0251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 w:rsidR="005D483B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window.</w:t>
      </w:r>
    </w:p>
    <w:p w14:paraId="1F616F5B" w14:textId="38A88352" w:rsidR="00547084" w:rsidRPr="0019706F" w:rsidRDefault="00295608" w:rsidP="0019706F">
      <w:pPr>
        <w:pStyle w:val="ListParagraph"/>
        <w:numPr>
          <w:ilvl w:val="0"/>
          <w:numId w:val="8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System displays a message </w:t>
      </w:r>
      <w:r w:rsidR="00A71C26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that user is successfully removed from the system.</w:t>
      </w:r>
    </w:p>
    <w:p w14:paraId="62D9C5AB" w14:textId="5C7A7F47" w:rsidR="003B7661" w:rsidRDefault="00D41B18" w:rsidP="00E56BD1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Extensions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</w:p>
    <w:p w14:paraId="1A3D4BDC" w14:textId="7E1D79DE" w:rsidR="003B7661" w:rsidRPr="007026FF" w:rsidRDefault="003B7661" w:rsidP="003B7661">
      <w:pPr>
        <w:pStyle w:val="Heading1"/>
        <w:framePr w:wrap="around" w:hAnchor="page" w:x="1393" w:y="1297"/>
      </w:pPr>
      <w:bookmarkStart w:id="8" w:name="_Toc35515220"/>
      <w:r w:rsidRPr="007026FF">
        <w:t>Use Cases</w:t>
      </w:r>
      <w:r>
        <w:t xml:space="preserve"> (</w:t>
      </w:r>
      <w:r w:rsidR="00294E9D">
        <w:t>3</w:t>
      </w:r>
      <w:r>
        <w:t>-</w:t>
      </w:r>
      <w:r w:rsidR="00294E9D">
        <w:t>5</w:t>
      </w:r>
      <w:r>
        <w:t>)</w:t>
      </w:r>
      <w:bookmarkEnd w:id="8"/>
    </w:p>
    <w:p w14:paraId="76A94052" w14:textId="269FFDD6" w:rsidR="00C21693" w:rsidRPr="005311FA" w:rsidRDefault="00C61F2B" w:rsidP="00E56BD1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3a. </w:t>
      </w:r>
      <w:r w:rsidR="009C03DE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Pop</w:t>
      </w:r>
      <w:r w:rsidR="005D483B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-up window</w:t>
      </w:r>
      <w:r w:rsidR="001D1067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 w:rsidR="001618AF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asking the manager to confirm decision</w:t>
      </w:r>
    </w:p>
    <w:p w14:paraId="1B700583" w14:textId="47BD5B2E" w:rsidR="005D483B" w:rsidRPr="005311FA" w:rsidRDefault="001D1067" w:rsidP="00337BA4">
      <w:pPr>
        <w:pStyle w:val="ListParagraph"/>
        <w:numPr>
          <w:ilvl w:val="0"/>
          <w:numId w:val="11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 clicks yes</w:t>
      </w:r>
      <w:r w:rsidR="00BA5723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1CFDF7A2" w14:textId="3196FADA" w:rsidR="000C0240" w:rsidRPr="005311FA" w:rsidRDefault="00A33BE6" w:rsidP="00337BA4">
      <w:pPr>
        <w:pStyle w:val="ListParagraph"/>
        <w:numPr>
          <w:ilvl w:val="0"/>
          <w:numId w:val="11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Continue to MSS step </w:t>
      </w:r>
      <w:r w:rsidR="00415B8C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4.</w:t>
      </w:r>
    </w:p>
    <w:p w14:paraId="6306D858" w14:textId="465FDCE9" w:rsidR="000C0240" w:rsidRPr="005311FA" w:rsidRDefault="000C0240" w:rsidP="00337BA4">
      <w:pPr>
        <w:pStyle w:val="ListParagraph"/>
        <w:numPr>
          <w:ilvl w:val="0"/>
          <w:numId w:val="11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 clicks no</w:t>
      </w:r>
      <w:r w:rsidR="00BA5723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6651CEC4" w14:textId="66AAB161" w:rsidR="00C21693" w:rsidRPr="005311FA" w:rsidRDefault="000C0240" w:rsidP="00337BA4">
      <w:pPr>
        <w:pStyle w:val="ListParagraph"/>
        <w:numPr>
          <w:ilvl w:val="0"/>
          <w:numId w:val="11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Return to MSS step 2</w:t>
      </w:r>
      <w:r w:rsidR="00BA5723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2DE66B3E" w14:textId="77777777" w:rsidR="00C21693" w:rsidRPr="005311FA" w:rsidRDefault="00C21693" w:rsidP="00E56BD1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18BAD1AB" w14:textId="63D87595" w:rsidR="00E56BD1" w:rsidRPr="005311FA" w:rsidRDefault="00E56BD1" w:rsidP="00E56BD1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Use case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  <w:r w:rsidR="00630A4C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 w:rsidR="00D360AA">
        <w:rPr>
          <w:rFonts w:ascii="Arial Nova Light" w:eastAsia="Malgun Gothic" w:hAnsi="Arial Nova Light"/>
          <w:color w:val="auto"/>
          <w:sz w:val="24"/>
          <w:szCs w:val="20"/>
        </w:rPr>
        <w:t>UC</w:t>
      </w:r>
      <w:r w:rsidR="00D360AA" w:rsidRPr="009337FD">
        <w:rPr>
          <w:rFonts w:ascii="Arial Nova Light" w:eastAsia="Malgun Gothic" w:hAnsi="Arial Nova Light"/>
          <w:color w:val="auto"/>
          <w:sz w:val="24"/>
          <w:szCs w:val="20"/>
        </w:rPr>
        <w:t>-HR_APP_0</w:t>
      </w:r>
      <w:r w:rsidR="00D360AA">
        <w:rPr>
          <w:rFonts w:ascii="Arial Nova Light" w:eastAsia="Malgun Gothic" w:hAnsi="Arial Nova Light"/>
          <w:color w:val="auto"/>
          <w:sz w:val="24"/>
          <w:szCs w:val="20"/>
        </w:rPr>
        <w:t xml:space="preserve">4: </w:t>
      </w:r>
      <w:r w:rsidR="00630A4C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Updating an employee’s information</w:t>
      </w:r>
      <w:r w:rsidR="000634E1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33E060AE" w14:textId="0223D0B1" w:rsidR="00E56BD1" w:rsidRPr="005311FA" w:rsidRDefault="00E56BD1" w:rsidP="00E56BD1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Actor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  <w:r w:rsidR="00630A4C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 w:rsidR="002A61C4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HR </w:t>
      </w:r>
      <w:r w:rsidR="00630A4C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</w:t>
      </w:r>
      <w:r w:rsidR="000634E1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25058511" w14:textId="3EB507BB" w:rsidR="005311FA" w:rsidRPr="005311FA" w:rsidRDefault="005311FA" w:rsidP="00E56BD1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Pre-conditions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: Manager is logged in.</w:t>
      </w:r>
    </w:p>
    <w:p w14:paraId="00CAA779" w14:textId="30EDC166" w:rsidR="00E56BD1" w:rsidRPr="005311FA" w:rsidRDefault="00E56BD1" w:rsidP="00E56BD1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Main Success Scenario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</w:p>
    <w:p w14:paraId="2C212B97" w14:textId="66DAA89F" w:rsidR="00D43948" w:rsidRPr="005311FA" w:rsidRDefault="00D43948" w:rsidP="00337BA4">
      <w:pPr>
        <w:pStyle w:val="ListParagraph"/>
        <w:numPr>
          <w:ilvl w:val="0"/>
          <w:numId w:val="9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 selects an employee from the display.</w:t>
      </w:r>
    </w:p>
    <w:p w14:paraId="6D83CBED" w14:textId="7BACFF03" w:rsidR="00D43948" w:rsidRPr="005311FA" w:rsidRDefault="00C21693" w:rsidP="00337BA4">
      <w:pPr>
        <w:pStyle w:val="ListParagraph"/>
        <w:numPr>
          <w:ilvl w:val="0"/>
          <w:numId w:val="9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 clicks on the update an employee button.</w:t>
      </w:r>
    </w:p>
    <w:p w14:paraId="0396DC3D" w14:textId="77777777" w:rsidR="00C21693" w:rsidRPr="005311FA" w:rsidRDefault="00C21693" w:rsidP="00337BA4">
      <w:pPr>
        <w:pStyle w:val="ListParagraph"/>
        <w:numPr>
          <w:ilvl w:val="0"/>
          <w:numId w:val="9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System opens a new page with employee’s information.</w:t>
      </w:r>
    </w:p>
    <w:p w14:paraId="4D8BC8A8" w14:textId="14660212" w:rsidR="00C21693" w:rsidRPr="005311FA" w:rsidRDefault="00C21693" w:rsidP="00337BA4">
      <w:pPr>
        <w:pStyle w:val="ListParagraph"/>
        <w:numPr>
          <w:ilvl w:val="0"/>
          <w:numId w:val="9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Manager fills input with </w:t>
      </w:r>
      <w:r w:rsidR="0056076D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relevant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information.</w:t>
      </w:r>
    </w:p>
    <w:p w14:paraId="069DAD3A" w14:textId="2F9560AA" w:rsidR="00C21693" w:rsidRPr="005311FA" w:rsidRDefault="00C21693" w:rsidP="00337BA4">
      <w:pPr>
        <w:pStyle w:val="ListParagraph"/>
        <w:numPr>
          <w:ilvl w:val="0"/>
          <w:numId w:val="9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 clicks on the done button.</w:t>
      </w:r>
    </w:p>
    <w:p w14:paraId="10AA2D9B" w14:textId="122D36D1" w:rsidR="00540650" w:rsidRPr="005311FA" w:rsidRDefault="00540650" w:rsidP="00337BA4">
      <w:pPr>
        <w:pStyle w:val="ListParagraph"/>
        <w:numPr>
          <w:ilvl w:val="0"/>
          <w:numId w:val="9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System displays a successful message.</w:t>
      </w:r>
    </w:p>
    <w:p w14:paraId="0F6E8A53" w14:textId="50EBEFA8" w:rsidR="00630A4C" w:rsidRPr="005311FA" w:rsidRDefault="00630A4C" w:rsidP="00630A4C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</w:p>
    <w:p w14:paraId="0655EC3B" w14:textId="3309B792" w:rsidR="00630A4C" w:rsidRPr="005311FA" w:rsidRDefault="00630A4C" w:rsidP="00630A4C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Use case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  <w:r w:rsidR="00E10ADC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 w:rsidR="00E10ADC">
        <w:rPr>
          <w:rFonts w:ascii="Arial Nova Light" w:eastAsia="Malgun Gothic" w:hAnsi="Arial Nova Light"/>
          <w:color w:val="auto"/>
          <w:sz w:val="24"/>
          <w:szCs w:val="20"/>
        </w:rPr>
        <w:t>UC</w:t>
      </w:r>
      <w:r w:rsidR="00E10ADC" w:rsidRPr="009337FD">
        <w:rPr>
          <w:rFonts w:ascii="Arial Nova Light" w:eastAsia="Malgun Gothic" w:hAnsi="Arial Nova Light"/>
          <w:color w:val="auto"/>
          <w:sz w:val="24"/>
          <w:szCs w:val="20"/>
        </w:rPr>
        <w:t>-HR_APP_0</w:t>
      </w:r>
      <w:r w:rsidR="00E10ADC">
        <w:rPr>
          <w:rFonts w:ascii="Arial Nova Light" w:eastAsia="Malgun Gothic" w:hAnsi="Arial Nova Light"/>
          <w:color w:val="auto"/>
          <w:sz w:val="24"/>
          <w:szCs w:val="20"/>
        </w:rPr>
        <w:t>5:</w:t>
      </w:r>
      <w:r w:rsidR="000E3FC9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Adding an employee to the system</w:t>
      </w:r>
      <w:r w:rsidR="000634E1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0991DDC1" w14:textId="16D42865" w:rsidR="00D94801" w:rsidRPr="005311FA" w:rsidRDefault="00D94801" w:rsidP="00630A4C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Actor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: </w:t>
      </w:r>
      <w:r w:rsidR="002A61C4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HR 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</w:t>
      </w:r>
      <w:r w:rsidR="000634E1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22998010" w14:textId="41397CAA" w:rsidR="005311FA" w:rsidRPr="005311FA" w:rsidRDefault="005311FA" w:rsidP="00630A4C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Pre-conditions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: Manager is logged in.</w:t>
      </w:r>
    </w:p>
    <w:p w14:paraId="03706036" w14:textId="0C834756" w:rsidR="00D94801" w:rsidRPr="005311FA" w:rsidRDefault="00D94801" w:rsidP="00630A4C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Main Success Scenario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</w:p>
    <w:p w14:paraId="36C01FF5" w14:textId="5AD29DC6" w:rsidR="00C21693" w:rsidRPr="005311FA" w:rsidRDefault="00D94801" w:rsidP="00337BA4">
      <w:pPr>
        <w:pStyle w:val="ListParagraph"/>
        <w:numPr>
          <w:ilvl w:val="0"/>
          <w:numId w:val="10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 clicks on the add an employee button.</w:t>
      </w:r>
    </w:p>
    <w:p w14:paraId="5CFBAE16" w14:textId="59E0BDFD" w:rsidR="00D94801" w:rsidRPr="005311FA" w:rsidRDefault="00F07D44" w:rsidP="00337BA4">
      <w:pPr>
        <w:pStyle w:val="ListParagraph"/>
        <w:numPr>
          <w:ilvl w:val="0"/>
          <w:numId w:val="10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System opens a new page with empty fields</w:t>
      </w:r>
      <w:r w:rsidR="0098695B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1DE58A20" w14:textId="00E98E55" w:rsidR="0098695B" w:rsidRPr="005311FA" w:rsidRDefault="0056076D" w:rsidP="00337BA4">
      <w:pPr>
        <w:pStyle w:val="ListParagraph"/>
        <w:numPr>
          <w:ilvl w:val="0"/>
          <w:numId w:val="10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Manger fills input with relevant information</w:t>
      </w:r>
      <w:r w:rsidR="0022019D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0B739ABF" w14:textId="1B0607EE" w:rsidR="0022019D" w:rsidRPr="005311FA" w:rsidRDefault="0022019D" w:rsidP="00337BA4">
      <w:pPr>
        <w:pStyle w:val="ListParagraph"/>
        <w:numPr>
          <w:ilvl w:val="0"/>
          <w:numId w:val="10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 clicks on the ‘done’ button.</w:t>
      </w:r>
    </w:p>
    <w:p w14:paraId="516B0004" w14:textId="287C6863" w:rsidR="0022019D" w:rsidRDefault="0022019D" w:rsidP="00337BA4">
      <w:pPr>
        <w:pStyle w:val="ListParagraph"/>
        <w:numPr>
          <w:ilvl w:val="0"/>
          <w:numId w:val="10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System displays</w:t>
      </w:r>
      <w:r w:rsidR="00540650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a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 w:rsidR="00FF0B43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successful </w:t>
      </w:r>
      <w:r w:rsidR="00540650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message</w:t>
      </w:r>
      <w:r w:rsidR="00BA5723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4184AB15" w14:textId="4DD7FE7A" w:rsidR="00A910F2" w:rsidRDefault="00A910F2" w:rsidP="00A910F2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</w:p>
    <w:p w14:paraId="4794A8A0" w14:textId="33C2BE3A" w:rsidR="0019706F" w:rsidRDefault="0019706F" w:rsidP="00A910F2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51087DF4" w14:textId="77777777" w:rsidR="0019706F" w:rsidRDefault="0019706F" w:rsidP="00A910F2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2DF4C2C3" w14:textId="63F84C51" w:rsidR="00A910F2" w:rsidRPr="005311FA" w:rsidRDefault="00A910F2" w:rsidP="00A910F2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lastRenderedPageBreak/>
        <w:t>Use case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>
        <w:rPr>
          <w:rFonts w:ascii="Arial Nova Light" w:eastAsia="Malgun Gothic" w:hAnsi="Arial Nova Light"/>
          <w:color w:val="auto"/>
          <w:sz w:val="24"/>
          <w:szCs w:val="20"/>
        </w:rPr>
        <w:t>UC</w:t>
      </w:r>
      <w:r w:rsidRPr="009337FD">
        <w:rPr>
          <w:rFonts w:ascii="Arial Nova Light" w:eastAsia="Malgun Gothic" w:hAnsi="Arial Nova Light"/>
          <w:color w:val="auto"/>
          <w:sz w:val="24"/>
          <w:szCs w:val="20"/>
        </w:rPr>
        <w:t>-HR_APP_0</w:t>
      </w:r>
      <w:r w:rsidR="002C03C6">
        <w:rPr>
          <w:rFonts w:ascii="Arial Nova Light" w:eastAsia="Malgun Gothic" w:hAnsi="Arial Nova Light"/>
          <w:color w:val="auto"/>
          <w:sz w:val="24"/>
          <w:szCs w:val="20"/>
        </w:rPr>
        <w:t>6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 w:rsidR="004B3F36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Filter</w:t>
      </w:r>
      <w:r w:rsidR="009576B5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</w:t>
      </w:r>
      <w:r w:rsidR="007F49C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work schedule </w:t>
      </w:r>
      <w:r w:rsidR="009576B5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information</w:t>
      </w:r>
      <w:r w:rsidR="000634E1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.</w:t>
      </w:r>
    </w:p>
    <w:p w14:paraId="21E088A3" w14:textId="2A9D3A3A" w:rsidR="00A910F2" w:rsidRDefault="00A910F2" w:rsidP="00A910F2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Actor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: 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HR 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</w:t>
      </w:r>
      <w:r w:rsidR="006203D7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/Employee</w:t>
      </w:r>
      <w:r w:rsidR="000634E1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6CCF9364" w14:textId="5D06235E" w:rsidR="00ED62B3" w:rsidRPr="00ED62B3" w:rsidRDefault="00ED62B3" w:rsidP="00A910F2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Pre-conditions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: Manager</w:t>
      </w:r>
      <w:r w:rsidR="00280557">
        <w:rPr>
          <w:rFonts w:ascii="Arial Nova Light" w:hAnsi="Arial Nova Light"/>
          <w:b w:val="0"/>
          <w:bCs/>
          <w:color w:val="auto"/>
          <w:sz w:val="22"/>
          <w:szCs w:val="18"/>
        </w:rPr>
        <w:t>/Employee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 is logged in.</w:t>
      </w:r>
    </w:p>
    <w:p w14:paraId="4FF72165" w14:textId="77777777" w:rsidR="00A910F2" w:rsidRPr="005311FA" w:rsidRDefault="00A910F2" w:rsidP="00A910F2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Main Success Scenario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</w:p>
    <w:p w14:paraId="0D24DF8B" w14:textId="128AF6E5" w:rsidR="003B7661" w:rsidRDefault="003B7661" w:rsidP="00337BA4">
      <w:pPr>
        <w:pStyle w:val="ListParagraph"/>
        <w:numPr>
          <w:ilvl w:val="0"/>
          <w:numId w:val="12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User clicks home tab</w:t>
      </w:r>
    </w:p>
    <w:p w14:paraId="1D1A93DB" w14:textId="6ADBCBC3" w:rsidR="00A82B37" w:rsidRDefault="00A2461A" w:rsidP="00337BA4">
      <w:pPr>
        <w:pStyle w:val="ListParagraph"/>
        <w:numPr>
          <w:ilvl w:val="0"/>
          <w:numId w:val="12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User </w:t>
      </w:r>
      <w:r w:rsidR="00BB69DC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clicks the </w:t>
      </w:r>
      <w:r w:rsidR="00C92E14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filter dropdown list</w:t>
      </w:r>
      <w:r w:rsidR="00ED6C91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233805AF" w14:textId="49F6F7EC" w:rsidR="00ED6C91" w:rsidRDefault="00ED6C91" w:rsidP="00337BA4">
      <w:pPr>
        <w:pStyle w:val="ListParagraph"/>
        <w:numPr>
          <w:ilvl w:val="0"/>
          <w:numId w:val="12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User</w:t>
      </w:r>
      <w:r w:rsidR="00C92E14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selects Manager or Employee from the list</w:t>
      </w:r>
      <w:r w:rsidR="00167183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39EB46C1" w14:textId="468FF9FC" w:rsidR="00547084" w:rsidRPr="0019706F" w:rsidRDefault="00730911" w:rsidP="00547084">
      <w:pPr>
        <w:pStyle w:val="ListParagraph"/>
        <w:numPr>
          <w:ilvl w:val="0"/>
          <w:numId w:val="12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The </w:t>
      </w:r>
      <w:r w:rsidR="003679B7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table will show the information </w:t>
      </w:r>
      <w:r w:rsidR="00520FD1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based on selected filter.</w:t>
      </w:r>
    </w:p>
    <w:p w14:paraId="3388DB44" w14:textId="228DF863" w:rsidR="00FC4184" w:rsidRPr="005311FA" w:rsidRDefault="00FC4184" w:rsidP="00FC4184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Extensions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</w:p>
    <w:p w14:paraId="245096D9" w14:textId="77777777" w:rsidR="00FC4184" w:rsidRPr="005311FA" w:rsidRDefault="00FC4184" w:rsidP="00FC4184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     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1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a. 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User clicks on the Statistics tab</w:t>
      </w:r>
    </w:p>
    <w:p w14:paraId="11048B26" w14:textId="49AB319B" w:rsidR="00C21693" w:rsidRPr="00FC4184" w:rsidRDefault="00FC4184" w:rsidP="004968B5">
      <w:pPr>
        <w:pStyle w:val="ListParagraph"/>
        <w:numPr>
          <w:ilvl w:val="0"/>
          <w:numId w:val="23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Return to MSS step 2</w:t>
      </w:r>
    </w:p>
    <w:p w14:paraId="0D44E208" w14:textId="77777777" w:rsidR="003B7661" w:rsidRDefault="003B7661" w:rsidP="00BB228F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020397C9" w14:textId="6D0ABBB7" w:rsidR="00C17B45" w:rsidRPr="00C17B45" w:rsidRDefault="00C17B45" w:rsidP="00C17B45">
      <w:pPr>
        <w:keepNext/>
        <w:keepLines/>
        <w:framePr w:hSpace="180" w:wrap="around" w:vAnchor="page" w:hAnchor="page" w:x="961" w:y="1165"/>
        <w:contextualSpacing/>
        <w:jc w:val="both"/>
        <w:outlineLvl w:val="0"/>
        <w:rPr>
          <w:rFonts w:asciiTheme="majorHAnsi" w:eastAsiaTheme="majorEastAsia" w:hAnsiTheme="majorHAnsi" w:cstheme="majorBidi"/>
          <w:bCs/>
          <w:sz w:val="48"/>
          <w:szCs w:val="28"/>
        </w:rPr>
      </w:pPr>
      <w:bookmarkStart w:id="9" w:name="_Toc35515221"/>
      <w:r w:rsidRPr="00C17B45">
        <w:rPr>
          <w:rFonts w:asciiTheme="majorHAnsi" w:eastAsiaTheme="majorEastAsia" w:hAnsiTheme="majorHAnsi" w:cstheme="majorBidi"/>
          <w:bCs/>
          <w:sz w:val="48"/>
          <w:szCs w:val="28"/>
        </w:rPr>
        <w:t>Use Cases (</w:t>
      </w:r>
      <w:r w:rsidR="00294E9D">
        <w:rPr>
          <w:rFonts w:asciiTheme="majorHAnsi" w:eastAsiaTheme="majorEastAsia" w:hAnsiTheme="majorHAnsi" w:cstheme="majorBidi"/>
          <w:bCs/>
          <w:sz w:val="48"/>
          <w:szCs w:val="28"/>
        </w:rPr>
        <w:t>6</w:t>
      </w:r>
      <w:r w:rsidRPr="00C17B45">
        <w:rPr>
          <w:rFonts w:asciiTheme="majorHAnsi" w:eastAsiaTheme="majorEastAsia" w:hAnsiTheme="majorHAnsi" w:cstheme="majorBidi"/>
          <w:bCs/>
          <w:sz w:val="48"/>
          <w:szCs w:val="28"/>
        </w:rPr>
        <w:t>-</w:t>
      </w:r>
      <w:r w:rsidR="00294E9D">
        <w:rPr>
          <w:rFonts w:asciiTheme="majorHAnsi" w:eastAsiaTheme="majorEastAsia" w:hAnsiTheme="majorHAnsi" w:cstheme="majorBidi"/>
          <w:bCs/>
          <w:sz w:val="48"/>
          <w:szCs w:val="28"/>
        </w:rPr>
        <w:t>8</w:t>
      </w:r>
      <w:r w:rsidRPr="00C17B45">
        <w:rPr>
          <w:rFonts w:asciiTheme="majorHAnsi" w:eastAsiaTheme="majorEastAsia" w:hAnsiTheme="majorHAnsi" w:cstheme="majorBidi"/>
          <w:bCs/>
          <w:sz w:val="48"/>
          <w:szCs w:val="28"/>
        </w:rPr>
        <w:t>)</w:t>
      </w:r>
      <w:bookmarkEnd w:id="9"/>
    </w:p>
    <w:p w14:paraId="273434FE" w14:textId="6265D348" w:rsidR="00BB228F" w:rsidRPr="005311FA" w:rsidRDefault="00BB228F" w:rsidP="00BB228F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Use case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>
        <w:rPr>
          <w:rFonts w:ascii="Arial Nova Light" w:eastAsia="Malgun Gothic" w:hAnsi="Arial Nova Light"/>
          <w:color w:val="auto"/>
          <w:sz w:val="24"/>
          <w:szCs w:val="20"/>
        </w:rPr>
        <w:t>UC</w:t>
      </w:r>
      <w:r w:rsidRPr="009337FD">
        <w:rPr>
          <w:rFonts w:ascii="Arial Nova Light" w:eastAsia="Malgun Gothic" w:hAnsi="Arial Nova Light"/>
          <w:color w:val="auto"/>
          <w:sz w:val="24"/>
          <w:szCs w:val="20"/>
        </w:rPr>
        <w:t>-HR_APP_0</w:t>
      </w:r>
      <w:r w:rsidR="00EF3F9D">
        <w:rPr>
          <w:rFonts w:ascii="Arial Nova Light" w:eastAsia="Malgun Gothic" w:hAnsi="Arial Nova Light"/>
          <w:color w:val="auto"/>
          <w:sz w:val="24"/>
          <w:szCs w:val="20"/>
        </w:rPr>
        <w:t>7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Search </w:t>
      </w:r>
      <w:r w:rsidR="00ED62B3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for a staff</w:t>
      </w:r>
      <w:r w:rsidR="00242E8E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member</w:t>
      </w:r>
      <w: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.</w:t>
      </w:r>
    </w:p>
    <w:p w14:paraId="18E1BFCE" w14:textId="05352491" w:rsidR="00BB228F" w:rsidRDefault="00BB228F" w:rsidP="00BB228F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Actor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: 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HR 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/Employee.</w:t>
      </w:r>
    </w:p>
    <w:p w14:paraId="62C88F0A" w14:textId="1BBB6789" w:rsidR="00280557" w:rsidRPr="00280557" w:rsidRDefault="00280557" w:rsidP="00BB228F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Pre-conditions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: Manager</w:t>
      </w:r>
      <w:r>
        <w:rPr>
          <w:rFonts w:ascii="Arial Nova Light" w:hAnsi="Arial Nova Light"/>
          <w:b w:val="0"/>
          <w:bCs/>
          <w:color w:val="auto"/>
          <w:sz w:val="22"/>
          <w:szCs w:val="18"/>
        </w:rPr>
        <w:t>/Employee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 is logged in.</w:t>
      </w:r>
    </w:p>
    <w:p w14:paraId="2787F8E9" w14:textId="77777777" w:rsidR="00BB228F" w:rsidRPr="005311FA" w:rsidRDefault="00BB228F" w:rsidP="00BB228F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Main Success Scenario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</w:p>
    <w:p w14:paraId="3B8455C4" w14:textId="7B6C65BB" w:rsidR="00655629" w:rsidRDefault="00655629" w:rsidP="00337BA4">
      <w:pPr>
        <w:pStyle w:val="ListParagraph"/>
        <w:numPr>
          <w:ilvl w:val="0"/>
          <w:numId w:val="13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User </w:t>
      </w:r>
      <w:r w:rsidR="00C57829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clicks</w:t>
      </w:r>
      <w:r w:rsidR="003B7661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h</w:t>
      </w:r>
      <w:r w:rsidR="00C57829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ome tab.</w:t>
      </w:r>
    </w:p>
    <w:p w14:paraId="03941371" w14:textId="0E7CF551" w:rsidR="00BB228F" w:rsidRDefault="003B7661" w:rsidP="00337BA4">
      <w:pPr>
        <w:pStyle w:val="ListParagraph"/>
        <w:numPr>
          <w:ilvl w:val="0"/>
          <w:numId w:val="13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U</w:t>
      </w:r>
      <w:r w:rsidR="00280557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ser</w:t>
      </w:r>
      <w:r w:rsidR="00531D0E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fills in name of the staff in the</w:t>
      </w:r>
      <w:r w:rsidR="00F34977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textbox</w:t>
      </w:r>
      <w:r w:rsidR="00BB228F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62BA8FE5" w14:textId="6FF3CF21" w:rsidR="00BB228F" w:rsidRDefault="00BB228F" w:rsidP="00337BA4">
      <w:pPr>
        <w:pStyle w:val="ListParagraph"/>
        <w:numPr>
          <w:ilvl w:val="0"/>
          <w:numId w:val="13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User clicks on the </w:t>
      </w:r>
      <w:r w:rsidR="00500FF0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search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button.</w:t>
      </w:r>
    </w:p>
    <w:p w14:paraId="2A2F26B9" w14:textId="155576FC" w:rsidR="00BB228F" w:rsidRDefault="00BB228F" w:rsidP="00337BA4">
      <w:pPr>
        <w:pStyle w:val="ListParagraph"/>
        <w:numPr>
          <w:ilvl w:val="0"/>
          <w:numId w:val="13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The table will show the information based on </w:t>
      </w:r>
      <w:r w:rsidR="00242E8E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the value in the textbox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07D72A19" w14:textId="77777777" w:rsidR="006C445D" w:rsidRPr="005311FA" w:rsidRDefault="006C445D" w:rsidP="006C445D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Extensions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</w:p>
    <w:p w14:paraId="6476AABE" w14:textId="4A0DC8B7" w:rsidR="006C445D" w:rsidRPr="005311FA" w:rsidRDefault="006C445D" w:rsidP="006C445D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     </w:t>
      </w:r>
      <w:r w:rsidR="001E7A03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1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a. </w:t>
      </w:r>
      <w:r w:rsidR="00031107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User clicks on the Statistics tab</w:t>
      </w:r>
    </w:p>
    <w:p w14:paraId="0AC24F55" w14:textId="192FD9D0" w:rsidR="006C445D" w:rsidRPr="006C445D" w:rsidRDefault="006C445D" w:rsidP="006C445D">
      <w:pPr>
        <w:pStyle w:val="ListParagraph"/>
        <w:numPr>
          <w:ilvl w:val="0"/>
          <w:numId w:val="23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Return to MSS step 2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6D8190F9" w14:textId="1EA38863" w:rsidR="00BB228F" w:rsidRDefault="00BB228F" w:rsidP="004968B5">
      <w:pPr>
        <w:rPr>
          <w:rFonts w:ascii="Arial Nova Light" w:eastAsia="Malgun Gothic" w:hAnsi="Arial Nova Light"/>
          <w:color w:val="FF0000"/>
          <w:sz w:val="22"/>
          <w:szCs w:val="18"/>
        </w:rPr>
      </w:pPr>
    </w:p>
    <w:p w14:paraId="186FEBB3" w14:textId="624DDD3C" w:rsidR="00196695" w:rsidRPr="005311FA" w:rsidRDefault="00196695" w:rsidP="00196695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Use case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>
        <w:rPr>
          <w:rFonts w:ascii="Arial Nova Light" w:eastAsia="Malgun Gothic" w:hAnsi="Arial Nova Light"/>
          <w:color w:val="auto"/>
          <w:sz w:val="24"/>
          <w:szCs w:val="20"/>
        </w:rPr>
        <w:t>UC</w:t>
      </w:r>
      <w:r w:rsidRPr="009337FD">
        <w:rPr>
          <w:rFonts w:ascii="Arial Nova Light" w:eastAsia="Malgun Gothic" w:hAnsi="Arial Nova Light"/>
          <w:color w:val="auto"/>
          <w:sz w:val="24"/>
          <w:szCs w:val="20"/>
        </w:rPr>
        <w:t>-HR_APP_0</w:t>
      </w:r>
      <w:r w:rsidR="00EF3F9D">
        <w:rPr>
          <w:rFonts w:ascii="Arial Nova Light" w:eastAsia="Malgun Gothic" w:hAnsi="Arial Nova Light"/>
          <w:color w:val="auto"/>
          <w:sz w:val="24"/>
          <w:szCs w:val="20"/>
        </w:rPr>
        <w:t>8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 w:rsidR="00435775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Sort </w:t>
      </w:r>
      <w:r w:rsidR="003E4041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names in the table</w:t>
      </w:r>
      <w: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.</w:t>
      </w:r>
    </w:p>
    <w:p w14:paraId="18B202CE" w14:textId="77777777" w:rsidR="00196695" w:rsidRDefault="00196695" w:rsidP="00196695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Actor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: 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HR 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/Employee.</w:t>
      </w:r>
    </w:p>
    <w:p w14:paraId="002244F9" w14:textId="77777777" w:rsidR="00196695" w:rsidRPr="00280557" w:rsidRDefault="00196695" w:rsidP="00196695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Pre-conditions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: Manager</w:t>
      </w:r>
      <w:r>
        <w:rPr>
          <w:rFonts w:ascii="Arial Nova Light" w:hAnsi="Arial Nova Light"/>
          <w:b w:val="0"/>
          <w:bCs/>
          <w:color w:val="auto"/>
          <w:sz w:val="22"/>
          <w:szCs w:val="18"/>
        </w:rPr>
        <w:t>/Employee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 is logged in.</w:t>
      </w:r>
    </w:p>
    <w:p w14:paraId="3DBCB769" w14:textId="77777777" w:rsidR="00196695" w:rsidRPr="005311FA" w:rsidRDefault="00196695" w:rsidP="00196695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Main Success Scenario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</w:p>
    <w:p w14:paraId="01A61E4B" w14:textId="0ED00E96" w:rsidR="00A701B8" w:rsidRDefault="00822819" w:rsidP="00337BA4">
      <w:pPr>
        <w:pStyle w:val="ListParagraph"/>
        <w:numPr>
          <w:ilvl w:val="0"/>
          <w:numId w:val="14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User clicks home tab.</w:t>
      </w:r>
    </w:p>
    <w:p w14:paraId="0BD4FE68" w14:textId="68740CBB" w:rsidR="00196695" w:rsidRDefault="00E84504" w:rsidP="00337BA4">
      <w:pPr>
        <w:pStyle w:val="ListParagraph"/>
        <w:numPr>
          <w:ilvl w:val="0"/>
          <w:numId w:val="14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User clicks the sort button</w:t>
      </w:r>
      <w:r w:rsidR="00196695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053093AF" w14:textId="20840FAA" w:rsidR="00196695" w:rsidRDefault="00EA0F66" w:rsidP="00337BA4">
      <w:pPr>
        <w:pStyle w:val="ListParagraph"/>
        <w:numPr>
          <w:ilvl w:val="0"/>
          <w:numId w:val="14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Staff members in the table will b</w:t>
      </w:r>
      <w:r w:rsidR="003B7661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e sorted alphabetically by name</w:t>
      </w:r>
      <w:r w:rsidR="00196695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251B0E23" w14:textId="77777777" w:rsidR="001E7A03" w:rsidRPr="005311FA" w:rsidRDefault="001E7A03" w:rsidP="001E7A03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Extensions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</w:p>
    <w:p w14:paraId="19FA1D2C" w14:textId="77777777" w:rsidR="001E7A03" w:rsidRPr="005311FA" w:rsidRDefault="001E7A03" w:rsidP="001E7A03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     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1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a. 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User clicks on the Statistics tab</w:t>
      </w:r>
    </w:p>
    <w:p w14:paraId="6134B048" w14:textId="6F8EC977" w:rsidR="001E7A03" w:rsidRPr="001E7A03" w:rsidRDefault="001E7A03" w:rsidP="001E7A03">
      <w:pPr>
        <w:pStyle w:val="ListParagraph"/>
        <w:numPr>
          <w:ilvl w:val="0"/>
          <w:numId w:val="24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Return to MSS step 2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02B3EF0C" w14:textId="4BE651DC" w:rsidR="00BB228F" w:rsidRDefault="00BB228F" w:rsidP="004968B5">
      <w:pPr>
        <w:rPr>
          <w:rFonts w:ascii="Arial Nova Light" w:eastAsia="Malgun Gothic" w:hAnsi="Arial Nova Light"/>
          <w:color w:val="FF0000"/>
          <w:sz w:val="22"/>
          <w:szCs w:val="18"/>
        </w:rPr>
      </w:pPr>
    </w:p>
    <w:p w14:paraId="77CAB279" w14:textId="77777777" w:rsidR="0019706F" w:rsidRDefault="0019706F" w:rsidP="00435775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174B83A4" w14:textId="77777777" w:rsidR="0019706F" w:rsidRDefault="0019706F" w:rsidP="00435775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4B3801D0" w14:textId="77777777" w:rsidR="0019706F" w:rsidRDefault="0019706F" w:rsidP="00435775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35865731" w14:textId="4705F941" w:rsidR="00435775" w:rsidRPr="005311FA" w:rsidRDefault="00435775" w:rsidP="00435775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lastRenderedPageBreak/>
        <w:t>Use case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>
        <w:rPr>
          <w:rFonts w:ascii="Arial Nova Light" w:eastAsia="Malgun Gothic" w:hAnsi="Arial Nova Light"/>
          <w:color w:val="auto"/>
          <w:sz w:val="24"/>
          <w:szCs w:val="20"/>
        </w:rPr>
        <w:t>UC</w:t>
      </w:r>
      <w:r w:rsidRPr="009337FD">
        <w:rPr>
          <w:rFonts w:ascii="Arial Nova Light" w:eastAsia="Malgun Gothic" w:hAnsi="Arial Nova Light"/>
          <w:color w:val="auto"/>
          <w:sz w:val="24"/>
          <w:szCs w:val="20"/>
        </w:rPr>
        <w:t>-HR_APP_0</w:t>
      </w:r>
      <w:r>
        <w:rPr>
          <w:rFonts w:ascii="Arial Nova Light" w:eastAsia="Malgun Gothic" w:hAnsi="Arial Nova Light"/>
          <w:color w:val="auto"/>
          <w:sz w:val="24"/>
          <w:szCs w:val="20"/>
        </w:rPr>
        <w:t>9: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 w:rsidR="00B65B86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Viewing all employees</w:t>
      </w:r>
      <w: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.</w:t>
      </w:r>
    </w:p>
    <w:p w14:paraId="7DCBBC9A" w14:textId="09DCA020" w:rsidR="00435775" w:rsidRDefault="00435775" w:rsidP="00435775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Actor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: 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HR 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0C0F5CEE" w14:textId="670C3037" w:rsidR="00435775" w:rsidRPr="00280557" w:rsidRDefault="00435775" w:rsidP="00435775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Pre-conditions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: Manager is logged in.</w:t>
      </w:r>
    </w:p>
    <w:p w14:paraId="446CC90A" w14:textId="77777777" w:rsidR="00435775" w:rsidRPr="005311FA" w:rsidRDefault="00435775" w:rsidP="00435775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Main Success Scenario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</w:p>
    <w:p w14:paraId="1C694F6A" w14:textId="04BD95D7" w:rsidR="00435775" w:rsidRDefault="00D63536" w:rsidP="00337BA4">
      <w:pPr>
        <w:pStyle w:val="ListParagraph"/>
        <w:numPr>
          <w:ilvl w:val="0"/>
          <w:numId w:val="15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Manager </w:t>
      </w:r>
      <w:r w:rsidR="0062195C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clicks </w:t>
      </w:r>
      <w:r w:rsidR="001C5656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Statistics</w:t>
      </w:r>
      <w:r w:rsidR="0062195C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tab</w:t>
      </w:r>
      <w:r w:rsidR="00435775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290567C9" w14:textId="07ED349E" w:rsidR="001C5656" w:rsidRDefault="001C5656" w:rsidP="00337BA4">
      <w:pPr>
        <w:pStyle w:val="ListParagraph"/>
        <w:numPr>
          <w:ilvl w:val="0"/>
          <w:numId w:val="15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Manager clicks </w:t>
      </w:r>
      <w:r w:rsidR="00A701B8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the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view all employees button.</w:t>
      </w:r>
    </w:p>
    <w:p w14:paraId="0F1853A0" w14:textId="724929AB" w:rsidR="00435775" w:rsidRDefault="00C30F2C" w:rsidP="00337BA4">
      <w:pPr>
        <w:pStyle w:val="ListParagraph"/>
        <w:numPr>
          <w:ilvl w:val="0"/>
          <w:numId w:val="15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System will load all employees </w:t>
      </w:r>
      <w:r w:rsidR="00A37A03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in the table</w:t>
      </w:r>
      <w:r w:rsidR="00435775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4F498738" w14:textId="77777777" w:rsidR="00547084" w:rsidRDefault="00547084" w:rsidP="004968B5">
      <w:pPr>
        <w:rPr>
          <w:rFonts w:ascii="Arial Nova Light" w:eastAsia="Malgun Gothic" w:hAnsi="Arial Nova Light"/>
          <w:color w:val="FF0000"/>
          <w:sz w:val="22"/>
          <w:szCs w:val="18"/>
        </w:rPr>
      </w:pPr>
    </w:p>
    <w:p w14:paraId="0B91128B" w14:textId="7F58882B" w:rsidR="00591606" w:rsidRPr="005311FA" w:rsidRDefault="00591606" w:rsidP="00591606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Use case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>
        <w:rPr>
          <w:rFonts w:ascii="Arial Nova Light" w:eastAsia="Malgun Gothic" w:hAnsi="Arial Nova Light"/>
          <w:color w:val="auto"/>
          <w:sz w:val="24"/>
          <w:szCs w:val="20"/>
        </w:rPr>
        <w:t>UC</w:t>
      </w:r>
      <w:r w:rsidRPr="009337FD">
        <w:rPr>
          <w:rFonts w:ascii="Arial Nova Light" w:eastAsia="Malgun Gothic" w:hAnsi="Arial Nova Light"/>
          <w:color w:val="auto"/>
          <w:sz w:val="24"/>
          <w:szCs w:val="20"/>
        </w:rPr>
        <w:t>-HR_APP_</w:t>
      </w:r>
      <w:r w:rsidR="00271563">
        <w:rPr>
          <w:rFonts w:ascii="Arial Nova Light" w:eastAsia="Malgun Gothic" w:hAnsi="Arial Nova Light"/>
          <w:color w:val="auto"/>
          <w:sz w:val="24"/>
          <w:szCs w:val="20"/>
        </w:rPr>
        <w:t>10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Viewing all departments.</w:t>
      </w:r>
    </w:p>
    <w:p w14:paraId="57810CCD" w14:textId="77777777" w:rsidR="00591606" w:rsidRDefault="00591606" w:rsidP="00591606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Actor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: 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HR 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41BCE392" w14:textId="7E33A78A" w:rsidR="00FC4184" w:rsidRPr="00280557" w:rsidRDefault="00591606" w:rsidP="00591606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Pre-conditions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: Manager is logged in.</w:t>
      </w:r>
    </w:p>
    <w:p w14:paraId="613CF3EC" w14:textId="77777777" w:rsidR="00591606" w:rsidRPr="005311FA" w:rsidRDefault="00591606" w:rsidP="00591606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Main Success Scenario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</w:p>
    <w:p w14:paraId="6AC7D7D1" w14:textId="2DF120F0" w:rsidR="00A701B8" w:rsidRDefault="00A701B8" w:rsidP="00337BA4">
      <w:pPr>
        <w:pStyle w:val="ListParagraph"/>
        <w:numPr>
          <w:ilvl w:val="0"/>
          <w:numId w:val="16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 clicks Statistics tab.</w:t>
      </w:r>
    </w:p>
    <w:p w14:paraId="7A667F78" w14:textId="384E2B7F" w:rsidR="00591606" w:rsidRDefault="00A701B8" w:rsidP="00337BA4">
      <w:pPr>
        <w:pStyle w:val="ListParagraph"/>
        <w:numPr>
          <w:ilvl w:val="0"/>
          <w:numId w:val="16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 clicks the view all department button</w:t>
      </w:r>
      <w:r w:rsidR="00591606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49351D86" w14:textId="2C05C20A" w:rsidR="00591606" w:rsidRDefault="00A701B8" w:rsidP="00337BA4">
      <w:pPr>
        <w:pStyle w:val="ListParagraph"/>
        <w:numPr>
          <w:ilvl w:val="0"/>
          <w:numId w:val="16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System will load all departments in the table</w:t>
      </w:r>
      <w:r w:rsidR="00591606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69586F70" w14:textId="00B8160D" w:rsidR="00BB228F" w:rsidRDefault="00BB228F" w:rsidP="004968B5">
      <w:pPr>
        <w:rPr>
          <w:rFonts w:ascii="Arial Nova Light" w:eastAsia="Malgun Gothic" w:hAnsi="Arial Nova Light"/>
          <w:color w:val="FF0000"/>
          <w:sz w:val="22"/>
          <w:szCs w:val="18"/>
        </w:rPr>
      </w:pPr>
    </w:p>
    <w:p w14:paraId="0C7C3288" w14:textId="45BEDF03" w:rsidR="00804C08" w:rsidRPr="005311FA" w:rsidRDefault="00804C08" w:rsidP="00804C08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Use case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>
        <w:rPr>
          <w:rFonts w:ascii="Arial Nova Light" w:eastAsia="Malgun Gothic" w:hAnsi="Arial Nova Light"/>
          <w:color w:val="auto"/>
          <w:sz w:val="24"/>
          <w:szCs w:val="20"/>
        </w:rPr>
        <w:t>UC</w:t>
      </w:r>
      <w:r w:rsidRPr="009337FD">
        <w:rPr>
          <w:rFonts w:ascii="Arial Nova Light" w:eastAsia="Malgun Gothic" w:hAnsi="Arial Nova Light"/>
          <w:color w:val="auto"/>
          <w:sz w:val="24"/>
          <w:szCs w:val="20"/>
        </w:rPr>
        <w:t>-HR_APP_</w:t>
      </w:r>
      <w:r>
        <w:rPr>
          <w:rFonts w:ascii="Arial Nova Light" w:eastAsia="Malgun Gothic" w:hAnsi="Arial Nova Light"/>
          <w:color w:val="auto"/>
          <w:sz w:val="24"/>
          <w:szCs w:val="20"/>
        </w:rPr>
        <w:t>11: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Viewing employee</w:t>
      </w:r>
      <w:r w:rsidR="00F076C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personal information</w:t>
      </w:r>
      <w: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.</w:t>
      </w:r>
    </w:p>
    <w:p w14:paraId="13AB3A77" w14:textId="77777777" w:rsidR="00804C08" w:rsidRDefault="00804C08" w:rsidP="00804C08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Actor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: 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HR 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5C8848DF" w14:textId="1F57E860" w:rsidR="00804C08" w:rsidRPr="00280557" w:rsidRDefault="00804C08" w:rsidP="00804C08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Pre-conditions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: Manager is logged in.</w:t>
      </w:r>
    </w:p>
    <w:p w14:paraId="3D58026D" w14:textId="145628E3" w:rsidR="00C17B45" w:rsidRPr="00C17B45" w:rsidRDefault="00C17B45" w:rsidP="00C17B45">
      <w:pPr>
        <w:keepNext/>
        <w:keepLines/>
        <w:framePr w:hSpace="180" w:wrap="around" w:vAnchor="page" w:hAnchor="page" w:x="853" w:y="1201"/>
        <w:contextualSpacing/>
        <w:jc w:val="both"/>
        <w:outlineLvl w:val="0"/>
        <w:rPr>
          <w:rFonts w:asciiTheme="majorHAnsi" w:eastAsiaTheme="majorEastAsia" w:hAnsiTheme="majorHAnsi" w:cstheme="majorBidi"/>
          <w:bCs/>
          <w:sz w:val="48"/>
          <w:szCs w:val="28"/>
        </w:rPr>
      </w:pPr>
      <w:bookmarkStart w:id="10" w:name="_Toc35515222"/>
      <w:r w:rsidRPr="00C17B45">
        <w:rPr>
          <w:rFonts w:asciiTheme="majorHAnsi" w:eastAsiaTheme="majorEastAsia" w:hAnsiTheme="majorHAnsi" w:cstheme="majorBidi"/>
          <w:bCs/>
          <w:sz w:val="48"/>
          <w:szCs w:val="28"/>
        </w:rPr>
        <w:t>Use Cases (</w:t>
      </w:r>
      <w:r w:rsidR="000B759D">
        <w:rPr>
          <w:rFonts w:asciiTheme="majorHAnsi" w:eastAsiaTheme="majorEastAsia" w:hAnsiTheme="majorHAnsi" w:cstheme="majorBidi"/>
          <w:bCs/>
          <w:sz w:val="48"/>
          <w:szCs w:val="28"/>
        </w:rPr>
        <w:t>9</w:t>
      </w:r>
      <w:r w:rsidRPr="00C17B45">
        <w:rPr>
          <w:rFonts w:asciiTheme="majorHAnsi" w:eastAsiaTheme="majorEastAsia" w:hAnsiTheme="majorHAnsi" w:cstheme="majorBidi"/>
          <w:bCs/>
          <w:sz w:val="48"/>
          <w:szCs w:val="28"/>
        </w:rPr>
        <w:t>-</w:t>
      </w:r>
      <w:r w:rsidR="000B759D">
        <w:rPr>
          <w:rFonts w:asciiTheme="majorHAnsi" w:eastAsiaTheme="majorEastAsia" w:hAnsiTheme="majorHAnsi" w:cstheme="majorBidi"/>
          <w:bCs/>
          <w:sz w:val="48"/>
          <w:szCs w:val="28"/>
        </w:rPr>
        <w:t>13</w:t>
      </w:r>
      <w:r w:rsidRPr="00C17B45">
        <w:rPr>
          <w:rFonts w:asciiTheme="majorHAnsi" w:eastAsiaTheme="majorEastAsia" w:hAnsiTheme="majorHAnsi" w:cstheme="majorBidi"/>
          <w:bCs/>
          <w:sz w:val="48"/>
          <w:szCs w:val="28"/>
        </w:rPr>
        <w:t>)</w:t>
      </w:r>
      <w:bookmarkEnd w:id="10"/>
    </w:p>
    <w:p w14:paraId="1F195EC6" w14:textId="77777777" w:rsidR="00804C08" w:rsidRPr="005311FA" w:rsidRDefault="00804C08" w:rsidP="00804C08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Main Success Scenario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</w:p>
    <w:p w14:paraId="1C9ABFF1" w14:textId="41BB6AF4" w:rsidR="002D7073" w:rsidRPr="002D7073" w:rsidRDefault="002D7073" w:rsidP="002D7073">
      <w:pPr>
        <w:pStyle w:val="ListParagraph"/>
        <w:numPr>
          <w:ilvl w:val="0"/>
          <w:numId w:val="17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 clicks Employee management tab.</w:t>
      </w:r>
    </w:p>
    <w:p w14:paraId="2B558A0D" w14:textId="23F510A9" w:rsidR="00804C08" w:rsidRDefault="002D7073" w:rsidP="00337BA4">
      <w:pPr>
        <w:pStyle w:val="ListParagraph"/>
        <w:numPr>
          <w:ilvl w:val="0"/>
          <w:numId w:val="17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Manager selects </w:t>
      </w:r>
      <w:r w:rsidR="0076466C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an employee from the employee’s table</w:t>
      </w:r>
      <w:r w:rsidR="00804C08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0B9DF070" w14:textId="0E3723F0" w:rsidR="00804C08" w:rsidRDefault="0076466C" w:rsidP="00337BA4">
      <w:pPr>
        <w:pStyle w:val="ListParagraph"/>
        <w:numPr>
          <w:ilvl w:val="0"/>
          <w:numId w:val="17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Manager </w:t>
      </w:r>
      <w:r w:rsidR="0015440C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clicks the View</w:t>
      </w:r>
      <w:r w:rsidR="00BC49A9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details button</w:t>
      </w:r>
      <w:r w:rsidR="00804C08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451DB8C0" w14:textId="5A66D40E" w:rsidR="00804C08" w:rsidRPr="002C03C6" w:rsidRDefault="00BC49A9" w:rsidP="00337BA4">
      <w:pPr>
        <w:pStyle w:val="ListParagraph"/>
        <w:numPr>
          <w:ilvl w:val="0"/>
          <w:numId w:val="17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System </w:t>
      </w:r>
      <w:r w:rsidR="008C4875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displays a new form with employee’s information</w:t>
      </w:r>
      <w:r w:rsidR="00804C08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5B3B82BD" w14:textId="15136D3F" w:rsidR="00BB228F" w:rsidRDefault="00BB228F" w:rsidP="004968B5">
      <w:pPr>
        <w:rPr>
          <w:rFonts w:ascii="Arial Nova Light" w:eastAsia="Malgun Gothic" w:hAnsi="Arial Nova Light"/>
          <w:color w:val="FF0000"/>
          <w:sz w:val="22"/>
          <w:szCs w:val="18"/>
        </w:rPr>
      </w:pPr>
    </w:p>
    <w:p w14:paraId="4A11633E" w14:textId="48D4D906" w:rsidR="003C7777" w:rsidRPr="005311FA" w:rsidRDefault="003C7777" w:rsidP="003C7777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Use case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>
        <w:rPr>
          <w:rFonts w:ascii="Arial Nova Light" w:eastAsia="Malgun Gothic" w:hAnsi="Arial Nova Light"/>
          <w:color w:val="auto"/>
          <w:sz w:val="24"/>
          <w:szCs w:val="20"/>
        </w:rPr>
        <w:t>UC</w:t>
      </w:r>
      <w:r w:rsidRPr="009337FD">
        <w:rPr>
          <w:rFonts w:ascii="Arial Nova Light" w:eastAsia="Malgun Gothic" w:hAnsi="Arial Nova Light"/>
          <w:color w:val="auto"/>
          <w:sz w:val="24"/>
          <w:szCs w:val="20"/>
        </w:rPr>
        <w:t>-HR_APP_</w:t>
      </w:r>
      <w:r>
        <w:rPr>
          <w:rFonts w:ascii="Arial Nova Light" w:eastAsia="Malgun Gothic" w:hAnsi="Arial Nova Light"/>
          <w:color w:val="auto"/>
          <w:sz w:val="24"/>
          <w:szCs w:val="20"/>
        </w:rPr>
        <w:t>13: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 w:rsidR="00FF4BA0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View Part-time shifts</w:t>
      </w:r>
      <w: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.</w:t>
      </w:r>
    </w:p>
    <w:p w14:paraId="1819264E" w14:textId="77777777" w:rsidR="003C7777" w:rsidRDefault="003C7777" w:rsidP="003C7777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Actor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: 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HR 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17DF3D94" w14:textId="77777777" w:rsidR="003C7777" w:rsidRPr="00280557" w:rsidRDefault="003C7777" w:rsidP="003C7777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Pre-conditions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: Manager is logged in.</w:t>
      </w:r>
    </w:p>
    <w:p w14:paraId="6A4A15EE" w14:textId="77777777" w:rsidR="003C7777" w:rsidRPr="005311FA" w:rsidRDefault="003C7777" w:rsidP="003C7777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Main Success Scenario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</w:p>
    <w:p w14:paraId="2D62A7CB" w14:textId="77777777" w:rsidR="000A25D1" w:rsidRDefault="000A25D1" w:rsidP="000A25D1">
      <w:pPr>
        <w:pStyle w:val="ListParagraph"/>
        <w:numPr>
          <w:ilvl w:val="0"/>
          <w:numId w:val="22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Employee clicks on History tab.</w:t>
      </w:r>
    </w:p>
    <w:p w14:paraId="3CCBF010" w14:textId="7E2CC637" w:rsidR="000A25D1" w:rsidRDefault="000A25D1" w:rsidP="000A25D1">
      <w:pPr>
        <w:pStyle w:val="ListParagraph"/>
        <w:numPr>
          <w:ilvl w:val="0"/>
          <w:numId w:val="22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Employee clicks view part-time button.</w:t>
      </w:r>
    </w:p>
    <w:p w14:paraId="76C55D11" w14:textId="630F3D59" w:rsidR="000A25D1" w:rsidRDefault="000A25D1" w:rsidP="000A25D1">
      <w:pPr>
        <w:pStyle w:val="ListParagraph"/>
        <w:numPr>
          <w:ilvl w:val="0"/>
          <w:numId w:val="22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System will display all part-time workers in the table.</w:t>
      </w:r>
    </w:p>
    <w:p w14:paraId="0BF66E5A" w14:textId="07F43490" w:rsidR="00BB228F" w:rsidRDefault="00BB228F" w:rsidP="004968B5">
      <w:pPr>
        <w:rPr>
          <w:rFonts w:ascii="Arial Nova Light" w:eastAsia="Malgun Gothic" w:hAnsi="Arial Nova Light"/>
          <w:color w:val="FF0000"/>
          <w:sz w:val="22"/>
          <w:szCs w:val="18"/>
        </w:rPr>
      </w:pPr>
    </w:p>
    <w:p w14:paraId="66E55249" w14:textId="77777777" w:rsidR="0019706F" w:rsidRDefault="0019706F" w:rsidP="003C7777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45432631" w14:textId="77777777" w:rsidR="0019706F" w:rsidRDefault="0019706F" w:rsidP="003C7777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3DEFDA9D" w14:textId="77777777" w:rsidR="0019706F" w:rsidRDefault="0019706F" w:rsidP="003C7777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3A4DDD03" w14:textId="77777777" w:rsidR="0019706F" w:rsidRDefault="0019706F" w:rsidP="003C7777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0CAFF31F" w14:textId="77777777" w:rsidR="0019706F" w:rsidRDefault="0019706F" w:rsidP="003C7777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71F4BC94" w14:textId="58248931" w:rsidR="003C7777" w:rsidRPr="005311FA" w:rsidRDefault="003C7777" w:rsidP="003C7777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lastRenderedPageBreak/>
        <w:t>Use case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>
        <w:rPr>
          <w:rFonts w:ascii="Arial Nova Light" w:eastAsia="Malgun Gothic" w:hAnsi="Arial Nova Light"/>
          <w:color w:val="auto"/>
          <w:sz w:val="24"/>
          <w:szCs w:val="20"/>
        </w:rPr>
        <w:t>UC</w:t>
      </w:r>
      <w:r w:rsidRPr="009337FD">
        <w:rPr>
          <w:rFonts w:ascii="Arial Nova Light" w:eastAsia="Malgun Gothic" w:hAnsi="Arial Nova Light"/>
          <w:color w:val="auto"/>
          <w:sz w:val="24"/>
          <w:szCs w:val="20"/>
        </w:rPr>
        <w:t>-HR_APP_</w:t>
      </w:r>
      <w:r>
        <w:rPr>
          <w:rFonts w:ascii="Arial Nova Light" w:eastAsia="Malgun Gothic" w:hAnsi="Arial Nova Light"/>
          <w:color w:val="auto"/>
          <w:sz w:val="24"/>
          <w:szCs w:val="20"/>
        </w:rPr>
        <w:t>14: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 w:rsidR="00FF4BA0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View Full-time shifts</w:t>
      </w:r>
      <w: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.</w:t>
      </w:r>
    </w:p>
    <w:p w14:paraId="54F374B9" w14:textId="77777777" w:rsidR="003C7777" w:rsidRDefault="003C7777" w:rsidP="003C7777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Actor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: 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HR 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2DF74FAC" w14:textId="3B9B0614" w:rsidR="005A2229" w:rsidRPr="00943A29" w:rsidRDefault="003C7777" w:rsidP="003C7777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Pre-conditions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: Manager is logged in.</w:t>
      </w:r>
    </w:p>
    <w:p w14:paraId="7AD5541D" w14:textId="432C7F13" w:rsidR="003C7777" w:rsidRPr="005311FA" w:rsidRDefault="003C7777" w:rsidP="003C7777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Main Success Scenario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</w:p>
    <w:p w14:paraId="67DB2011" w14:textId="77777777" w:rsidR="0087704C" w:rsidRDefault="0087704C" w:rsidP="0087704C">
      <w:pPr>
        <w:pStyle w:val="ListParagraph"/>
        <w:numPr>
          <w:ilvl w:val="0"/>
          <w:numId w:val="22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Employee clicks on History tab.</w:t>
      </w:r>
    </w:p>
    <w:p w14:paraId="5C6A2BA1" w14:textId="5D8F45FE" w:rsidR="0087704C" w:rsidRDefault="0087704C" w:rsidP="0087704C">
      <w:pPr>
        <w:pStyle w:val="ListParagraph"/>
        <w:numPr>
          <w:ilvl w:val="0"/>
          <w:numId w:val="22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Employee clicks view full-time button.</w:t>
      </w:r>
    </w:p>
    <w:p w14:paraId="70189833" w14:textId="0093915D" w:rsidR="0087704C" w:rsidRDefault="0087704C" w:rsidP="0087704C">
      <w:pPr>
        <w:pStyle w:val="ListParagraph"/>
        <w:numPr>
          <w:ilvl w:val="0"/>
          <w:numId w:val="22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System will display all full-time workers in the table.</w:t>
      </w:r>
    </w:p>
    <w:p w14:paraId="629B8AB5" w14:textId="77777777" w:rsidR="00C13250" w:rsidRDefault="00C13250" w:rsidP="003C7777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482DF5B6" w14:textId="2BF7F5C0" w:rsidR="003C7777" w:rsidRPr="005311FA" w:rsidRDefault="003C7777" w:rsidP="003C7777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Use case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>
        <w:rPr>
          <w:rFonts w:ascii="Arial Nova Light" w:eastAsia="Malgun Gothic" w:hAnsi="Arial Nova Light"/>
          <w:color w:val="auto"/>
          <w:sz w:val="24"/>
          <w:szCs w:val="20"/>
        </w:rPr>
        <w:t>UC</w:t>
      </w:r>
      <w:r w:rsidRPr="009337FD">
        <w:rPr>
          <w:rFonts w:ascii="Arial Nova Light" w:eastAsia="Malgun Gothic" w:hAnsi="Arial Nova Light"/>
          <w:color w:val="auto"/>
          <w:sz w:val="24"/>
          <w:szCs w:val="20"/>
        </w:rPr>
        <w:t>-HR_APP_</w:t>
      </w:r>
      <w:r>
        <w:rPr>
          <w:rFonts w:ascii="Arial Nova Light" w:eastAsia="Malgun Gothic" w:hAnsi="Arial Nova Light"/>
          <w:color w:val="auto"/>
          <w:sz w:val="24"/>
          <w:szCs w:val="20"/>
        </w:rPr>
        <w:t>15: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 w:rsidR="00FF4BA0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View </w:t>
      </w:r>
      <w:r w:rsidR="001971B0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Dayshifts</w:t>
      </w:r>
      <w: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.</w:t>
      </w:r>
    </w:p>
    <w:p w14:paraId="263812CC" w14:textId="17158E52" w:rsidR="003C7777" w:rsidRDefault="003C7777" w:rsidP="003C7777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Actor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: </w:t>
      </w:r>
      <w:r w:rsidR="003E4D76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Employee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5035E11E" w14:textId="35AA6C19" w:rsidR="003C7777" w:rsidRPr="00280557" w:rsidRDefault="003C7777" w:rsidP="003C7777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Pre-conditions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: </w:t>
      </w:r>
      <w:r w:rsidR="003E4D76">
        <w:rPr>
          <w:rFonts w:ascii="Arial Nova Light" w:hAnsi="Arial Nova Light"/>
          <w:b w:val="0"/>
          <w:bCs/>
          <w:color w:val="auto"/>
          <w:sz w:val="22"/>
          <w:szCs w:val="18"/>
        </w:rPr>
        <w:t>Employee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 is logged in.</w:t>
      </w:r>
    </w:p>
    <w:p w14:paraId="3E0A20E7" w14:textId="77777777" w:rsidR="003C7777" w:rsidRPr="005311FA" w:rsidRDefault="003C7777" w:rsidP="003C7777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Main Success Scenario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</w:p>
    <w:p w14:paraId="3104AD2B" w14:textId="77777777" w:rsidR="0087704C" w:rsidRDefault="0087704C" w:rsidP="0087704C">
      <w:pPr>
        <w:pStyle w:val="ListParagraph"/>
        <w:numPr>
          <w:ilvl w:val="0"/>
          <w:numId w:val="22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Employee clicks on History tab.</w:t>
      </w:r>
    </w:p>
    <w:p w14:paraId="1B742942" w14:textId="6921CEB5" w:rsidR="0087704C" w:rsidRDefault="0087704C" w:rsidP="0087704C">
      <w:pPr>
        <w:pStyle w:val="ListParagraph"/>
        <w:numPr>
          <w:ilvl w:val="0"/>
          <w:numId w:val="22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Employee clicks view dayshifts button.</w:t>
      </w:r>
    </w:p>
    <w:p w14:paraId="3B448164" w14:textId="110E29A6" w:rsidR="00BB228F" w:rsidRPr="00061DC4" w:rsidRDefault="0087704C" w:rsidP="004968B5">
      <w:pPr>
        <w:pStyle w:val="ListParagraph"/>
        <w:numPr>
          <w:ilvl w:val="0"/>
          <w:numId w:val="22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System will display all dayshifts in the table.</w:t>
      </w:r>
    </w:p>
    <w:p w14:paraId="7105C9C6" w14:textId="061AA034" w:rsidR="00BB228F" w:rsidRDefault="00BB228F" w:rsidP="004968B5">
      <w:pPr>
        <w:rPr>
          <w:rFonts w:ascii="Arial Nova Light" w:eastAsia="Malgun Gothic" w:hAnsi="Arial Nova Light"/>
          <w:color w:val="FF0000"/>
          <w:sz w:val="22"/>
          <w:szCs w:val="18"/>
        </w:rPr>
      </w:pPr>
    </w:p>
    <w:p w14:paraId="68E0D05D" w14:textId="615CD34A" w:rsidR="007A1B2A" w:rsidRPr="00C17B45" w:rsidRDefault="007A1B2A" w:rsidP="007A1B2A">
      <w:pPr>
        <w:keepNext/>
        <w:keepLines/>
        <w:framePr w:hSpace="180" w:wrap="around" w:vAnchor="page" w:hAnchor="page" w:x="889" w:y="1189"/>
        <w:contextualSpacing/>
        <w:jc w:val="both"/>
        <w:outlineLvl w:val="0"/>
        <w:rPr>
          <w:rFonts w:asciiTheme="majorHAnsi" w:eastAsiaTheme="majorEastAsia" w:hAnsiTheme="majorHAnsi" w:cstheme="majorBidi"/>
          <w:bCs/>
          <w:sz w:val="48"/>
          <w:szCs w:val="28"/>
        </w:rPr>
      </w:pPr>
      <w:bookmarkStart w:id="11" w:name="_Toc35515223"/>
      <w:r w:rsidRPr="00C17B45">
        <w:rPr>
          <w:rFonts w:asciiTheme="majorHAnsi" w:eastAsiaTheme="majorEastAsia" w:hAnsiTheme="majorHAnsi" w:cstheme="majorBidi"/>
          <w:bCs/>
          <w:sz w:val="48"/>
          <w:szCs w:val="28"/>
        </w:rPr>
        <w:t>Use Cases (</w:t>
      </w:r>
      <w:r w:rsidR="000B759D">
        <w:rPr>
          <w:rFonts w:asciiTheme="majorHAnsi" w:eastAsiaTheme="majorEastAsia" w:hAnsiTheme="majorHAnsi" w:cstheme="majorBidi"/>
          <w:bCs/>
          <w:sz w:val="48"/>
          <w:szCs w:val="28"/>
        </w:rPr>
        <w:t>14</w:t>
      </w:r>
      <w:r w:rsidR="00061DC4">
        <w:rPr>
          <w:rFonts w:asciiTheme="majorHAnsi" w:eastAsiaTheme="majorEastAsia" w:hAnsiTheme="majorHAnsi" w:cstheme="majorBidi"/>
          <w:bCs/>
          <w:sz w:val="48"/>
          <w:szCs w:val="28"/>
        </w:rPr>
        <w:t>-16</w:t>
      </w:r>
      <w:r w:rsidRPr="00C17B45">
        <w:rPr>
          <w:rFonts w:asciiTheme="majorHAnsi" w:eastAsiaTheme="majorEastAsia" w:hAnsiTheme="majorHAnsi" w:cstheme="majorBidi"/>
          <w:bCs/>
          <w:sz w:val="48"/>
          <w:szCs w:val="28"/>
        </w:rPr>
        <w:t>)</w:t>
      </w:r>
      <w:bookmarkEnd w:id="11"/>
    </w:p>
    <w:p w14:paraId="115C4B78" w14:textId="48DC2297" w:rsidR="003C7777" w:rsidRPr="005311FA" w:rsidRDefault="003C7777" w:rsidP="003C7777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Use case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>
        <w:rPr>
          <w:rFonts w:ascii="Arial Nova Light" w:eastAsia="Malgun Gothic" w:hAnsi="Arial Nova Light"/>
          <w:color w:val="auto"/>
          <w:sz w:val="24"/>
          <w:szCs w:val="20"/>
        </w:rPr>
        <w:t>UC</w:t>
      </w:r>
      <w:r w:rsidRPr="009337FD">
        <w:rPr>
          <w:rFonts w:ascii="Arial Nova Light" w:eastAsia="Malgun Gothic" w:hAnsi="Arial Nova Light"/>
          <w:color w:val="auto"/>
          <w:sz w:val="24"/>
          <w:szCs w:val="20"/>
        </w:rPr>
        <w:t>-HR_APP_</w:t>
      </w:r>
      <w:r>
        <w:rPr>
          <w:rFonts w:ascii="Arial Nova Light" w:eastAsia="Malgun Gothic" w:hAnsi="Arial Nova Light"/>
          <w:color w:val="auto"/>
          <w:sz w:val="24"/>
          <w:szCs w:val="20"/>
        </w:rPr>
        <w:t>16: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 w:rsidR="001971B0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View Nightshifts</w:t>
      </w:r>
      <w: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.</w:t>
      </w:r>
    </w:p>
    <w:p w14:paraId="1CC800CE" w14:textId="1CFD9173" w:rsidR="003C7777" w:rsidRDefault="003C7777" w:rsidP="003C7777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Actor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: </w:t>
      </w:r>
      <w:r w:rsidR="003E4D76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Employee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3FD399E1" w14:textId="3A79ED75" w:rsidR="003C7777" w:rsidRPr="00280557" w:rsidRDefault="003C7777" w:rsidP="003C7777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Pre-conditions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: </w:t>
      </w:r>
      <w:r w:rsidR="003E4D76">
        <w:rPr>
          <w:rFonts w:ascii="Arial Nova Light" w:hAnsi="Arial Nova Light"/>
          <w:b w:val="0"/>
          <w:bCs/>
          <w:color w:val="auto"/>
          <w:sz w:val="22"/>
          <w:szCs w:val="18"/>
        </w:rPr>
        <w:t>Employee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 is logged in.</w:t>
      </w:r>
    </w:p>
    <w:p w14:paraId="33C32BAC" w14:textId="77777777" w:rsidR="003C7777" w:rsidRPr="005311FA" w:rsidRDefault="003C7777" w:rsidP="003C7777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Main Success Scenario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</w:p>
    <w:p w14:paraId="35477477" w14:textId="7D4F8B9D" w:rsidR="003E4D76" w:rsidRDefault="003E4D76" w:rsidP="00337BA4">
      <w:pPr>
        <w:pStyle w:val="ListParagraph"/>
        <w:numPr>
          <w:ilvl w:val="0"/>
          <w:numId w:val="22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Employee clicks </w:t>
      </w:r>
      <w:r w:rsidR="00314E49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on History tab.</w:t>
      </w:r>
    </w:p>
    <w:p w14:paraId="616F44A4" w14:textId="27323A9E" w:rsidR="003C7777" w:rsidRDefault="00314E49" w:rsidP="00337BA4">
      <w:pPr>
        <w:pStyle w:val="ListParagraph"/>
        <w:numPr>
          <w:ilvl w:val="0"/>
          <w:numId w:val="22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Employee clicks </w:t>
      </w:r>
      <w:r w:rsidR="0087704C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view nightshifts button</w:t>
      </w:r>
      <w:r w:rsidR="003C7777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04A93BA5" w14:textId="1310F749" w:rsidR="003C7777" w:rsidRDefault="0087704C" w:rsidP="00337BA4">
      <w:pPr>
        <w:pStyle w:val="ListParagraph"/>
        <w:numPr>
          <w:ilvl w:val="0"/>
          <w:numId w:val="22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System will display all nightshifts in the table</w:t>
      </w:r>
      <w:r w:rsidR="003C7777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2D951E83" w14:textId="4CC049D3" w:rsidR="00BB228F" w:rsidRDefault="00BB228F" w:rsidP="004968B5">
      <w:pPr>
        <w:rPr>
          <w:rFonts w:ascii="Arial Nova Light" w:eastAsia="Malgun Gothic" w:hAnsi="Arial Nova Light"/>
          <w:color w:val="FF0000"/>
          <w:sz w:val="22"/>
          <w:szCs w:val="18"/>
        </w:rPr>
      </w:pPr>
    </w:p>
    <w:p w14:paraId="07DD1360" w14:textId="473CF6AF" w:rsidR="00BB228F" w:rsidRDefault="00BB228F" w:rsidP="004968B5">
      <w:pPr>
        <w:rPr>
          <w:rFonts w:ascii="Arial Nova Light" w:eastAsia="Malgun Gothic" w:hAnsi="Arial Nova Light"/>
          <w:color w:val="FF0000"/>
          <w:sz w:val="22"/>
          <w:szCs w:val="18"/>
        </w:rPr>
      </w:pPr>
    </w:p>
    <w:p w14:paraId="08D062E1" w14:textId="3D6E1A45" w:rsidR="00BB228F" w:rsidRDefault="00BB228F" w:rsidP="004968B5">
      <w:pPr>
        <w:rPr>
          <w:rFonts w:ascii="Arial Nova Light" w:eastAsia="Malgun Gothic" w:hAnsi="Arial Nova Light"/>
          <w:color w:val="FF0000"/>
          <w:sz w:val="22"/>
          <w:szCs w:val="18"/>
        </w:rPr>
      </w:pPr>
    </w:p>
    <w:p w14:paraId="1BFDF7FB" w14:textId="77777777" w:rsidR="00C13250" w:rsidRDefault="00C13250" w:rsidP="004968B5">
      <w:pPr>
        <w:rPr>
          <w:rFonts w:ascii="Arial Nova Light" w:eastAsia="Malgun Gothic" w:hAnsi="Arial Nova Light"/>
          <w:color w:val="FF0000"/>
          <w:sz w:val="22"/>
          <w:szCs w:val="18"/>
        </w:rPr>
      </w:pPr>
    </w:p>
    <w:p w14:paraId="003950AB" w14:textId="31D86A6B" w:rsidR="00804C08" w:rsidRDefault="00804C08" w:rsidP="004968B5">
      <w:pPr>
        <w:rPr>
          <w:rFonts w:ascii="Arial Nova Light" w:eastAsia="Malgun Gothic" w:hAnsi="Arial Nova Light"/>
          <w:color w:val="FF0000"/>
          <w:sz w:val="22"/>
          <w:szCs w:val="18"/>
        </w:rPr>
      </w:pPr>
    </w:p>
    <w:p w14:paraId="00313600" w14:textId="47377FF9" w:rsidR="00804C08" w:rsidRDefault="00804C08" w:rsidP="004968B5">
      <w:pPr>
        <w:rPr>
          <w:rFonts w:ascii="Arial Nova Light" w:eastAsia="Malgun Gothic" w:hAnsi="Arial Nova Light"/>
          <w:color w:val="FF0000"/>
          <w:sz w:val="22"/>
          <w:szCs w:val="18"/>
        </w:rPr>
      </w:pPr>
    </w:p>
    <w:p w14:paraId="373550BE" w14:textId="77777777" w:rsidR="0019706F" w:rsidRDefault="0019706F" w:rsidP="004968B5">
      <w:pPr>
        <w:rPr>
          <w:rFonts w:ascii="Arial Nova Light" w:eastAsia="Malgun Gothic" w:hAnsi="Arial Nova Light"/>
          <w:color w:val="FF0000"/>
          <w:sz w:val="22"/>
          <w:szCs w:val="18"/>
        </w:rPr>
      </w:pPr>
    </w:p>
    <w:p w14:paraId="16202EE3" w14:textId="6BB36ACB" w:rsidR="00804C08" w:rsidRDefault="00804C08" w:rsidP="004968B5">
      <w:pPr>
        <w:rPr>
          <w:rFonts w:ascii="Arial Nova Light" w:eastAsia="Malgun Gothic" w:hAnsi="Arial Nova Light"/>
          <w:color w:val="FF0000"/>
          <w:sz w:val="22"/>
          <w:szCs w:val="18"/>
        </w:rPr>
      </w:pPr>
    </w:p>
    <w:p w14:paraId="0DF70EB6" w14:textId="0911D838" w:rsidR="00804C08" w:rsidRDefault="00804C08" w:rsidP="004968B5">
      <w:pPr>
        <w:rPr>
          <w:rFonts w:ascii="Arial Nova Light" w:eastAsia="Malgun Gothic" w:hAnsi="Arial Nova Light"/>
          <w:color w:val="FF0000"/>
          <w:sz w:val="22"/>
          <w:szCs w:val="18"/>
        </w:rPr>
      </w:pPr>
    </w:p>
    <w:p w14:paraId="0CA0A3E7" w14:textId="77777777" w:rsidR="008E6A83" w:rsidRDefault="008E6A83" w:rsidP="004968B5">
      <w:pPr>
        <w:rPr>
          <w:rFonts w:ascii="Arial Nova Light" w:eastAsia="Malgun Gothic" w:hAnsi="Arial Nova Light"/>
          <w:color w:val="FF0000"/>
          <w:sz w:val="22"/>
          <w:szCs w:val="18"/>
        </w:rPr>
      </w:pPr>
    </w:p>
    <w:p w14:paraId="52FF48B6" w14:textId="61F706C7" w:rsidR="00940CF4" w:rsidRDefault="00940CF4" w:rsidP="004968B5">
      <w:pPr>
        <w:rPr>
          <w:rFonts w:ascii="Arial Nova Light" w:eastAsia="Malgun Gothic" w:hAnsi="Arial Nova Light"/>
          <w:color w:val="FF0000"/>
          <w:sz w:val="22"/>
          <w:szCs w:val="18"/>
        </w:rPr>
      </w:pPr>
    </w:p>
    <w:p w14:paraId="5CCBE751" w14:textId="77777777" w:rsidR="00547084" w:rsidRDefault="00547084" w:rsidP="004968B5">
      <w:pPr>
        <w:rPr>
          <w:rFonts w:ascii="Arial Nova Light" w:eastAsia="Malgun Gothic" w:hAnsi="Arial Nova Light"/>
          <w:color w:val="FF0000"/>
        </w:rPr>
      </w:pPr>
    </w:p>
    <w:p w14:paraId="195D910B" w14:textId="35920BF1" w:rsidR="00547084" w:rsidRDefault="00547084" w:rsidP="004968B5">
      <w:pPr>
        <w:rPr>
          <w:rFonts w:ascii="Arial Nova Light" w:eastAsia="Malgun Gothic" w:hAnsi="Arial Nova Light"/>
          <w:color w:val="FF0000"/>
        </w:rPr>
      </w:pPr>
    </w:p>
    <w:p w14:paraId="0558DD7F" w14:textId="771E1706" w:rsidR="005A2229" w:rsidRDefault="005A2229" w:rsidP="004968B5">
      <w:pPr>
        <w:rPr>
          <w:rFonts w:ascii="Arial Nova Light" w:eastAsia="Malgun Gothic" w:hAnsi="Arial Nova Light"/>
          <w:color w:val="FF0000"/>
        </w:rPr>
      </w:pPr>
    </w:p>
    <w:p w14:paraId="58663159" w14:textId="77777777" w:rsidR="000B759D" w:rsidRDefault="000B759D" w:rsidP="004968B5">
      <w:pPr>
        <w:rPr>
          <w:rFonts w:ascii="Arial Nova Light" w:eastAsia="Malgun Gothic" w:hAnsi="Arial Nova Light"/>
          <w:color w:val="FF0000"/>
        </w:rPr>
      </w:pPr>
    </w:p>
    <w:p w14:paraId="2D998779" w14:textId="77777777" w:rsidR="00061DC4" w:rsidRPr="00940CF4" w:rsidRDefault="00061DC4" w:rsidP="00061DC4">
      <w:pPr>
        <w:keepNext/>
        <w:keepLines/>
        <w:framePr w:w="4933" w:h="457" w:hRule="exact" w:hSpace="180" w:wrap="around" w:vAnchor="page" w:hAnchor="page" w:x="853" w:y="1261"/>
        <w:contextualSpacing/>
        <w:jc w:val="both"/>
        <w:outlineLvl w:val="0"/>
        <w:rPr>
          <w:rFonts w:asciiTheme="majorHAnsi" w:eastAsiaTheme="majorEastAsia" w:hAnsiTheme="majorHAnsi" w:cstheme="majorBidi"/>
          <w:bCs/>
          <w:sz w:val="36"/>
          <w:szCs w:val="20"/>
        </w:rPr>
      </w:pPr>
      <w:bookmarkStart w:id="12" w:name="_Toc35515224"/>
      <w:r w:rsidRPr="00940CF4">
        <w:rPr>
          <w:rFonts w:asciiTheme="majorHAnsi" w:eastAsiaTheme="majorEastAsia" w:hAnsiTheme="majorHAnsi" w:cstheme="majorBidi"/>
          <w:bCs/>
          <w:sz w:val="32"/>
          <w:szCs w:val="18"/>
        </w:rPr>
        <w:t>GUI (Login &amp; Employee System)</w:t>
      </w:r>
      <w:bookmarkEnd w:id="12"/>
    </w:p>
    <w:p w14:paraId="11F9EA2B" w14:textId="675EDA5C" w:rsidR="001311F0" w:rsidRPr="00423915" w:rsidRDefault="00F00342" w:rsidP="004968B5">
      <w:pPr>
        <w:rPr>
          <w:rFonts w:ascii="Arial Nova Light" w:eastAsia="Malgun Gothic" w:hAnsi="Arial Nova Light"/>
          <w:color w:val="FF0000"/>
        </w:rPr>
      </w:pPr>
      <w:r w:rsidRPr="00423915">
        <w:rPr>
          <w:rFonts w:ascii="Arial Nova Light" w:eastAsia="Malgun Gothic" w:hAnsi="Arial Nova Light"/>
          <w:noProof/>
          <w:color w:val="FF0000"/>
        </w:rPr>
        <w:drawing>
          <wp:inline distT="0" distB="0" distL="0" distR="0" wp14:anchorId="2BE3D3DB" wp14:editId="12AD528E">
            <wp:extent cx="3794760" cy="2369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238" cy="24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4E015" w14:textId="775375A0" w:rsidR="001311F0" w:rsidRPr="00423915" w:rsidRDefault="001311F0" w:rsidP="00337BA4">
      <w:pPr>
        <w:pStyle w:val="ListParagraph"/>
        <w:numPr>
          <w:ilvl w:val="0"/>
          <w:numId w:val="6"/>
        </w:numPr>
        <w:rPr>
          <w:rFonts w:ascii="Arial Nova Light" w:eastAsia="Malgun Gothic" w:hAnsi="Arial Nova Light"/>
          <w:color w:val="3C3C3C" w:themeColor="background2" w:themeShade="40"/>
          <w:sz w:val="24"/>
          <w:szCs w:val="20"/>
        </w:rPr>
      </w:pPr>
      <w:r w:rsidRPr="00423915"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  <w:t>Login page. User logs into the application with his/her credentials</w:t>
      </w:r>
      <w:r w:rsidRPr="00423915">
        <w:rPr>
          <w:rFonts w:ascii="Arial Nova Light" w:eastAsia="Malgun Gothic" w:hAnsi="Arial Nova Light"/>
          <w:color w:val="3C3C3C" w:themeColor="background2" w:themeShade="40"/>
          <w:sz w:val="24"/>
          <w:szCs w:val="20"/>
        </w:rPr>
        <w:t xml:space="preserve">. </w:t>
      </w:r>
      <w:r w:rsidR="00BE4EE4" w:rsidRPr="00423915">
        <w:rPr>
          <w:rFonts w:ascii="Arial Nova Light" w:eastAsia="Malgun Gothic" w:hAnsi="Arial Nova Light"/>
          <w:color w:val="3C3C3C" w:themeColor="background2" w:themeShade="40"/>
          <w:sz w:val="24"/>
          <w:szCs w:val="20"/>
        </w:rPr>
        <w:br/>
      </w:r>
      <w:bookmarkStart w:id="13" w:name="_GoBack"/>
      <w:bookmarkEnd w:id="13"/>
    </w:p>
    <w:p w14:paraId="48CCDAB9" w14:textId="7728B410" w:rsidR="00AB40DB" w:rsidRPr="00AB40DB" w:rsidRDefault="00014767" w:rsidP="00AB40DB">
      <w:pPr>
        <w:rPr>
          <w:rFonts w:ascii="Arial Nova Light" w:eastAsia="Malgun Gothic" w:hAnsi="Arial Nova Light"/>
          <w:color w:val="FF0000"/>
        </w:rPr>
      </w:pPr>
      <w:r>
        <w:rPr>
          <w:rFonts w:ascii="Arial Nova Light" w:eastAsia="Malgun Gothic" w:hAnsi="Arial Nova Light"/>
          <w:noProof/>
          <w:color w:val="FF0000"/>
        </w:rPr>
        <w:drawing>
          <wp:inline distT="0" distB="0" distL="0" distR="0" wp14:anchorId="1308AC3A" wp14:editId="42270C4E">
            <wp:extent cx="3804285" cy="3139440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890" cy="315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3697" w14:textId="17F9003C" w:rsidR="00AA0BA4" w:rsidRPr="00943A29" w:rsidRDefault="001311F0" w:rsidP="00AA0BA4">
      <w:pPr>
        <w:pStyle w:val="ListParagraph"/>
        <w:numPr>
          <w:ilvl w:val="0"/>
          <w:numId w:val="6"/>
        </w:numPr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</w:pPr>
      <w:r w:rsidRPr="00423915"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  <w:t xml:space="preserve">After logging in, </w:t>
      </w:r>
      <w:r w:rsidR="00547084"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  <w:t>employees</w:t>
      </w:r>
      <w:r w:rsidRPr="00423915"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  <w:t xml:space="preserve"> will get a schedule overview where they can view all work shifts. </w:t>
      </w:r>
    </w:p>
    <w:p w14:paraId="4CC19C02" w14:textId="6F0FD8E9" w:rsidR="00AA0BA4" w:rsidRDefault="00AA0BA4" w:rsidP="00AA0BA4">
      <w:pPr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</w:pPr>
    </w:p>
    <w:p w14:paraId="304B2681" w14:textId="3D7E4F5F" w:rsidR="005A2229" w:rsidRDefault="005A2229" w:rsidP="00AA0BA4">
      <w:pPr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</w:pPr>
    </w:p>
    <w:p w14:paraId="7A9C0F80" w14:textId="0F1031F4" w:rsidR="005A2229" w:rsidRDefault="005A2229" w:rsidP="00AA0BA4">
      <w:pPr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</w:pPr>
    </w:p>
    <w:p w14:paraId="7B592365" w14:textId="77777777" w:rsidR="00547084" w:rsidRDefault="00547084" w:rsidP="00AA0BA4">
      <w:pPr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</w:pPr>
    </w:p>
    <w:p w14:paraId="6AF394CA" w14:textId="77777777" w:rsidR="005A2229" w:rsidRPr="00AA0BA4" w:rsidRDefault="005A2229" w:rsidP="00AA0BA4">
      <w:pPr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</w:pPr>
    </w:p>
    <w:p w14:paraId="48846FB3" w14:textId="54D00BF1" w:rsidR="00C33F78" w:rsidRPr="00423915" w:rsidRDefault="00960BAE" w:rsidP="004968B5">
      <w:pPr>
        <w:rPr>
          <w:rFonts w:ascii="Arial Nova Light" w:eastAsia="Malgun Gothic" w:hAnsi="Arial Nova Light"/>
          <w:color w:val="FF0000"/>
        </w:rPr>
      </w:pPr>
      <w:r w:rsidRPr="00423915">
        <w:rPr>
          <w:rFonts w:ascii="Arial Nova Light" w:hAnsi="Arial Nova Light"/>
        </w:rPr>
        <w:t xml:space="preserve"> </w:t>
      </w:r>
      <w:r w:rsidR="00602B07">
        <w:rPr>
          <w:rFonts w:ascii="Arial Nova Light" w:hAnsi="Arial Nova Light"/>
          <w:noProof/>
        </w:rPr>
        <w:drawing>
          <wp:inline distT="0" distB="0" distL="0" distR="0" wp14:anchorId="1E4EF6C3" wp14:editId="501622C3">
            <wp:extent cx="3664665" cy="3009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98" cy="301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C07A" w14:textId="7E976E7A" w:rsidR="00061DC4" w:rsidRDefault="006F2829" w:rsidP="004968B5">
      <w:pPr>
        <w:pStyle w:val="ListParagraph"/>
        <w:numPr>
          <w:ilvl w:val="0"/>
          <w:numId w:val="6"/>
        </w:numPr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</w:pPr>
      <w:r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  <w:t xml:space="preserve">Employees will only be able to </w:t>
      </w:r>
      <w:r w:rsidR="00B21590"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  <w:t>view their work history</w:t>
      </w:r>
      <w:r w:rsidR="003C2352"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  <w:t xml:space="preserve"> and </w:t>
      </w:r>
      <w:r w:rsidR="00442A4C"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  <w:t>different shifts within the department the</w:t>
      </w:r>
      <w:r w:rsidR="00F36879"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  <w:t>y’re employed</w:t>
      </w:r>
      <w:r w:rsidR="00FC62F5"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  <w:t>.</w:t>
      </w:r>
    </w:p>
    <w:p w14:paraId="2371CEF6" w14:textId="77777777" w:rsidR="008B1057" w:rsidRPr="008B1057" w:rsidRDefault="008B1057" w:rsidP="008B1057">
      <w:pPr>
        <w:ind w:left="360"/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</w:pPr>
    </w:p>
    <w:p w14:paraId="59FE8AFC" w14:textId="7BECA819" w:rsidR="00061DC4" w:rsidRPr="00940CF4" w:rsidRDefault="00061DC4" w:rsidP="00061DC4">
      <w:pPr>
        <w:keepNext/>
        <w:keepLines/>
        <w:framePr w:w="4933" w:h="457" w:hRule="exact" w:hSpace="180" w:wrap="around" w:vAnchor="page" w:hAnchor="page" w:x="901" w:y="1201"/>
        <w:contextualSpacing/>
        <w:jc w:val="both"/>
        <w:outlineLvl w:val="0"/>
        <w:rPr>
          <w:rFonts w:asciiTheme="majorHAnsi" w:eastAsiaTheme="majorEastAsia" w:hAnsiTheme="majorHAnsi" w:cstheme="majorBidi"/>
          <w:bCs/>
          <w:sz w:val="36"/>
          <w:szCs w:val="20"/>
        </w:rPr>
      </w:pPr>
      <w:bookmarkStart w:id="14" w:name="_Toc35515225"/>
      <w:r w:rsidRPr="00940CF4">
        <w:rPr>
          <w:rFonts w:asciiTheme="majorHAnsi" w:eastAsiaTheme="majorEastAsia" w:hAnsiTheme="majorHAnsi" w:cstheme="majorBidi"/>
          <w:bCs/>
          <w:sz w:val="32"/>
          <w:szCs w:val="18"/>
        </w:rPr>
        <w:t>GUI (Employee System)</w:t>
      </w:r>
      <w:bookmarkEnd w:id="14"/>
    </w:p>
    <w:p w14:paraId="1F07F554" w14:textId="0E928863" w:rsidR="00F00342" w:rsidRPr="00423915" w:rsidRDefault="00FC62F5" w:rsidP="004968B5">
      <w:pPr>
        <w:rPr>
          <w:rFonts w:ascii="Arial Nova Light" w:eastAsia="Malgun Gothic" w:hAnsi="Arial Nova Light"/>
          <w:color w:val="FF0000"/>
        </w:rPr>
      </w:pPr>
      <w:r>
        <w:rPr>
          <w:rFonts w:ascii="Arial Nova Light" w:eastAsia="Malgun Gothic" w:hAnsi="Arial Nova Light"/>
          <w:noProof/>
          <w:color w:val="FF0000"/>
        </w:rPr>
        <w:drawing>
          <wp:inline distT="0" distB="0" distL="0" distR="0" wp14:anchorId="2B3B7C2E" wp14:editId="30C3AE9A">
            <wp:extent cx="3710940" cy="29337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242" cy="295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CC453" w14:textId="0EDDBFC9" w:rsidR="0032739D" w:rsidRPr="00943A29" w:rsidRDefault="00BE4EE4" w:rsidP="00115683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Arial Nova Light" w:eastAsia="Malgun Gothic" w:hAnsi="Arial Nova Light" w:cs="Calibri"/>
        </w:rPr>
      </w:pPr>
      <w:r w:rsidRPr="00423915">
        <w:rPr>
          <w:rFonts w:ascii="Arial Nova Light" w:eastAsia="Malgun Gothic" w:hAnsi="Arial Nova Light" w:cs="Calibri"/>
        </w:rPr>
        <w:t xml:space="preserve">The </w:t>
      </w:r>
      <w:r w:rsidR="00F36879">
        <w:rPr>
          <w:rFonts w:ascii="Arial Nova Light" w:eastAsia="Malgun Gothic" w:hAnsi="Arial Nova Light" w:cs="Calibri"/>
        </w:rPr>
        <w:t xml:space="preserve">employee </w:t>
      </w:r>
      <w:r w:rsidRPr="00423915">
        <w:rPr>
          <w:rFonts w:ascii="Arial Nova Light" w:eastAsia="Malgun Gothic" w:hAnsi="Arial Nova Light" w:cs="Calibri"/>
        </w:rPr>
        <w:t>can view their profile or choose to update personal information by filling in the textboxes and clicking update profile.</w:t>
      </w:r>
    </w:p>
    <w:p w14:paraId="7252127A" w14:textId="14FFA2EA" w:rsidR="005A2229" w:rsidRDefault="005A2229" w:rsidP="00115683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</w:rPr>
      </w:pPr>
    </w:p>
    <w:p w14:paraId="2E19975E" w14:textId="77777777" w:rsidR="00721C65" w:rsidRDefault="00721C65" w:rsidP="00115683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</w:rPr>
      </w:pPr>
    </w:p>
    <w:p w14:paraId="56F83BDB" w14:textId="77777777" w:rsidR="0032739D" w:rsidRPr="00940CF4" w:rsidRDefault="0032739D" w:rsidP="0032739D">
      <w:pPr>
        <w:keepNext/>
        <w:keepLines/>
        <w:framePr w:w="4849" w:h="457" w:hRule="exact" w:hSpace="180" w:wrap="around" w:vAnchor="page" w:hAnchor="page" w:x="949" w:y="1261"/>
        <w:contextualSpacing/>
        <w:jc w:val="both"/>
        <w:outlineLvl w:val="0"/>
        <w:rPr>
          <w:rFonts w:asciiTheme="majorHAnsi" w:eastAsiaTheme="majorEastAsia" w:hAnsiTheme="majorHAnsi" w:cstheme="majorBidi"/>
          <w:bCs/>
          <w:sz w:val="36"/>
          <w:szCs w:val="20"/>
        </w:rPr>
      </w:pPr>
      <w:bookmarkStart w:id="15" w:name="_Toc35515226"/>
      <w:r w:rsidRPr="00940CF4">
        <w:rPr>
          <w:rFonts w:asciiTheme="majorHAnsi" w:eastAsiaTheme="majorEastAsia" w:hAnsiTheme="majorHAnsi" w:cstheme="majorBidi"/>
          <w:bCs/>
          <w:sz w:val="32"/>
          <w:szCs w:val="18"/>
        </w:rPr>
        <w:t>GUI (</w:t>
      </w:r>
      <w:r>
        <w:rPr>
          <w:rFonts w:asciiTheme="majorHAnsi" w:eastAsiaTheme="majorEastAsia" w:hAnsiTheme="majorHAnsi" w:cstheme="majorBidi"/>
          <w:bCs/>
          <w:sz w:val="32"/>
          <w:szCs w:val="18"/>
        </w:rPr>
        <w:t>Administration</w:t>
      </w:r>
      <w:r w:rsidRPr="00940CF4">
        <w:rPr>
          <w:rFonts w:asciiTheme="majorHAnsi" w:eastAsiaTheme="majorEastAsia" w:hAnsiTheme="majorHAnsi" w:cstheme="majorBidi"/>
          <w:bCs/>
          <w:sz w:val="32"/>
          <w:szCs w:val="18"/>
        </w:rPr>
        <w:t xml:space="preserve"> System)</w:t>
      </w:r>
      <w:bookmarkEnd w:id="15"/>
    </w:p>
    <w:p w14:paraId="5C0ABA87" w14:textId="79F105CE" w:rsidR="00BE4EE4" w:rsidRPr="00423915" w:rsidRDefault="005B321A" w:rsidP="00115683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</w:rPr>
      </w:pPr>
      <w:r>
        <w:rPr>
          <w:rFonts w:ascii="Arial Nova Light" w:eastAsia="Malgun Gothic" w:hAnsi="Arial Nova Light" w:cs="Calibri"/>
          <w:noProof/>
        </w:rPr>
        <w:drawing>
          <wp:inline distT="0" distB="0" distL="0" distR="0" wp14:anchorId="64AED86A" wp14:editId="67435946">
            <wp:extent cx="3840480" cy="29641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EEB3" w14:textId="5975D1AE" w:rsidR="00061DC4" w:rsidRDefault="00BE4EE4" w:rsidP="0019758A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Arial Nova Light" w:eastAsia="Malgun Gothic" w:hAnsi="Arial Nova Light" w:cs="Calibri"/>
        </w:rPr>
      </w:pPr>
      <w:r w:rsidRPr="00423915">
        <w:rPr>
          <w:rFonts w:ascii="Arial Nova Light" w:eastAsia="Malgun Gothic" w:hAnsi="Arial Nova Light" w:cs="Calibri"/>
        </w:rPr>
        <w:t xml:space="preserve">After the manager logs in, they will get an overview of the schedule. </w:t>
      </w:r>
      <w:r w:rsidRPr="00423915">
        <w:rPr>
          <w:rFonts w:ascii="Arial Nova Light" w:eastAsia="Malgun Gothic" w:hAnsi="Arial Nova Light" w:cs="Calibri"/>
        </w:rPr>
        <w:br/>
        <w:t>As manager, they would be able to view all work shifts</w:t>
      </w:r>
      <w:r w:rsidR="00547084">
        <w:rPr>
          <w:rFonts w:ascii="Arial Nova Light" w:eastAsia="Malgun Gothic" w:hAnsi="Arial Nova Light" w:cs="Calibri"/>
        </w:rPr>
        <w:t>, sort table</w:t>
      </w:r>
      <w:r w:rsidRPr="00423915">
        <w:rPr>
          <w:rFonts w:ascii="Arial Nova Light" w:eastAsia="Malgun Gothic" w:hAnsi="Arial Nova Light" w:cs="Calibri"/>
        </w:rPr>
        <w:t xml:space="preserve"> or assign an employee to a shift</w:t>
      </w:r>
      <w:r w:rsidR="00D73043">
        <w:rPr>
          <w:rFonts w:ascii="Arial Nova Light" w:eastAsia="Malgun Gothic" w:hAnsi="Arial Nova Light" w:cs="Calibri"/>
        </w:rPr>
        <w:t>.</w:t>
      </w:r>
    </w:p>
    <w:p w14:paraId="1D62211F" w14:textId="77777777" w:rsidR="005A2229" w:rsidRPr="00943A29" w:rsidRDefault="005A2229" w:rsidP="005A2229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</w:rPr>
      </w:pPr>
    </w:p>
    <w:p w14:paraId="4AB97061" w14:textId="6E28B05E" w:rsidR="0017594B" w:rsidRPr="00423915" w:rsidRDefault="00661607" w:rsidP="001C3843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</w:rPr>
      </w:pPr>
      <w:r>
        <w:rPr>
          <w:rFonts w:ascii="Arial Nova Light" w:eastAsia="Malgun Gothic" w:hAnsi="Arial Nova Light" w:cs="Calibri"/>
          <w:noProof/>
        </w:rPr>
        <w:drawing>
          <wp:inline distT="0" distB="0" distL="0" distR="0" wp14:anchorId="632996C2" wp14:editId="765A7628">
            <wp:extent cx="3908425" cy="27736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692" cy="278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5F84E" w14:textId="0C265B28" w:rsidR="00423915" w:rsidRPr="00A45ED2" w:rsidRDefault="00D464B1" w:rsidP="00337BA4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Arial Nova Light" w:eastAsia="Malgun Gothic" w:hAnsi="Arial Nova Light" w:cs="Calibri"/>
        </w:rPr>
      </w:pPr>
      <w:r>
        <w:rPr>
          <w:rFonts w:ascii="Arial Nova Light" w:eastAsia="Malgun Gothic" w:hAnsi="Arial Nova Light" w:cs="Calibri"/>
        </w:rPr>
        <w:t xml:space="preserve">Managers will be able to </w:t>
      </w:r>
      <w:r w:rsidR="00F22464">
        <w:rPr>
          <w:rFonts w:ascii="Arial Nova Light" w:eastAsia="Malgun Gothic" w:hAnsi="Arial Nova Light" w:cs="Calibri"/>
        </w:rPr>
        <w:t>view all departments, all employees</w:t>
      </w:r>
      <w:r w:rsidR="00BE0BBF">
        <w:rPr>
          <w:rFonts w:ascii="Arial Nova Light" w:eastAsia="Malgun Gothic" w:hAnsi="Arial Nova Light" w:cs="Calibri"/>
        </w:rPr>
        <w:t xml:space="preserve"> and get </w:t>
      </w:r>
      <w:proofErr w:type="gramStart"/>
      <w:r w:rsidR="00BE0BBF">
        <w:rPr>
          <w:rFonts w:ascii="Arial Nova Light" w:eastAsia="Malgun Gothic" w:hAnsi="Arial Nova Light" w:cs="Calibri"/>
        </w:rPr>
        <w:t>an</w:t>
      </w:r>
      <w:proofErr w:type="gramEnd"/>
      <w:r w:rsidR="00BE0BBF">
        <w:rPr>
          <w:rFonts w:ascii="Arial Nova Light" w:eastAsia="Malgun Gothic" w:hAnsi="Arial Nova Light" w:cs="Calibri"/>
        </w:rPr>
        <w:t xml:space="preserve"> statistical overview </w:t>
      </w:r>
      <w:r w:rsidR="005E41A6">
        <w:rPr>
          <w:rFonts w:ascii="Arial Nova Light" w:eastAsia="Malgun Gothic" w:hAnsi="Arial Nova Light" w:cs="Calibri"/>
        </w:rPr>
        <w:t>of all data</w:t>
      </w:r>
      <w:r w:rsidR="00433912" w:rsidRPr="00423915">
        <w:rPr>
          <w:rFonts w:ascii="Arial Nova Light" w:eastAsia="Malgun Gothic" w:hAnsi="Arial Nova Light" w:cs="Calibri"/>
        </w:rPr>
        <w:t>.</w:t>
      </w:r>
    </w:p>
    <w:p w14:paraId="3BFA1F8F" w14:textId="72B64A40" w:rsidR="007168E8" w:rsidRPr="00423915" w:rsidRDefault="00FA76BF" w:rsidP="00115683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</w:rPr>
      </w:pPr>
      <w:r>
        <w:rPr>
          <w:rFonts w:ascii="Arial Nova Light" w:eastAsia="Malgun Gothic" w:hAnsi="Arial Nova Light" w:cs="Calibri"/>
          <w:noProof/>
        </w:rPr>
        <w:lastRenderedPageBreak/>
        <w:drawing>
          <wp:inline distT="0" distB="0" distL="0" distR="0" wp14:anchorId="37ABEAEF" wp14:editId="5CDAE7E1">
            <wp:extent cx="3901440" cy="27736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6F545" w14:textId="53ED0D59" w:rsidR="00943A29" w:rsidRDefault="009C60F2" w:rsidP="004968B5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Arial Nova Light" w:eastAsia="Malgun Gothic" w:hAnsi="Arial Nova Light" w:cs="Calibri"/>
          <w:color w:val="181818" w:themeColor="background2" w:themeShade="1A"/>
        </w:rPr>
      </w:pPr>
      <w:r>
        <w:rPr>
          <w:rFonts w:ascii="Arial Nova Light" w:eastAsia="Malgun Gothic" w:hAnsi="Arial Nova Light" w:cs="Calibri"/>
          <w:color w:val="181818" w:themeColor="background2" w:themeShade="1A"/>
        </w:rPr>
        <w:t xml:space="preserve">Managers will </w:t>
      </w:r>
      <w:r w:rsidR="000A6018">
        <w:rPr>
          <w:rFonts w:ascii="Arial Nova Light" w:eastAsia="Malgun Gothic" w:hAnsi="Arial Nova Light" w:cs="Calibri"/>
          <w:color w:val="181818" w:themeColor="background2" w:themeShade="1A"/>
        </w:rPr>
        <w:t xml:space="preserve">be able to view and update their profile </w:t>
      </w:r>
      <w:r w:rsidR="00DA150B">
        <w:rPr>
          <w:rFonts w:ascii="Arial Nova Light" w:eastAsia="Malgun Gothic" w:hAnsi="Arial Nova Light" w:cs="Calibri"/>
          <w:color w:val="181818" w:themeColor="background2" w:themeShade="1A"/>
        </w:rPr>
        <w:t>on the Profile tab</w:t>
      </w:r>
      <w:r w:rsidR="00BE4EE4" w:rsidRPr="00423915">
        <w:rPr>
          <w:rFonts w:ascii="Arial Nova Light" w:eastAsia="Malgun Gothic" w:hAnsi="Arial Nova Light" w:cs="Calibri"/>
          <w:color w:val="181818" w:themeColor="background2" w:themeShade="1A"/>
        </w:rPr>
        <w:t>.</w:t>
      </w:r>
    </w:p>
    <w:p w14:paraId="4825E9B2" w14:textId="77777777" w:rsidR="00D73043" w:rsidRDefault="00D73043" w:rsidP="00D73043">
      <w:pPr>
        <w:pStyle w:val="NormalWeb"/>
        <w:spacing w:before="0" w:beforeAutospacing="0" w:after="0" w:afterAutospacing="0"/>
        <w:ind w:left="720"/>
        <w:rPr>
          <w:rFonts w:ascii="Arial Nova Light" w:eastAsia="Malgun Gothic" w:hAnsi="Arial Nova Light" w:cs="Calibri"/>
          <w:color w:val="181818" w:themeColor="background2" w:themeShade="1A"/>
        </w:rPr>
      </w:pPr>
    </w:p>
    <w:p w14:paraId="06D4DAFE" w14:textId="77777777" w:rsidR="005A2229" w:rsidRPr="005A2229" w:rsidRDefault="005A2229" w:rsidP="005A2229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  <w:color w:val="181818" w:themeColor="background2" w:themeShade="1A"/>
        </w:rPr>
      </w:pPr>
    </w:p>
    <w:p w14:paraId="1814E2EB" w14:textId="77777777" w:rsidR="005A2229" w:rsidRPr="00940CF4" w:rsidRDefault="005A2229" w:rsidP="005A2229">
      <w:pPr>
        <w:keepNext/>
        <w:keepLines/>
        <w:framePr w:w="4933" w:h="457" w:hRule="exact" w:hSpace="180" w:wrap="around" w:vAnchor="page" w:hAnchor="page" w:x="913" w:y="1273"/>
        <w:contextualSpacing/>
        <w:jc w:val="both"/>
        <w:outlineLvl w:val="0"/>
        <w:rPr>
          <w:rFonts w:asciiTheme="majorHAnsi" w:eastAsiaTheme="majorEastAsia" w:hAnsiTheme="majorHAnsi" w:cstheme="majorBidi"/>
          <w:bCs/>
          <w:sz w:val="36"/>
          <w:szCs w:val="20"/>
        </w:rPr>
      </w:pPr>
      <w:bookmarkStart w:id="16" w:name="_Toc35515227"/>
      <w:r w:rsidRPr="00940CF4">
        <w:rPr>
          <w:rFonts w:asciiTheme="majorHAnsi" w:eastAsiaTheme="majorEastAsia" w:hAnsiTheme="majorHAnsi" w:cstheme="majorBidi"/>
          <w:bCs/>
          <w:sz w:val="32"/>
          <w:szCs w:val="18"/>
        </w:rPr>
        <w:t>GUI (</w:t>
      </w:r>
      <w:r>
        <w:rPr>
          <w:rFonts w:asciiTheme="majorHAnsi" w:eastAsiaTheme="majorEastAsia" w:hAnsiTheme="majorHAnsi" w:cstheme="majorBidi"/>
          <w:bCs/>
          <w:sz w:val="32"/>
          <w:szCs w:val="18"/>
        </w:rPr>
        <w:t>Administration</w:t>
      </w:r>
      <w:r w:rsidRPr="00940CF4">
        <w:rPr>
          <w:rFonts w:asciiTheme="majorHAnsi" w:eastAsiaTheme="majorEastAsia" w:hAnsiTheme="majorHAnsi" w:cstheme="majorBidi"/>
          <w:bCs/>
          <w:sz w:val="32"/>
          <w:szCs w:val="18"/>
        </w:rPr>
        <w:t xml:space="preserve"> System)</w:t>
      </w:r>
      <w:bookmarkEnd w:id="16"/>
    </w:p>
    <w:p w14:paraId="01965188" w14:textId="230B7244" w:rsidR="00826CCE" w:rsidRPr="00423915" w:rsidRDefault="00705D20" w:rsidP="004968B5">
      <w:pPr>
        <w:rPr>
          <w:rFonts w:ascii="Arial Nova Light" w:eastAsia="Malgun Gothic" w:hAnsi="Arial Nova Light"/>
          <w:color w:val="FF0000"/>
        </w:rPr>
      </w:pPr>
      <w:r>
        <w:rPr>
          <w:rFonts w:ascii="Arial Nova Light" w:eastAsia="Malgun Gothic" w:hAnsi="Arial Nova Light"/>
          <w:noProof/>
          <w:color w:val="FF0000"/>
        </w:rPr>
        <w:drawing>
          <wp:inline distT="0" distB="0" distL="0" distR="0" wp14:anchorId="599D99B9" wp14:editId="6ACBCE63">
            <wp:extent cx="4008120" cy="2819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30C34" w14:textId="1C5236A6" w:rsidR="00826CCE" w:rsidRDefault="00DA150B" w:rsidP="00337BA4">
      <w:pPr>
        <w:pStyle w:val="ListParagraph"/>
        <w:numPr>
          <w:ilvl w:val="0"/>
          <w:numId w:val="6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  <w:t>On this page, managers can add, view, update or delete employees from the system</w:t>
      </w:r>
      <w:r w:rsidR="00423915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  <w:t>.</w:t>
      </w:r>
    </w:p>
    <w:p w14:paraId="25ED4678" w14:textId="3FEE4CE3" w:rsidR="005A2229" w:rsidRDefault="005A2229" w:rsidP="005A2229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</w:pPr>
    </w:p>
    <w:p w14:paraId="66D59FA1" w14:textId="2264F716" w:rsidR="006F2829" w:rsidRDefault="006F2829" w:rsidP="005A2229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</w:pPr>
    </w:p>
    <w:p w14:paraId="1667CEA0" w14:textId="77777777" w:rsidR="00D73043" w:rsidRDefault="00D73043" w:rsidP="005A2229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</w:pPr>
    </w:p>
    <w:p w14:paraId="3391B458" w14:textId="77777777" w:rsidR="006F2829" w:rsidRDefault="006F2829" w:rsidP="005A2229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</w:pPr>
    </w:p>
    <w:p w14:paraId="2A831591" w14:textId="77777777" w:rsidR="006F2829" w:rsidRDefault="006F2829" w:rsidP="005A2229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</w:pPr>
    </w:p>
    <w:p w14:paraId="3FE40D43" w14:textId="77777777" w:rsidR="005A2229" w:rsidRPr="005A2229" w:rsidRDefault="005A2229" w:rsidP="005A2229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</w:pPr>
    </w:p>
    <w:p w14:paraId="04FCB161" w14:textId="77777777" w:rsidR="00AF1D24" w:rsidRPr="00940CF4" w:rsidRDefault="00AF1D24" w:rsidP="00AF1D24">
      <w:pPr>
        <w:keepNext/>
        <w:keepLines/>
        <w:framePr w:w="4933" w:h="457" w:hRule="exact" w:hSpace="180" w:wrap="around" w:vAnchor="page" w:hAnchor="page" w:x="721" w:y="1405"/>
        <w:contextualSpacing/>
        <w:jc w:val="both"/>
        <w:outlineLvl w:val="0"/>
        <w:rPr>
          <w:rFonts w:asciiTheme="majorHAnsi" w:eastAsiaTheme="majorEastAsia" w:hAnsiTheme="majorHAnsi" w:cstheme="majorBidi"/>
          <w:bCs/>
          <w:sz w:val="36"/>
          <w:szCs w:val="20"/>
        </w:rPr>
      </w:pPr>
      <w:bookmarkStart w:id="17" w:name="_Toc35361077"/>
      <w:bookmarkStart w:id="18" w:name="_Toc35515228"/>
      <w:r w:rsidRPr="00940CF4">
        <w:rPr>
          <w:rFonts w:asciiTheme="majorHAnsi" w:eastAsiaTheme="majorEastAsia" w:hAnsiTheme="majorHAnsi" w:cstheme="majorBidi"/>
          <w:bCs/>
          <w:sz w:val="32"/>
          <w:szCs w:val="18"/>
        </w:rPr>
        <w:t>GUI (</w:t>
      </w:r>
      <w:r>
        <w:rPr>
          <w:rFonts w:asciiTheme="majorHAnsi" w:eastAsiaTheme="majorEastAsia" w:hAnsiTheme="majorHAnsi" w:cstheme="majorBidi"/>
          <w:bCs/>
          <w:sz w:val="32"/>
          <w:szCs w:val="18"/>
        </w:rPr>
        <w:t>Administration</w:t>
      </w:r>
      <w:r w:rsidRPr="00940CF4">
        <w:rPr>
          <w:rFonts w:asciiTheme="majorHAnsi" w:eastAsiaTheme="majorEastAsia" w:hAnsiTheme="majorHAnsi" w:cstheme="majorBidi"/>
          <w:bCs/>
          <w:sz w:val="32"/>
          <w:szCs w:val="18"/>
        </w:rPr>
        <w:t xml:space="preserve"> System)</w:t>
      </w:r>
      <w:bookmarkEnd w:id="18"/>
    </w:p>
    <w:p w14:paraId="4A836D0F" w14:textId="327ADF95" w:rsidR="00C33F78" w:rsidRPr="00566B8E" w:rsidRDefault="007229AC" w:rsidP="00566B8E">
      <w:pPr>
        <w:pStyle w:val="Heading1"/>
        <w:framePr w:hSpace="0" w:wrap="auto" w:vAnchor="margin" w:hAnchor="text" w:yAlign="inline"/>
        <w:rPr>
          <w:rFonts w:ascii="Arial Nova Light" w:hAnsi="Arial Nova Light"/>
        </w:rPr>
      </w:pPr>
      <w:bookmarkStart w:id="19" w:name="_Toc35513773"/>
      <w:bookmarkStart w:id="20" w:name="_Toc35515229"/>
      <w:r>
        <w:rPr>
          <w:rFonts w:ascii="Arial Nova Light" w:eastAsia="Malgun Gothic" w:hAnsi="Arial Nova Light"/>
          <w:noProof/>
          <w:color w:val="FF0000"/>
        </w:rPr>
        <w:drawing>
          <wp:inline distT="0" distB="0" distL="0" distR="0" wp14:anchorId="2873D747" wp14:editId="052A0C6C">
            <wp:extent cx="3977640" cy="2583180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  <w:bookmarkEnd w:id="19"/>
      <w:bookmarkEnd w:id="20"/>
    </w:p>
    <w:p w14:paraId="3D2BFB76" w14:textId="1B84AE0C" w:rsidR="002C554E" w:rsidRPr="005A2229" w:rsidRDefault="00831DAC" w:rsidP="005A2229">
      <w:pPr>
        <w:pStyle w:val="ListParagraph"/>
        <w:numPr>
          <w:ilvl w:val="0"/>
          <w:numId w:val="6"/>
        </w:numPr>
        <w:rPr>
          <w:rFonts w:ascii="Arial Nova Light" w:eastAsia="Malgun Gothic" w:hAnsi="Arial Nova Light"/>
          <w:b w:val="0"/>
          <w:bCs/>
          <w:color w:val="FF0000"/>
          <w:sz w:val="24"/>
          <w:szCs w:val="20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  <w:t>When a manager chooses to assign a</w:t>
      </w:r>
      <w:r w:rsidR="006F2829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  <w:t>n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  <w:t xml:space="preserve"> </w:t>
      </w:r>
      <w:r w:rsidR="00CC2C63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  <w:t>employee, this form will be displayed</w:t>
      </w:r>
      <w:r w:rsidR="0061105E" w:rsidRPr="000112C4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  <w:t>.</w:t>
      </w:r>
    </w:p>
    <w:p w14:paraId="3EEAF318" w14:textId="77777777" w:rsidR="002C554E" w:rsidRPr="002C554E" w:rsidRDefault="002C554E" w:rsidP="002C554E">
      <w:pPr>
        <w:ind w:left="360"/>
        <w:rPr>
          <w:rFonts w:ascii="Arial Nova Light" w:eastAsia="Malgun Gothic" w:hAnsi="Arial Nova Light"/>
          <w:b w:val="0"/>
          <w:bCs/>
          <w:color w:val="FF0000"/>
          <w:sz w:val="24"/>
          <w:szCs w:val="20"/>
        </w:rPr>
      </w:pPr>
    </w:p>
    <w:p w14:paraId="210050B3" w14:textId="1E361CEA" w:rsidR="00BA540D" w:rsidRDefault="00361E68" w:rsidP="00BA540D">
      <w:pPr>
        <w:rPr>
          <w:rFonts w:ascii="Arial Nova Light" w:eastAsia="Malgun Gothic" w:hAnsi="Arial Nova Light"/>
          <w:b w:val="0"/>
          <w:bCs/>
          <w:color w:val="FF0000"/>
          <w:sz w:val="24"/>
          <w:szCs w:val="20"/>
        </w:rPr>
      </w:pPr>
      <w:r>
        <w:rPr>
          <w:rFonts w:ascii="Arial Nova Light" w:eastAsia="Malgun Gothic" w:hAnsi="Arial Nova Light"/>
          <w:b w:val="0"/>
          <w:bCs/>
          <w:noProof/>
          <w:color w:val="FF0000"/>
          <w:sz w:val="24"/>
          <w:szCs w:val="20"/>
        </w:rPr>
        <w:drawing>
          <wp:inline distT="0" distB="0" distL="0" distR="0" wp14:anchorId="05B437A9" wp14:editId="52946D40">
            <wp:extent cx="4091940" cy="268986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FF6C8" w14:textId="378B254F" w:rsidR="00361E68" w:rsidRPr="00736AA8" w:rsidRDefault="003556B5" w:rsidP="0042419F">
      <w:pPr>
        <w:pStyle w:val="ListParagraph"/>
        <w:numPr>
          <w:ilvl w:val="0"/>
          <w:numId w:val="6"/>
        </w:num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736AA8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This form will be displayed when manager </w:t>
      </w:r>
      <w:r w:rsidR="00736AA8" w:rsidRPr="00736AA8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wants to change a staff member’s password.</w:t>
      </w:r>
    </w:p>
    <w:p w14:paraId="6A50985D" w14:textId="7C78EACA" w:rsidR="002C554E" w:rsidRDefault="002C554E" w:rsidP="002C554E">
      <w:pPr>
        <w:rPr>
          <w:rFonts w:ascii="Arial Nova Light" w:eastAsia="Malgun Gothic" w:hAnsi="Arial Nova Light"/>
          <w:b w:val="0"/>
          <w:bCs/>
          <w:color w:val="FF0000"/>
          <w:sz w:val="24"/>
          <w:szCs w:val="20"/>
        </w:rPr>
      </w:pPr>
    </w:p>
    <w:p w14:paraId="45D44B08" w14:textId="7C4F5149" w:rsidR="008B1057" w:rsidRDefault="008B1057" w:rsidP="002C554E">
      <w:pPr>
        <w:rPr>
          <w:rFonts w:ascii="Arial Nova Light" w:eastAsia="Malgun Gothic" w:hAnsi="Arial Nova Light"/>
          <w:b w:val="0"/>
          <w:bCs/>
          <w:color w:val="FF0000"/>
          <w:sz w:val="24"/>
          <w:szCs w:val="20"/>
        </w:rPr>
      </w:pPr>
    </w:p>
    <w:p w14:paraId="78945CE9" w14:textId="69CB627C" w:rsidR="006F2829" w:rsidRDefault="006F2829" w:rsidP="002C554E">
      <w:pPr>
        <w:rPr>
          <w:rFonts w:ascii="Arial Nova Light" w:eastAsia="Malgun Gothic" w:hAnsi="Arial Nova Light"/>
          <w:b w:val="0"/>
          <w:bCs/>
          <w:color w:val="FF0000"/>
          <w:sz w:val="24"/>
          <w:szCs w:val="20"/>
        </w:rPr>
      </w:pPr>
    </w:p>
    <w:p w14:paraId="3A8E188C" w14:textId="77777777" w:rsidR="006F2829" w:rsidRDefault="006F2829" w:rsidP="002C554E">
      <w:pPr>
        <w:rPr>
          <w:rFonts w:ascii="Arial Nova Light" w:eastAsia="Malgun Gothic" w:hAnsi="Arial Nova Light"/>
          <w:b w:val="0"/>
          <w:bCs/>
          <w:color w:val="FF0000"/>
          <w:sz w:val="24"/>
          <w:szCs w:val="20"/>
        </w:rPr>
      </w:pPr>
    </w:p>
    <w:p w14:paraId="16C6AFE9" w14:textId="3EDC67B8" w:rsidR="008B1057" w:rsidRDefault="008B1057" w:rsidP="002C554E">
      <w:pPr>
        <w:rPr>
          <w:rFonts w:ascii="Arial Nova Light" w:eastAsia="Malgun Gothic" w:hAnsi="Arial Nova Light"/>
          <w:b w:val="0"/>
          <w:bCs/>
          <w:color w:val="FF0000"/>
          <w:sz w:val="24"/>
          <w:szCs w:val="20"/>
        </w:rPr>
      </w:pPr>
    </w:p>
    <w:p w14:paraId="2883CED8" w14:textId="77777777" w:rsidR="00AF1D24" w:rsidRDefault="00AF1D24" w:rsidP="002C554E">
      <w:pPr>
        <w:rPr>
          <w:rFonts w:ascii="Arial Nova Light" w:eastAsia="Malgun Gothic" w:hAnsi="Arial Nova Light"/>
          <w:b w:val="0"/>
          <w:bCs/>
          <w:color w:val="FF0000"/>
          <w:sz w:val="24"/>
          <w:szCs w:val="20"/>
        </w:rPr>
      </w:pPr>
    </w:p>
    <w:p w14:paraId="2DD95163" w14:textId="1497972D" w:rsidR="008B1057" w:rsidRDefault="008B1057" w:rsidP="002C554E">
      <w:pPr>
        <w:rPr>
          <w:rFonts w:ascii="Arial Nova Light" w:eastAsia="Malgun Gothic" w:hAnsi="Arial Nova Light"/>
          <w:b w:val="0"/>
          <w:bCs/>
          <w:color w:val="FF0000"/>
          <w:sz w:val="24"/>
          <w:szCs w:val="20"/>
        </w:rPr>
      </w:pPr>
    </w:p>
    <w:p w14:paraId="5A63B959" w14:textId="77777777" w:rsidR="00AF1D24" w:rsidRPr="00940CF4" w:rsidRDefault="00AF1D24" w:rsidP="00AF1D24">
      <w:pPr>
        <w:keepNext/>
        <w:keepLines/>
        <w:framePr w:w="4933" w:h="457" w:hRule="exact" w:hSpace="180" w:wrap="around" w:vAnchor="page" w:hAnchor="page" w:x="853" w:y="1369"/>
        <w:contextualSpacing/>
        <w:jc w:val="both"/>
        <w:outlineLvl w:val="0"/>
        <w:rPr>
          <w:rFonts w:asciiTheme="majorHAnsi" w:eastAsiaTheme="majorEastAsia" w:hAnsiTheme="majorHAnsi" w:cstheme="majorBidi"/>
          <w:bCs/>
          <w:sz w:val="36"/>
          <w:szCs w:val="20"/>
        </w:rPr>
      </w:pPr>
      <w:bookmarkStart w:id="21" w:name="_Toc35515230"/>
      <w:r w:rsidRPr="00940CF4">
        <w:rPr>
          <w:rFonts w:asciiTheme="majorHAnsi" w:eastAsiaTheme="majorEastAsia" w:hAnsiTheme="majorHAnsi" w:cstheme="majorBidi"/>
          <w:bCs/>
          <w:sz w:val="32"/>
          <w:szCs w:val="18"/>
        </w:rPr>
        <w:t>GUI (</w:t>
      </w:r>
      <w:r>
        <w:rPr>
          <w:rFonts w:asciiTheme="majorHAnsi" w:eastAsiaTheme="majorEastAsia" w:hAnsiTheme="majorHAnsi" w:cstheme="majorBidi"/>
          <w:bCs/>
          <w:sz w:val="32"/>
          <w:szCs w:val="18"/>
        </w:rPr>
        <w:t>Administration</w:t>
      </w:r>
      <w:r w:rsidRPr="00940CF4">
        <w:rPr>
          <w:rFonts w:asciiTheme="majorHAnsi" w:eastAsiaTheme="majorEastAsia" w:hAnsiTheme="majorHAnsi" w:cstheme="majorBidi"/>
          <w:bCs/>
          <w:sz w:val="32"/>
          <w:szCs w:val="18"/>
        </w:rPr>
        <w:t xml:space="preserve"> System)</w:t>
      </w:r>
      <w:bookmarkEnd w:id="21"/>
    </w:p>
    <w:p w14:paraId="168F5691" w14:textId="77777777" w:rsidR="00AF1D24" w:rsidRPr="002C554E" w:rsidRDefault="00AF1D24" w:rsidP="002C554E">
      <w:pPr>
        <w:rPr>
          <w:rFonts w:ascii="Arial Nova Light" w:eastAsia="Malgun Gothic" w:hAnsi="Arial Nova Light"/>
          <w:b w:val="0"/>
          <w:bCs/>
          <w:color w:val="FF0000"/>
          <w:sz w:val="24"/>
          <w:szCs w:val="20"/>
        </w:rPr>
      </w:pPr>
    </w:p>
    <w:p w14:paraId="16F2A90D" w14:textId="40D9BE62" w:rsidR="00361E68" w:rsidRDefault="00361E68" w:rsidP="00BA540D">
      <w:pPr>
        <w:rPr>
          <w:rFonts w:ascii="Arial Nova Light" w:eastAsia="Malgun Gothic" w:hAnsi="Arial Nova Light"/>
          <w:b w:val="0"/>
          <w:bCs/>
          <w:color w:val="FF0000"/>
          <w:sz w:val="24"/>
          <w:szCs w:val="20"/>
        </w:rPr>
      </w:pPr>
      <w:r>
        <w:rPr>
          <w:rFonts w:ascii="Arial Nova Light" w:eastAsia="Malgun Gothic" w:hAnsi="Arial Nova Light"/>
          <w:b w:val="0"/>
          <w:bCs/>
          <w:noProof/>
          <w:color w:val="FF0000"/>
          <w:sz w:val="24"/>
          <w:szCs w:val="20"/>
        </w:rPr>
        <w:drawing>
          <wp:inline distT="0" distB="0" distL="0" distR="0" wp14:anchorId="17743134" wp14:editId="732DA65D">
            <wp:extent cx="4076700" cy="26746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9B9B1" w14:textId="2FA87B15" w:rsidR="002C554E" w:rsidRPr="006F2829" w:rsidRDefault="00932B95" w:rsidP="002C554E">
      <w:pPr>
        <w:pStyle w:val="ListParagraph"/>
        <w:numPr>
          <w:ilvl w:val="0"/>
          <w:numId w:val="6"/>
        </w:num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720D6C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Managers will be able to view personal information </w:t>
      </w:r>
      <w:r w:rsidR="00442D25" w:rsidRPr="00720D6C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of </w:t>
      </w:r>
      <w:r w:rsidR="00720D6C" w:rsidRPr="00720D6C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employees;</w:t>
      </w:r>
      <w:r w:rsidR="00924128" w:rsidRPr="00720D6C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this can be done when clicking </w:t>
      </w:r>
      <w:r w:rsidR="00720D6C" w:rsidRPr="00720D6C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view details button on the employee management tab.</w:t>
      </w:r>
    </w:p>
    <w:p w14:paraId="5841542E" w14:textId="16A1E505" w:rsidR="00361E68" w:rsidRDefault="00361E68" w:rsidP="00BA540D">
      <w:pPr>
        <w:rPr>
          <w:rFonts w:ascii="Arial Nova Light" w:eastAsia="Malgun Gothic" w:hAnsi="Arial Nova Light"/>
          <w:b w:val="0"/>
          <w:bCs/>
          <w:color w:val="FF0000"/>
          <w:sz w:val="24"/>
          <w:szCs w:val="20"/>
        </w:rPr>
      </w:pPr>
    </w:p>
    <w:p w14:paraId="5BDBB85F" w14:textId="621C7F29" w:rsidR="00361E68" w:rsidRDefault="00F56581" w:rsidP="00BA540D">
      <w:pPr>
        <w:rPr>
          <w:rFonts w:ascii="Arial Nova Light" w:eastAsia="Malgun Gothic" w:hAnsi="Arial Nova Light"/>
          <w:b w:val="0"/>
          <w:bCs/>
          <w:color w:val="FF0000"/>
          <w:sz w:val="24"/>
          <w:szCs w:val="20"/>
        </w:rPr>
      </w:pPr>
      <w:r>
        <w:rPr>
          <w:rFonts w:ascii="Arial Nova Light" w:eastAsia="Malgun Gothic" w:hAnsi="Arial Nova Light"/>
          <w:b w:val="0"/>
          <w:bCs/>
          <w:noProof/>
          <w:color w:val="FF0000"/>
          <w:sz w:val="24"/>
          <w:szCs w:val="20"/>
        </w:rPr>
        <w:drawing>
          <wp:inline distT="0" distB="0" distL="0" distR="0" wp14:anchorId="1E8FD559" wp14:editId="02786A33">
            <wp:extent cx="3969196" cy="30251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991" cy="304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EBE93" w14:textId="248D9CFE" w:rsidR="00AF1D24" w:rsidRDefault="00720D6C" w:rsidP="00BA540D">
      <w:pPr>
        <w:pStyle w:val="ListParagraph"/>
        <w:numPr>
          <w:ilvl w:val="0"/>
          <w:numId w:val="6"/>
        </w:num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E55ED9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W</w:t>
      </w:r>
      <w:r w:rsidR="00BA7510" w:rsidRPr="00E55ED9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hen managers decide to add an employee, this form will be displayed. Behind the scenes a schedule will be automatically created </w:t>
      </w:r>
      <w:r w:rsidR="00E55ED9" w:rsidRPr="00E55ED9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as well.</w:t>
      </w:r>
    </w:p>
    <w:p w14:paraId="67CC924A" w14:textId="77777777" w:rsidR="006F2829" w:rsidRPr="006F2829" w:rsidRDefault="006F2829" w:rsidP="00721C65">
      <w:pPr>
        <w:pStyle w:val="ListParagraph"/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168299AA" w14:textId="77777777" w:rsidR="008B1057" w:rsidRDefault="008B1057" w:rsidP="00BA540D">
      <w:pPr>
        <w:rPr>
          <w:rFonts w:ascii="Arial Nova Light" w:eastAsia="Malgun Gothic" w:hAnsi="Arial Nova Light"/>
          <w:b w:val="0"/>
          <w:bCs/>
          <w:color w:val="FF0000"/>
          <w:sz w:val="24"/>
          <w:szCs w:val="20"/>
        </w:rPr>
      </w:pPr>
    </w:p>
    <w:p w14:paraId="7436E16E" w14:textId="77777777" w:rsidR="008B1057" w:rsidRPr="00940CF4" w:rsidRDefault="008B1057" w:rsidP="008B1057">
      <w:pPr>
        <w:keepNext/>
        <w:keepLines/>
        <w:framePr w:w="4933" w:h="457" w:hRule="exact" w:hSpace="180" w:wrap="around" w:vAnchor="page" w:hAnchor="page" w:x="445" w:y="1333"/>
        <w:contextualSpacing/>
        <w:jc w:val="both"/>
        <w:outlineLvl w:val="0"/>
        <w:rPr>
          <w:rFonts w:asciiTheme="majorHAnsi" w:eastAsiaTheme="majorEastAsia" w:hAnsiTheme="majorHAnsi" w:cstheme="majorBidi"/>
          <w:bCs/>
          <w:sz w:val="36"/>
          <w:szCs w:val="20"/>
        </w:rPr>
      </w:pPr>
      <w:bookmarkStart w:id="22" w:name="_Toc35515231"/>
      <w:r w:rsidRPr="00940CF4">
        <w:rPr>
          <w:rFonts w:asciiTheme="majorHAnsi" w:eastAsiaTheme="majorEastAsia" w:hAnsiTheme="majorHAnsi" w:cstheme="majorBidi"/>
          <w:bCs/>
          <w:sz w:val="32"/>
          <w:szCs w:val="18"/>
        </w:rPr>
        <w:t>GUI (</w:t>
      </w:r>
      <w:r>
        <w:rPr>
          <w:rFonts w:asciiTheme="majorHAnsi" w:eastAsiaTheme="majorEastAsia" w:hAnsiTheme="majorHAnsi" w:cstheme="majorBidi"/>
          <w:bCs/>
          <w:sz w:val="32"/>
          <w:szCs w:val="18"/>
        </w:rPr>
        <w:t>Administration</w:t>
      </w:r>
      <w:r w:rsidRPr="00940CF4">
        <w:rPr>
          <w:rFonts w:asciiTheme="majorHAnsi" w:eastAsiaTheme="majorEastAsia" w:hAnsiTheme="majorHAnsi" w:cstheme="majorBidi"/>
          <w:bCs/>
          <w:sz w:val="32"/>
          <w:szCs w:val="18"/>
        </w:rPr>
        <w:t xml:space="preserve"> System)</w:t>
      </w:r>
      <w:bookmarkEnd w:id="22"/>
    </w:p>
    <w:p w14:paraId="5741D383" w14:textId="6245ADDD" w:rsidR="00F56581" w:rsidRDefault="002C554E" w:rsidP="00BA540D">
      <w:pPr>
        <w:rPr>
          <w:rFonts w:ascii="Arial Nova Light" w:eastAsia="Malgun Gothic" w:hAnsi="Arial Nova Light"/>
          <w:b w:val="0"/>
          <w:bCs/>
          <w:color w:val="FF0000"/>
          <w:sz w:val="24"/>
          <w:szCs w:val="20"/>
        </w:rPr>
      </w:pPr>
      <w:r>
        <w:rPr>
          <w:rFonts w:ascii="Arial Nova Light" w:eastAsia="Malgun Gothic" w:hAnsi="Arial Nova Light"/>
          <w:b w:val="0"/>
          <w:bCs/>
          <w:noProof/>
          <w:color w:val="FF0000"/>
          <w:sz w:val="24"/>
          <w:szCs w:val="20"/>
        </w:rPr>
        <w:drawing>
          <wp:inline distT="0" distB="0" distL="0" distR="0" wp14:anchorId="12EC436F" wp14:editId="73F8D4A7">
            <wp:extent cx="3954780" cy="260604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BF012" w14:textId="01E6E689" w:rsidR="002C554E" w:rsidRPr="00AF1D24" w:rsidRDefault="00413C72" w:rsidP="00E55ED9">
      <w:pPr>
        <w:pStyle w:val="ListParagraph"/>
        <w:numPr>
          <w:ilvl w:val="0"/>
          <w:numId w:val="6"/>
        </w:num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AF1D24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When deleting an employee </w:t>
      </w:r>
      <w:r w:rsidR="00F155C7" w:rsidRPr="00AF1D24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or firing an employee, this form will be displayed to make sure that the manager</w:t>
      </w:r>
      <w:r w:rsidR="00AF1D24" w:rsidRPr="00AF1D24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6F2829" w:rsidRPr="00AF1D24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does</w:t>
      </w:r>
      <w:r w:rsidR="00AF1D24" w:rsidRPr="00AF1D24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not fire an employee by mistake.</w:t>
      </w:r>
    </w:p>
    <w:sectPr w:rsidR="002C554E" w:rsidRPr="00AF1D24" w:rsidSect="007C7473">
      <w:headerReference w:type="even" r:id="rId33"/>
      <w:headerReference w:type="default" r:id="rId34"/>
      <w:footerReference w:type="even" r:id="rId35"/>
      <w:footerReference w:type="default" r:id="rId36"/>
      <w:pgSz w:w="12240" w:h="15840" w:code="1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8CBEAB" w14:textId="77777777" w:rsidR="001242CB" w:rsidRDefault="001242CB" w:rsidP="007057F4">
      <w:r>
        <w:separator/>
      </w:r>
    </w:p>
  </w:endnote>
  <w:endnote w:type="continuationSeparator" w:id="0">
    <w:p w14:paraId="610B7BFF" w14:textId="77777777" w:rsidR="001242CB" w:rsidRDefault="001242CB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C36313" w14:textId="77777777" w:rsidR="00136006" w:rsidRDefault="001242CB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4C33155325C9407EBBEA22397B722D2E"/>
        </w:placeholder>
        <w:temporary/>
        <w:showingPlcHdr/>
      </w:sdtPr>
      <w:sdtEndPr/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 w:val="0"/>
      </w:rPr>
      <w:id w:val="-4985032"/>
      <w:docPartObj>
        <w:docPartGallery w:val="Page Numbers (Bottom of Page)"/>
        <w:docPartUnique/>
      </w:docPartObj>
    </w:sdtPr>
    <w:sdtEndPr>
      <w:rPr>
        <w:b/>
        <w:color w:val="7F7F7F" w:themeColor="background1" w:themeShade="7F"/>
        <w:spacing w:val="60"/>
      </w:rPr>
    </w:sdtEndPr>
    <w:sdtContent>
      <w:p w14:paraId="153573D5" w14:textId="0402F0BE" w:rsidR="0019758A" w:rsidRDefault="0019758A">
        <w:pPr>
          <w:pStyle w:val="Footer"/>
          <w:pBdr>
            <w:top w:val="single" w:sz="4" w:space="1" w:color="D9D9D9" w:themeColor="background1" w:themeShade="D9"/>
          </w:pBdr>
          <w:rPr>
            <w:b w:val="0"/>
            <w:bCs/>
          </w:rPr>
        </w:pPr>
        <w:r>
          <w:rPr>
            <w:b w:val="0"/>
          </w:rPr>
          <w:fldChar w:fldCharType="begin"/>
        </w:r>
        <w:r>
          <w:instrText xml:space="preserve"> PAGE   \* MERGEFORMAT </w:instrText>
        </w:r>
        <w:r>
          <w:rPr>
            <w:b w:val="0"/>
          </w:rPr>
          <w:fldChar w:fldCharType="separate"/>
        </w:r>
        <w:r>
          <w:rPr>
            <w:bCs/>
            <w:noProof/>
          </w:rPr>
          <w:t>2</w:t>
        </w:r>
        <w:r>
          <w:rPr>
            <w:b w:val="0"/>
            <w:bCs/>
            <w:noProof/>
          </w:rPr>
          <w:fldChar w:fldCharType="end"/>
        </w:r>
        <w:r>
          <w:rPr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383CAB0" w14:textId="77777777" w:rsidR="0019758A" w:rsidRDefault="001975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599999" w14:textId="77777777" w:rsidR="001242CB" w:rsidRDefault="001242CB" w:rsidP="007057F4">
      <w:r>
        <w:separator/>
      </w:r>
    </w:p>
  </w:footnote>
  <w:footnote w:type="continuationSeparator" w:id="0">
    <w:p w14:paraId="73E9C6F8" w14:textId="77777777" w:rsidR="001242CB" w:rsidRDefault="001242CB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6A04AE" w14:textId="77777777" w:rsidR="00136006" w:rsidRDefault="0049185C" w:rsidP="007057F4">
    <w:pPr>
      <w:pStyle w:val="Header"/>
    </w:pPr>
    <w:r>
      <w:t>Adventure Works Marketing Plan</w:t>
    </w:r>
  </w:p>
  <w:p w14:paraId="6B4255E2" w14:textId="77777777" w:rsidR="00136006" w:rsidRDefault="00136006" w:rsidP="00705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789A7A96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0950B773" w14:textId="73DF5396" w:rsidR="007057F4" w:rsidRDefault="005B1907" w:rsidP="007C68F0">
          <w:pPr>
            <w:pStyle w:val="Header"/>
            <w:jc w:val="left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4352" behindDoc="0" locked="0" layoutInCell="1" allowOverlap="1" wp14:anchorId="41E49F8F" wp14:editId="144D8797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8034655" cy="1540510"/>
                    <wp:effectExtent l="0" t="0" r="4445" b="2540"/>
                    <wp:wrapThrough wrapText="bothSides">
                      <wp:wrapPolygon edited="0">
                        <wp:start x="11779" y="0"/>
                        <wp:lineTo x="0" y="2671"/>
                        <wp:lineTo x="0" y="16828"/>
                        <wp:lineTo x="9833" y="17095"/>
                        <wp:lineTo x="9372" y="21369"/>
                        <wp:lineTo x="9987" y="21369"/>
                        <wp:lineTo x="10038" y="21369"/>
                        <wp:lineTo x="10960" y="12821"/>
                        <wp:lineTo x="21561" y="11486"/>
                        <wp:lineTo x="21561" y="0"/>
                        <wp:lineTo x="11779" y="0"/>
                      </wp:wrapPolygon>
                    </wp:wrapThrough>
                    <wp:docPr id="20" name="Group 20" descr="colored rectangle heade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4655" cy="154051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6" name="Graphic 16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c 19" descr="gray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4" name="Graphic 14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F7C6635" id="Group 20" o:spid="_x0000_s1026" alt="colored rectangle header" style="position:absolute;margin-left:0;margin-top:0;width:632.65pt;height:121.3pt;z-index:251684352" coordsize="78849,151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6" o:spid="_x0000_s1027" type="#_x0000_t75" alt="colored rectangle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">
                      <v:imagedata r:id="rId7" o:title="colored rectangle"/>
                    </v:shape>
                    <v:shape id="Graphic 19" o:spid="_x0000_s1028" type="#_x0000_t75" alt="gray rectangle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">
                      <v:imagedata r:id="rId8" o:title="gray rectangle"/>
                    </v:shape>
                    <v:shape id="Graphic 14" o:spid="_x0000_s1029" type="#_x0000_t75" alt="colored rectangle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">
                      <v:imagedata r:id="rId9" o:title="colored rectangle"/>
                    </v:shape>
                    <w10:wrap type="through"/>
                  </v:group>
                </w:pict>
              </mc:Fallback>
            </mc:AlternateContent>
          </w:r>
          <w:r>
            <w:rPr>
              <w:noProof/>
            </w:rPr>
            <w:t xml:space="preserve"> </w:t>
          </w:r>
          <w:r w:rsidR="004F223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3328" behindDoc="0" locked="0" layoutInCell="1" allowOverlap="1" wp14:anchorId="1539AE0D" wp14:editId="5C430892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9BA2EA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15C5BE42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539AE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33" type="#_x0000_t202" style="position:absolute;margin-left:560.5pt;margin-top:19.1pt;width:61.3pt;height:23.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" filled="f" stroked="f" strokeweight=".5pt">
                    <v:textbox>
                      <w:txbxContent>
                        <w:p w14:paraId="489BA2EA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14:paraId="15C5BE42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14:paraId="595DB517" w14:textId="0862A364" w:rsidR="007057F4" w:rsidRDefault="007057F4" w:rsidP="007057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3564F"/>
    <w:multiLevelType w:val="hybridMultilevel"/>
    <w:tmpl w:val="9E468E40"/>
    <w:lvl w:ilvl="0" w:tplc="704C9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2B6AD8"/>
    <w:multiLevelType w:val="hybridMultilevel"/>
    <w:tmpl w:val="9E468E40"/>
    <w:lvl w:ilvl="0" w:tplc="704C9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055C21"/>
    <w:multiLevelType w:val="hybridMultilevel"/>
    <w:tmpl w:val="929CFCD6"/>
    <w:lvl w:ilvl="0" w:tplc="780CD1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C114D4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D21B39"/>
    <w:multiLevelType w:val="hybridMultilevel"/>
    <w:tmpl w:val="9E468E40"/>
    <w:lvl w:ilvl="0" w:tplc="704C9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785043"/>
    <w:multiLevelType w:val="hybridMultilevel"/>
    <w:tmpl w:val="E5324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6D2D1C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B10869"/>
    <w:multiLevelType w:val="hybridMultilevel"/>
    <w:tmpl w:val="CA247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BB0BC5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4525C6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65211C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DA66B3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25AE5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AC6D46"/>
    <w:multiLevelType w:val="hybridMultilevel"/>
    <w:tmpl w:val="C212E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07DFC"/>
    <w:multiLevelType w:val="hybridMultilevel"/>
    <w:tmpl w:val="4B60F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78A20A4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304E07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845029"/>
    <w:multiLevelType w:val="hybridMultilevel"/>
    <w:tmpl w:val="7DFA49D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35D3711"/>
    <w:multiLevelType w:val="hybridMultilevel"/>
    <w:tmpl w:val="F89E8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A775E0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2" w15:restartNumberingAfterBreak="0">
    <w:nsid w:val="7A0E4477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0B1BA3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5"/>
  </w:num>
  <w:num w:numId="3">
    <w:abstractNumId w:val="19"/>
  </w:num>
  <w:num w:numId="4">
    <w:abstractNumId w:val="18"/>
  </w:num>
  <w:num w:numId="5">
    <w:abstractNumId w:val="2"/>
  </w:num>
  <w:num w:numId="6">
    <w:abstractNumId w:val="13"/>
  </w:num>
  <w:num w:numId="7">
    <w:abstractNumId w:val="7"/>
  </w:num>
  <w:num w:numId="8">
    <w:abstractNumId w:val="14"/>
  </w:num>
  <w:num w:numId="9">
    <w:abstractNumId w:val="5"/>
  </w:num>
  <w:num w:numId="10">
    <w:abstractNumId w:val="22"/>
  </w:num>
  <w:num w:numId="11">
    <w:abstractNumId w:val="4"/>
  </w:num>
  <w:num w:numId="12">
    <w:abstractNumId w:val="3"/>
  </w:num>
  <w:num w:numId="13">
    <w:abstractNumId w:val="8"/>
  </w:num>
  <w:num w:numId="14">
    <w:abstractNumId w:val="17"/>
  </w:num>
  <w:num w:numId="15">
    <w:abstractNumId w:val="11"/>
  </w:num>
  <w:num w:numId="16">
    <w:abstractNumId w:val="12"/>
  </w:num>
  <w:num w:numId="17">
    <w:abstractNumId w:val="9"/>
  </w:num>
  <w:num w:numId="18">
    <w:abstractNumId w:val="6"/>
  </w:num>
  <w:num w:numId="19">
    <w:abstractNumId w:val="20"/>
  </w:num>
  <w:num w:numId="20">
    <w:abstractNumId w:val="16"/>
  </w:num>
  <w:num w:numId="21">
    <w:abstractNumId w:val="23"/>
  </w:num>
  <w:num w:numId="22">
    <w:abstractNumId w:val="10"/>
  </w:num>
  <w:num w:numId="23">
    <w:abstractNumId w:val="1"/>
  </w:num>
  <w:num w:numId="24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MwNbY0NjA2s7QwNDJQ0lEKTi0uzszPAykwrQUABqpc+SwAAAA="/>
  </w:docVars>
  <w:rsids>
    <w:rsidRoot w:val="004968B5"/>
    <w:rsid w:val="000112C4"/>
    <w:rsid w:val="00014767"/>
    <w:rsid w:val="000174F2"/>
    <w:rsid w:val="0002237E"/>
    <w:rsid w:val="000261A4"/>
    <w:rsid w:val="00026832"/>
    <w:rsid w:val="000303DD"/>
    <w:rsid w:val="00031107"/>
    <w:rsid w:val="00035CB9"/>
    <w:rsid w:val="00043F3F"/>
    <w:rsid w:val="00043FD1"/>
    <w:rsid w:val="00047D4B"/>
    <w:rsid w:val="00052F98"/>
    <w:rsid w:val="000542BC"/>
    <w:rsid w:val="00057DF4"/>
    <w:rsid w:val="00061DC4"/>
    <w:rsid w:val="000634E1"/>
    <w:rsid w:val="00066E09"/>
    <w:rsid w:val="00067C92"/>
    <w:rsid w:val="0007644F"/>
    <w:rsid w:val="0007748B"/>
    <w:rsid w:val="00082DED"/>
    <w:rsid w:val="0008312A"/>
    <w:rsid w:val="00095222"/>
    <w:rsid w:val="000A25D1"/>
    <w:rsid w:val="000A4BAC"/>
    <w:rsid w:val="000A6018"/>
    <w:rsid w:val="000B2ECD"/>
    <w:rsid w:val="000B4924"/>
    <w:rsid w:val="000B759D"/>
    <w:rsid w:val="000B7DBC"/>
    <w:rsid w:val="000C0240"/>
    <w:rsid w:val="000C62F9"/>
    <w:rsid w:val="000D136D"/>
    <w:rsid w:val="000D1BE1"/>
    <w:rsid w:val="000D52D5"/>
    <w:rsid w:val="000D7041"/>
    <w:rsid w:val="000D7877"/>
    <w:rsid w:val="000E051F"/>
    <w:rsid w:val="000E3FC9"/>
    <w:rsid w:val="000E634F"/>
    <w:rsid w:val="000E7A7F"/>
    <w:rsid w:val="00105922"/>
    <w:rsid w:val="00115683"/>
    <w:rsid w:val="00121BA1"/>
    <w:rsid w:val="001242CB"/>
    <w:rsid w:val="001311F0"/>
    <w:rsid w:val="001323B9"/>
    <w:rsid w:val="00135BA0"/>
    <w:rsid w:val="00135D64"/>
    <w:rsid w:val="00136006"/>
    <w:rsid w:val="00136347"/>
    <w:rsid w:val="00137FE3"/>
    <w:rsid w:val="00143C6E"/>
    <w:rsid w:val="001449EC"/>
    <w:rsid w:val="00146CD2"/>
    <w:rsid w:val="00146DB3"/>
    <w:rsid w:val="00153939"/>
    <w:rsid w:val="0015440C"/>
    <w:rsid w:val="00155C12"/>
    <w:rsid w:val="00157C32"/>
    <w:rsid w:val="00160D68"/>
    <w:rsid w:val="001618AF"/>
    <w:rsid w:val="001670A7"/>
    <w:rsid w:val="00167130"/>
    <w:rsid w:val="00167183"/>
    <w:rsid w:val="0017594B"/>
    <w:rsid w:val="001762B1"/>
    <w:rsid w:val="00177E18"/>
    <w:rsid w:val="00182714"/>
    <w:rsid w:val="00185C37"/>
    <w:rsid w:val="00187390"/>
    <w:rsid w:val="00193C8F"/>
    <w:rsid w:val="00196695"/>
    <w:rsid w:val="0019706F"/>
    <w:rsid w:val="001971B0"/>
    <w:rsid w:val="0019758A"/>
    <w:rsid w:val="001A2F1C"/>
    <w:rsid w:val="001B361F"/>
    <w:rsid w:val="001B6F06"/>
    <w:rsid w:val="001C3843"/>
    <w:rsid w:val="001C5656"/>
    <w:rsid w:val="001D1067"/>
    <w:rsid w:val="001D19E0"/>
    <w:rsid w:val="001D4DE6"/>
    <w:rsid w:val="001E6813"/>
    <w:rsid w:val="001E7063"/>
    <w:rsid w:val="001E7A03"/>
    <w:rsid w:val="001F0AF0"/>
    <w:rsid w:val="00202E05"/>
    <w:rsid w:val="002041F8"/>
    <w:rsid w:val="0021182D"/>
    <w:rsid w:val="00216E13"/>
    <w:rsid w:val="002178B9"/>
    <w:rsid w:val="0022019D"/>
    <w:rsid w:val="002346F0"/>
    <w:rsid w:val="00242E8E"/>
    <w:rsid w:val="00245AA2"/>
    <w:rsid w:val="00247806"/>
    <w:rsid w:val="00252435"/>
    <w:rsid w:val="00253D56"/>
    <w:rsid w:val="00271563"/>
    <w:rsid w:val="002800D7"/>
    <w:rsid w:val="00280557"/>
    <w:rsid w:val="002846C5"/>
    <w:rsid w:val="002854FF"/>
    <w:rsid w:val="0028619D"/>
    <w:rsid w:val="002868BC"/>
    <w:rsid w:val="00291712"/>
    <w:rsid w:val="00294E9D"/>
    <w:rsid w:val="0029528B"/>
    <w:rsid w:val="00295608"/>
    <w:rsid w:val="002A174D"/>
    <w:rsid w:val="002A2C88"/>
    <w:rsid w:val="002A61C4"/>
    <w:rsid w:val="002A75AE"/>
    <w:rsid w:val="002C03C6"/>
    <w:rsid w:val="002C358A"/>
    <w:rsid w:val="002C554E"/>
    <w:rsid w:val="002D0448"/>
    <w:rsid w:val="002D43A4"/>
    <w:rsid w:val="002D7073"/>
    <w:rsid w:val="002E0194"/>
    <w:rsid w:val="002F0A13"/>
    <w:rsid w:val="002F6CBE"/>
    <w:rsid w:val="002F7418"/>
    <w:rsid w:val="00300AFC"/>
    <w:rsid w:val="00303EF8"/>
    <w:rsid w:val="00305351"/>
    <w:rsid w:val="00313DED"/>
    <w:rsid w:val="00314E49"/>
    <w:rsid w:val="0032739D"/>
    <w:rsid w:val="00327620"/>
    <w:rsid w:val="00331040"/>
    <w:rsid w:val="00333355"/>
    <w:rsid w:val="0033367B"/>
    <w:rsid w:val="00337BA4"/>
    <w:rsid w:val="0034741B"/>
    <w:rsid w:val="00351432"/>
    <w:rsid w:val="003540F6"/>
    <w:rsid w:val="003556B5"/>
    <w:rsid w:val="00361E68"/>
    <w:rsid w:val="003620E2"/>
    <w:rsid w:val="00365E8E"/>
    <w:rsid w:val="003679B7"/>
    <w:rsid w:val="00380C54"/>
    <w:rsid w:val="003810D6"/>
    <w:rsid w:val="0039562D"/>
    <w:rsid w:val="003957AA"/>
    <w:rsid w:val="003A0B5F"/>
    <w:rsid w:val="003A2497"/>
    <w:rsid w:val="003B2EB8"/>
    <w:rsid w:val="003B718E"/>
    <w:rsid w:val="003B7472"/>
    <w:rsid w:val="003B7661"/>
    <w:rsid w:val="003C2352"/>
    <w:rsid w:val="003C7777"/>
    <w:rsid w:val="003D0424"/>
    <w:rsid w:val="003E1737"/>
    <w:rsid w:val="003E3531"/>
    <w:rsid w:val="003E4041"/>
    <w:rsid w:val="003E4D76"/>
    <w:rsid w:val="003E54B5"/>
    <w:rsid w:val="003F0F66"/>
    <w:rsid w:val="003F5051"/>
    <w:rsid w:val="003F6967"/>
    <w:rsid w:val="00404AA7"/>
    <w:rsid w:val="00413C72"/>
    <w:rsid w:val="00415B8C"/>
    <w:rsid w:val="00420DF5"/>
    <w:rsid w:val="00421F02"/>
    <w:rsid w:val="00423915"/>
    <w:rsid w:val="0042419F"/>
    <w:rsid w:val="00432DF9"/>
    <w:rsid w:val="00433912"/>
    <w:rsid w:val="00435433"/>
    <w:rsid w:val="00435775"/>
    <w:rsid w:val="004371B6"/>
    <w:rsid w:val="004415D7"/>
    <w:rsid w:val="00442A4C"/>
    <w:rsid w:val="00442D25"/>
    <w:rsid w:val="00444C7B"/>
    <w:rsid w:val="00455202"/>
    <w:rsid w:val="0045692D"/>
    <w:rsid w:val="004647DC"/>
    <w:rsid w:val="004668C0"/>
    <w:rsid w:val="004674AD"/>
    <w:rsid w:val="0047505C"/>
    <w:rsid w:val="004860AC"/>
    <w:rsid w:val="0048718B"/>
    <w:rsid w:val="0049185C"/>
    <w:rsid w:val="004960C4"/>
    <w:rsid w:val="004968B5"/>
    <w:rsid w:val="004A16CD"/>
    <w:rsid w:val="004A4EB8"/>
    <w:rsid w:val="004A55CE"/>
    <w:rsid w:val="004A6417"/>
    <w:rsid w:val="004B098C"/>
    <w:rsid w:val="004B139F"/>
    <w:rsid w:val="004B3F36"/>
    <w:rsid w:val="004B76C1"/>
    <w:rsid w:val="004D16D2"/>
    <w:rsid w:val="004D20B3"/>
    <w:rsid w:val="004D3557"/>
    <w:rsid w:val="004E6A6F"/>
    <w:rsid w:val="004F2231"/>
    <w:rsid w:val="004F4CC9"/>
    <w:rsid w:val="00500FF0"/>
    <w:rsid w:val="00505964"/>
    <w:rsid w:val="005112D1"/>
    <w:rsid w:val="00512E39"/>
    <w:rsid w:val="005133C8"/>
    <w:rsid w:val="00516DFD"/>
    <w:rsid w:val="005208A4"/>
    <w:rsid w:val="00520FD1"/>
    <w:rsid w:val="00522B0F"/>
    <w:rsid w:val="00524B4F"/>
    <w:rsid w:val="00526313"/>
    <w:rsid w:val="0052683E"/>
    <w:rsid w:val="005311FA"/>
    <w:rsid w:val="00531D0E"/>
    <w:rsid w:val="00532EA5"/>
    <w:rsid w:val="00540650"/>
    <w:rsid w:val="00547084"/>
    <w:rsid w:val="00547F95"/>
    <w:rsid w:val="0055035B"/>
    <w:rsid w:val="00550995"/>
    <w:rsid w:val="00552F28"/>
    <w:rsid w:val="00553243"/>
    <w:rsid w:val="00557700"/>
    <w:rsid w:val="0056076D"/>
    <w:rsid w:val="00566B8E"/>
    <w:rsid w:val="00572C46"/>
    <w:rsid w:val="0057466F"/>
    <w:rsid w:val="00575850"/>
    <w:rsid w:val="00575FBF"/>
    <w:rsid w:val="00585B80"/>
    <w:rsid w:val="00591606"/>
    <w:rsid w:val="00594566"/>
    <w:rsid w:val="005A1B7A"/>
    <w:rsid w:val="005A200A"/>
    <w:rsid w:val="005A2229"/>
    <w:rsid w:val="005A6817"/>
    <w:rsid w:val="005B1907"/>
    <w:rsid w:val="005B27EA"/>
    <w:rsid w:val="005B321A"/>
    <w:rsid w:val="005B3A9C"/>
    <w:rsid w:val="005B58CF"/>
    <w:rsid w:val="005C3643"/>
    <w:rsid w:val="005C654B"/>
    <w:rsid w:val="005D3E68"/>
    <w:rsid w:val="005D483B"/>
    <w:rsid w:val="005E359A"/>
    <w:rsid w:val="005E41A6"/>
    <w:rsid w:val="005E4307"/>
    <w:rsid w:val="005E47D9"/>
    <w:rsid w:val="005E4BF3"/>
    <w:rsid w:val="005E5B1F"/>
    <w:rsid w:val="005F3540"/>
    <w:rsid w:val="00602B07"/>
    <w:rsid w:val="00605CF7"/>
    <w:rsid w:val="0061105E"/>
    <w:rsid w:val="006150D3"/>
    <w:rsid w:val="00617411"/>
    <w:rsid w:val="00617DE8"/>
    <w:rsid w:val="006203D7"/>
    <w:rsid w:val="0062195C"/>
    <w:rsid w:val="00626EE8"/>
    <w:rsid w:val="00630A4C"/>
    <w:rsid w:val="006339EB"/>
    <w:rsid w:val="00633A70"/>
    <w:rsid w:val="006346F8"/>
    <w:rsid w:val="006417B7"/>
    <w:rsid w:val="006426EE"/>
    <w:rsid w:val="00642D57"/>
    <w:rsid w:val="006449B1"/>
    <w:rsid w:val="0064654F"/>
    <w:rsid w:val="00652F97"/>
    <w:rsid w:val="00655629"/>
    <w:rsid w:val="00661607"/>
    <w:rsid w:val="00667584"/>
    <w:rsid w:val="00670872"/>
    <w:rsid w:val="006709FB"/>
    <w:rsid w:val="006715C6"/>
    <w:rsid w:val="00680216"/>
    <w:rsid w:val="006842FA"/>
    <w:rsid w:val="0068500D"/>
    <w:rsid w:val="0068788D"/>
    <w:rsid w:val="006A1925"/>
    <w:rsid w:val="006A4528"/>
    <w:rsid w:val="006A46FF"/>
    <w:rsid w:val="006A5421"/>
    <w:rsid w:val="006B13A9"/>
    <w:rsid w:val="006C2B62"/>
    <w:rsid w:val="006C445D"/>
    <w:rsid w:val="006C560F"/>
    <w:rsid w:val="006C79B9"/>
    <w:rsid w:val="006D149E"/>
    <w:rsid w:val="006D274E"/>
    <w:rsid w:val="006E5950"/>
    <w:rsid w:val="006F2829"/>
    <w:rsid w:val="006F4FBF"/>
    <w:rsid w:val="007026FF"/>
    <w:rsid w:val="007057F4"/>
    <w:rsid w:val="00705D20"/>
    <w:rsid w:val="00710E3D"/>
    <w:rsid w:val="00713F09"/>
    <w:rsid w:val="007168E8"/>
    <w:rsid w:val="00720D6C"/>
    <w:rsid w:val="00721C65"/>
    <w:rsid w:val="0072218D"/>
    <w:rsid w:val="007229AC"/>
    <w:rsid w:val="0072686A"/>
    <w:rsid w:val="00730911"/>
    <w:rsid w:val="00734686"/>
    <w:rsid w:val="007369F0"/>
    <w:rsid w:val="00736AA8"/>
    <w:rsid w:val="00737526"/>
    <w:rsid w:val="00740106"/>
    <w:rsid w:val="007417B3"/>
    <w:rsid w:val="00742102"/>
    <w:rsid w:val="00744A4F"/>
    <w:rsid w:val="00746307"/>
    <w:rsid w:val="00750AC4"/>
    <w:rsid w:val="00751A44"/>
    <w:rsid w:val="007568BF"/>
    <w:rsid w:val="00764412"/>
    <w:rsid w:val="0076466C"/>
    <w:rsid w:val="00773B66"/>
    <w:rsid w:val="00774F5A"/>
    <w:rsid w:val="00794E15"/>
    <w:rsid w:val="00797A8D"/>
    <w:rsid w:val="007A1B2A"/>
    <w:rsid w:val="007B2D7E"/>
    <w:rsid w:val="007B56CF"/>
    <w:rsid w:val="007C1136"/>
    <w:rsid w:val="007C3571"/>
    <w:rsid w:val="007C68F0"/>
    <w:rsid w:val="007C7473"/>
    <w:rsid w:val="007D26F1"/>
    <w:rsid w:val="007D3BEA"/>
    <w:rsid w:val="007D647D"/>
    <w:rsid w:val="007E0251"/>
    <w:rsid w:val="007E15D2"/>
    <w:rsid w:val="007E3EB9"/>
    <w:rsid w:val="007E5499"/>
    <w:rsid w:val="007E6036"/>
    <w:rsid w:val="007F49CD"/>
    <w:rsid w:val="0080466E"/>
    <w:rsid w:val="00804C08"/>
    <w:rsid w:val="00806936"/>
    <w:rsid w:val="0081088A"/>
    <w:rsid w:val="008164D6"/>
    <w:rsid w:val="00822819"/>
    <w:rsid w:val="0082359B"/>
    <w:rsid w:val="0082440B"/>
    <w:rsid w:val="008253A5"/>
    <w:rsid w:val="00826CCE"/>
    <w:rsid w:val="00831DAC"/>
    <w:rsid w:val="00836C02"/>
    <w:rsid w:val="008417CE"/>
    <w:rsid w:val="0084277E"/>
    <w:rsid w:val="00850B98"/>
    <w:rsid w:val="008559D9"/>
    <w:rsid w:val="00855B8C"/>
    <w:rsid w:val="00857867"/>
    <w:rsid w:val="008635FF"/>
    <w:rsid w:val="00863E89"/>
    <w:rsid w:val="00871AE5"/>
    <w:rsid w:val="0087704C"/>
    <w:rsid w:val="0088090E"/>
    <w:rsid w:val="00880BAA"/>
    <w:rsid w:val="00893A81"/>
    <w:rsid w:val="008A3C95"/>
    <w:rsid w:val="008A7C87"/>
    <w:rsid w:val="008B1057"/>
    <w:rsid w:val="008C386D"/>
    <w:rsid w:val="008C4875"/>
    <w:rsid w:val="008C5106"/>
    <w:rsid w:val="008D0693"/>
    <w:rsid w:val="008D5829"/>
    <w:rsid w:val="008D7D2E"/>
    <w:rsid w:val="008E2B72"/>
    <w:rsid w:val="008E582F"/>
    <w:rsid w:val="008E6A83"/>
    <w:rsid w:val="008F63FE"/>
    <w:rsid w:val="008F6BD1"/>
    <w:rsid w:val="009028BE"/>
    <w:rsid w:val="00906738"/>
    <w:rsid w:val="00924128"/>
    <w:rsid w:val="00925B9C"/>
    <w:rsid w:val="00932B95"/>
    <w:rsid w:val="009337FD"/>
    <w:rsid w:val="00933C8D"/>
    <w:rsid w:val="0093766B"/>
    <w:rsid w:val="00940CF4"/>
    <w:rsid w:val="009410E5"/>
    <w:rsid w:val="00942135"/>
    <w:rsid w:val="00943A29"/>
    <w:rsid w:val="00943B34"/>
    <w:rsid w:val="00946F55"/>
    <w:rsid w:val="00955804"/>
    <w:rsid w:val="009576B5"/>
    <w:rsid w:val="00960BAE"/>
    <w:rsid w:val="00961BE7"/>
    <w:rsid w:val="0096267E"/>
    <w:rsid w:val="0096392E"/>
    <w:rsid w:val="00965BD5"/>
    <w:rsid w:val="00966AD2"/>
    <w:rsid w:val="00967358"/>
    <w:rsid w:val="00972080"/>
    <w:rsid w:val="00972430"/>
    <w:rsid w:val="009743FE"/>
    <w:rsid w:val="00980BBA"/>
    <w:rsid w:val="00986248"/>
    <w:rsid w:val="0098695B"/>
    <w:rsid w:val="009875C8"/>
    <w:rsid w:val="0099074B"/>
    <w:rsid w:val="00991D08"/>
    <w:rsid w:val="009A065D"/>
    <w:rsid w:val="009A66F4"/>
    <w:rsid w:val="009C03DE"/>
    <w:rsid w:val="009C60F2"/>
    <w:rsid w:val="009D12D4"/>
    <w:rsid w:val="009E2695"/>
    <w:rsid w:val="009E4816"/>
    <w:rsid w:val="009E4C84"/>
    <w:rsid w:val="009F43A2"/>
    <w:rsid w:val="00A00575"/>
    <w:rsid w:val="00A0733F"/>
    <w:rsid w:val="00A1157F"/>
    <w:rsid w:val="00A13B09"/>
    <w:rsid w:val="00A22081"/>
    <w:rsid w:val="00A2461A"/>
    <w:rsid w:val="00A26EDB"/>
    <w:rsid w:val="00A31D5E"/>
    <w:rsid w:val="00A33BE6"/>
    <w:rsid w:val="00A360ED"/>
    <w:rsid w:val="00A37505"/>
    <w:rsid w:val="00A37A03"/>
    <w:rsid w:val="00A44CCC"/>
    <w:rsid w:val="00A45ED2"/>
    <w:rsid w:val="00A533B4"/>
    <w:rsid w:val="00A57863"/>
    <w:rsid w:val="00A6302A"/>
    <w:rsid w:val="00A63DE6"/>
    <w:rsid w:val="00A701B8"/>
    <w:rsid w:val="00A719C6"/>
    <w:rsid w:val="00A71C26"/>
    <w:rsid w:val="00A77ED2"/>
    <w:rsid w:val="00A82687"/>
    <w:rsid w:val="00A82B37"/>
    <w:rsid w:val="00A83324"/>
    <w:rsid w:val="00A876FE"/>
    <w:rsid w:val="00A910F2"/>
    <w:rsid w:val="00A92C0A"/>
    <w:rsid w:val="00A93369"/>
    <w:rsid w:val="00A95ECB"/>
    <w:rsid w:val="00AA094F"/>
    <w:rsid w:val="00AA0BA4"/>
    <w:rsid w:val="00AA5147"/>
    <w:rsid w:val="00AB1CFC"/>
    <w:rsid w:val="00AB1E9D"/>
    <w:rsid w:val="00AB2A97"/>
    <w:rsid w:val="00AB37B1"/>
    <w:rsid w:val="00AB40DB"/>
    <w:rsid w:val="00AD3516"/>
    <w:rsid w:val="00AD539E"/>
    <w:rsid w:val="00AD69ED"/>
    <w:rsid w:val="00AD6C4E"/>
    <w:rsid w:val="00AD75D6"/>
    <w:rsid w:val="00AE31F2"/>
    <w:rsid w:val="00AF1D24"/>
    <w:rsid w:val="00AF404B"/>
    <w:rsid w:val="00AF72DE"/>
    <w:rsid w:val="00B00CF7"/>
    <w:rsid w:val="00B04453"/>
    <w:rsid w:val="00B0688D"/>
    <w:rsid w:val="00B21590"/>
    <w:rsid w:val="00B223D3"/>
    <w:rsid w:val="00B22E19"/>
    <w:rsid w:val="00B25489"/>
    <w:rsid w:val="00B40525"/>
    <w:rsid w:val="00B41584"/>
    <w:rsid w:val="00B41D82"/>
    <w:rsid w:val="00B654F4"/>
    <w:rsid w:val="00B65B86"/>
    <w:rsid w:val="00B73E98"/>
    <w:rsid w:val="00B90346"/>
    <w:rsid w:val="00B92509"/>
    <w:rsid w:val="00BA540D"/>
    <w:rsid w:val="00BA5723"/>
    <w:rsid w:val="00BA7510"/>
    <w:rsid w:val="00BB146B"/>
    <w:rsid w:val="00BB228F"/>
    <w:rsid w:val="00BB4EDC"/>
    <w:rsid w:val="00BB69DC"/>
    <w:rsid w:val="00BB6CAC"/>
    <w:rsid w:val="00BB7555"/>
    <w:rsid w:val="00BC1E09"/>
    <w:rsid w:val="00BC2CA7"/>
    <w:rsid w:val="00BC49A9"/>
    <w:rsid w:val="00BC4DF3"/>
    <w:rsid w:val="00BD2C74"/>
    <w:rsid w:val="00BD370C"/>
    <w:rsid w:val="00BE0BBF"/>
    <w:rsid w:val="00BE34AE"/>
    <w:rsid w:val="00BE4EE4"/>
    <w:rsid w:val="00BE7253"/>
    <w:rsid w:val="00BF10AC"/>
    <w:rsid w:val="00BF497D"/>
    <w:rsid w:val="00C13250"/>
    <w:rsid w:val="00C17B45"/>
    <w:rsid w:val="00C21693"/>
    <w:rsid w:val="00C2302A"/>
    <w:rsid w:val="00C25BE0"/>
    <w:rsid w:val="00C2649A"/>
    <w:rsid w:val="00C30F2C"/>
    <w:rsid w:val="00C32FEE"/>
    <w:rsid w:val="00C33F78"/>
    <w:rsid w:val="00C3486E"/>
    <w:rsid w:val="00C362FC"/>
    <w:rsid w:val="00C376EA"/>
    <w:rsid w:val="00C40430"/>
    <w:rsid w:val="00C42CD7"/>
    <w:rsid w:val="00C4705D"/>
    <w:rsid w:val="00C562F9"/>
    <w:rsid w:val="00C57829"/>
    <w:rsid w:val="00C61B40"/>
    <w:rsid w:val="00C61F2B"/>
    <w:rsid w:val="00C64E2C"/>
    <w:rsid w:val="00C7493B"/>
    <w:rsid w:val="00C81654"/>
    <w:rsid w:val="00C86E05"/>
    <w:rsid w:val="00C92E14"/>
    <w:rsid w:val="00C937EE"/>
    <w:rsid w:val="00C97040"/>
    <w:rsid w:val="00CA1617"/>
    <w:rsid w:val="00CA16E0"/>
    <w:rsid w:val="00CA225E"/>
    <w:rsid w:val="00CA71A6"/>
    <w:rsid w:val="00CC2A9A"/>
    <w:rsid w:val="00CC2C63"/>
    <w:rsid w:val="00CD0088"/>
    <w:rsid w:val="00CD1726"/>
    <w:rsid w:val="00CD4E28"/>
    <w:rsid w:val="00CE0BC9"/>
    <w:rsid w:val="00CE2BAB"/>
    <w:rsid w:val="00CE44AD"/>
    <w:rsid w:val="00D004C2"/>
    <w:rsid w:val="00D012CE"/>
    <w:rsid w:val="00D03BF8"/>
    <w:rsid w:val="00D2045C"/>
    <w:rsid w:val="00D225FB"/>
    <w:rsid w:val="00D274AB"/>
    <w:rsid w:val="00D328DE"/>
    <w:rsid w:val="00D360AA"/>
    <w:rsid w:val="00D36B66"/>
    <w:rsid w:val="00D36D54"/>
    <w:rsid w:val="00D376F0"/>
    <w:rsid w:val="00D41B18"/>
    <w:rsid w:val="00D43948"/>
    <w:rsid w:val="00D445ED"/>
    <w:rsid w:val="00D456AD"/>
    <w:rsid w:val="00D464B1"/>
    <w:rsid w:val="00D469B6"/>
    <w:rsid w:val="00D47C4D"/>
    <w:rsid w:val="00D50811"/>
    <w:rsid w:val="00D540AF"/>
    <w:rsid w:val="00D6093C"/>
    <w:rsid w:val="00D61234"/>
    <w:rsid w:val="00D63536"/>
    <w:rsid w:val="00D638C1"/>
    <w:rsid w:val="00D63C0A"/>
    <w:rsid w:val="00D64547"/>
    <w:rsid w:val="00D67A1C"/>
    <w:rsid w:val="00D73043"/>
    <w:rsid w:val="00D73D44"/>
    <w:rsid w:val="00D80821"/>
    <w:rsid w:val="00D81500"/>
    <w:rsid w:val="00D82EA0"/>
    <w:rsid w:val="00D87A15"/>
    <w:rsid w:val="00D90116"/>
    <w:rsid w:val="00D94801"/>
    <w:rsid w:val="00D967AC"/>
    <w:rsid w:val="00DA150B"/>
    <w:rsid w:val="00DB16AF"/>
    <w:rsid w:val="00DB1D53"/>
    <w:rsid w:val="00DB2385"/>
    <w:rsid w:val="00DB29F1"/>
    <w:rsid w:val="00DB3F38"/>
    <w:rsid w:val="00DC65B8"/>
    <w:rsid w:val="00DD0948"/>
    <w:rsid w:val="00DD3468"/>
    <w:rsid w:val="00DD5F2D"/>
    <w:rsid w:val="00DD7E2A"/>
    <w:rsid w:val="00DF65B8"/>
    <w:rsid w:val="00E0018A"/>
    <w:rsid w:val="00E03C7E"/>
    <w:rsid w:val="00E10ADC"/>
    <w:rsid w:val="00E178EC"/>
    <w:rsid w:val="00E31C34"/>
    <w:rsid w:val="00E34AF3"/>
    <w:rsid w:val="00E373EA"/>
    <w:rsid w:val="00E37AA5"/>
    <w:rsid w:val="00E4230B"/>
    <w:rsid w:val="00E43859"/>
    <w:rsid w:val="00E45C6F"/>
    <w:rsid w:val="00E50A4D"/>
    <w:rsid w:val="00E54362"/>
    <w:rsid w:val="00E55ED9"/>
    <w:rsid w:val="00E56BD1"/>
    <w:rsid w:val="00E57A34"/>
    <w:rsid w:val="00E57D0B"/>
    <w:rsid w:val="00E6217C"/>
    <w:rsid w:val="00E712F2"/>
    <w:rsid w:val="00E71AAB"/>
    <w:rsid w:val="00E73985"/>
    <w:rsid w:val="00E758BC"/>
    <w:rsid w:val="00E800BC"/>
    <w:rsid w:val="00E84504"/>
    <w:rsid w:val="00E95AFE"/>
    <w:rsid w:val="00E96BE0"/>
    <w:rsid w:val="00EA0F66"/>
    <w:rsid w:val="00EA7A17"/>
    <w:rsid w:val="00EB003A"/>
    <w:rsid w:val="00EB1AA9"/>
    <w:rsid w:val="00EC35AB"/>
    <w:rsid w:val="00ED082F"/>
    <w:rsid w:val="00ED0B1D"/>
    <w:rsid w:val="00ED3756"/>
    <w:rsid w:val="00ED62B3"/>
    <w:rsid w:val="00ED6C91"/>
    <w:rsid w:val="00ED7B2A"/>
    <w:rsid w:val="00EE0311"/>
    <w:rsid w:val="00EF065A"/>
    <w:rsid w:val="00EF3F9D"/>
    <w:rsid w:val="00EF4C7A"/>
    <w:rsid w:val="00EF5378"/>
    <w:rsid w:val="00F00342"/>
    <w:rsid w:val="00F076CD"/>
    <w:rsid w:val="00F07D44"/>
    <w:rsid w:val="00F10212"/>
    <w:rsid w:val="00F13777"/>
    <w:rsid w:val="00F13B0E"/>
    <w:rsid w:val="00F15428"/>
    <w:rsid w:val="00F155C7"/>
    <w:rsid w:val="00F22464"/>
    <w:rsid w:val="00F34977"/>
    <w:rsid w:val="00F349EA"/>
    <w:rsid w:val="00F36879"/>
    <w:rsid w:val="00F412BE"/>
    <w:rsid w:val="00F43A02"/>
    <w:rsid w:val="00F45884"/>
    <w:rsid w:val="00F553FE"/>
    <w:rsid w:val="00F56581"/>
    <w:rsid w:val="00F61B51"/>
    <w:rsid w:val="00F622F3"/>
    <w:rsid w:val="00F63939"/>
    <w:rsid w:val="00F641A2"/>
    <w:rsid w:val="00F7203C"/>
    <w:rsid w:val="00F74650"/>
    <w:rsid w:val="00F80FB0"/>
    <w:rsid w:val="00F84D65"/>
    <w:rsid w:val="00F87936"/>
    <w:rsid w:val="00F904F8"/>
    <w:rsid w:val="00F91AD0"/>
    <w:rsid w:val="00F94F44"/>
    <w:rsid w:val="00FA76BF"/>
    <w:rsid w:val="00FA7D95"/>
    <w:rsid w:val="00FB05E4"/>
    <w:rsid w:val="00FB1926"/>
    <w:rsid w:val="00FB618B"/>
    <w:rsid w:val="00FC07B3"/>
    <w:rsid w:val="00FC0954"/>
    <w:rsid w:val="00FC30E4"/>
    <w:rsid w:val="00FC4062"/>
    <w:rsid w:val="00FC4184"/>
    <w:rsid w:val="00FC4313"/>
    <w:rsid w:val="00FC62F5"/>
    <w:rsid w:val="00FC64AE"/>
    <w:rsid w:val="00FD6E70"/>
    <w:rsid w:val="00FE0810"/>
    <w:rsid w:val="00FE274F"/>
    <w:rsid w:val="00FF0B06"/>
    <w:rsid w:val="00FF0B43"/>
    <w:rsid w:val="00FF4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1534A64"/>
  <w15:chartTrackingRefBased/>
  <w15:docId w15:val="{4F557CD2-1E4E-46B6-A765-7EC0A5357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6FF"/>
    <w:pPr>
      <w:spacing w:after="0"/>
    </w:pPr>
    <w:rPr>
      <w:b/>
      <w:color w:val="0F0F3F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2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1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paragraph" w:styleId="NormalWeb">
    <w:name w:val="Normal (Web)"/>
    <w:basedOn w:val="Normal"/>
    <w:uiPriority w:val="99"/>
    <w:unhideWhenUsed/>
    <w:rsid w:val="008069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paragraph" w:styleId="ListParagraph">
    <w:name w:val="List Paragraph"/>
    <w:basedOn w:val="Normal"/>
    <w:uiPriority w:val="34"/>
    <w:unhideWhenUsed/>
    <w:qFormat/>
    <w:rsid w:val="0018271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827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64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svg"/><Relationship Id="rId18" Type="http://schemas.openxmlformats.org/officeDocument/2006/relationships/image" Target="media/image8.sv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26.png"/><Relationship Id="rId3" Type="http://schemas.openxmlformats.org/officeDocument/2006/relationships/image" Target="media/image25.png"/><Relationship Id="rId7" Type="http://schemas.openxmlformats.org/officeDocument/2006/relationships/image" Target="media/image250.png"/><Relationship Id="rId2" Type="http://schemas.openxmlformats.org/officeDocument/2006/relationships/image" Target="media/image24.svg"/><Relationship Id="rId1" Type="http://schemas.openxmlformats.org/officeDocument/2006/relationships/image" Target="media/image23.png"/><Relationship Id="rId6" Type="http://schemas.openxmlformats.org/officeDocument/2006/relationships/image" Target="media/image28.svg"/><Relationship Id="rId5" Type="http://schemas.openxmlformats.org/officeDocument/2006/relationships/image" Target="media/image27.png"/><Relationship Id="rId4" Type="http://schemas.openxmlformats.org/officeDocument/2006/relationships/image" Target="media/image26.svg"/><Relationship Id="rId9" Type="http://schemas.openxmlformats.org/officeDocument/2006/relationships/image" Target="media/image27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bruiker\Documents\tf1640239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C33155325C9407EBBEA22397B722D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A33FB9-4979-4187-9BD2-FB1069DD778B}"/>
      </w:docPartPr>
      <w:docPartBody>
        <w:p w:rsidR="00FC678D" w:rsidRDefault="00B25519">
          <w:pPr>
            <w:pStyle w:val="4C33155325C9407EBBEA22397B722D2E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519"/>
    <w:rsid w:val="00027F1A"/>
    <w:rsid w:val="003B1EF5"/>
    <w:rsid w:val="004D66B9"/>
    <w:rsid w:val="006339D3"/>
    <w:rsid w:val="008017BE"/>
    <w:rsid w:val="008F743B"/>
    <w:rsid w:val="00B25519"/>
    <w:rsid w:val="00BF4C63"/>
    <w:rsid w:val="00BF5A8E"/>
    <w:rsid w:val="00C458F6"/>
    <w:rsid w:val="00D46FE2"/>
    <w:rsid w:val="00F00815"/>
    <w:rsid w:val="00FC678D"/>
    <w:rsid w:val="00FE2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33155325C9407EBBEA22397B722D2E">
    <w:name w:val="4C33155325C9407EBBEA22397B722D2E"/>
  </w:style>
  <w:style w:type="paragraph" w:customStyle="1" w:styleId="C3292201C1C14AF6BCA64F33C47FFEFC">
    <w:name w:val="C3292201C1C14AF6BCA64F33C47FFEFC"/>
  </w:style>
  <w:style w:type="paragraph" w:customStyle="1" w:styleId="6025433092EF44B8BC7D2396C8B576D1">
    <w:name w:val="6025433092EF44B8BC7D2396C8B576D1"/>
  </w:style>
  <w:style w:type="paragraph" w:customStyle="1" w:styleId="878FBAFCE6B04F01B6F91C4EA27CB833">
    <w:name w:val="878FBAFCE6B04F01B6F91C4EA27CB833"/>
  </w:style>
  <w:style w:type="paragraph" w:customStyle="1" w:styleId="E0729286F3F849779BC1B4C43D55EF23">
    <w:name w:val="E0729286F3F849779BC1B4C43D55EF23"/>
  </w:style>
  <w:style w:type="paragraph" w:customStyle="1" w:styleId="16290D25C9D347E6A46A32B3EE8C7F0D">
    <w:name w:val="16290D25C9D347E6A46A32B3EE8C7F0D"/>
  </w:style>
  <w:style w:type="paragraph" w:customStyle="1" w:styleId="7E572373537E4BAA8A86457B4F2129E9">
    <w:name w:val="7E572373537E4BAA8A86457B4F2129E9"/>
    <w:rsid w:val="00B25519"/>
  </w:style>
  <w:style w:type="character" w:styleId="PlaceholderText">
    <w:name w:val="Placeholder Text"/>
    <w:basedOn w:val="DefaultParagraphFont"/>
    <w:uiPriority w:val="99"/>
    <w:semiHidden/>
    <w:rsid w:val="00B2551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8E58A89D1B0F4E9F56F6FBB4E9F12A" ma:contentTypeVersion="13" ma:contentTypeDescription="Een nieuw document maken." ma:contentTypeScope="" ma:versionID="4eedd78e5cd5e553d60ba82317565380">
  <xsd:schema xmlns:xsd="http://www.w3.org/2001/XMLSchema" xmlns:xs="http://www.w3.org/2001/XMLSchema" xmlns:p="http://schemas.microsoft.com/office/2006/metadata/properties" xmlns:ns3="586c8484-e43e-45d1-ae63-71c2dfa658b7" xmlns:ns4="c72ccf1c-f823-4462-887c-76bdde01b084" targetNamespace="http://schemas.microsoft.com/office/2006/metadata/properties" ma:root="true" ma:fieldsID="e92ec027a8131f95179ff639eefc23a3" ns3:_="" ns4:_="">
    <xsd:import namespace="586c8484-e43e-45d1-ae63-71c2dfa658b7"/>
    <xsd:import namespace="c72ccf1c-f823-4462-887c-76bdde01b08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6c8484-e43e-45d1-ae63-71c2dfa658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2ccf1c-f823-4462-887c-76bdde01b08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2FC75-5ED0-4E94-BD89-649E0665CD5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86A836-70D7-4FF9-8936-6D4FD18E3D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6c8484-e43e-45d1-ae63-71c2dfa658b7"/>
    <ds:schemaRef ds:uri="c72ccf1c-f823-4462-887c-76bdde01b0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C3FAF2-C79C-436C-94AF-5C518B5D9DE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DDFB2F3-E151-4E88-8EA9-A60D0FCF9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tf16402393.dotx</Template>
  <TotalTime>1751</TotalTime>
  <Pages>16</Pages>
  <Words>1679</Words>
  <Characters>9575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Kareem sxm</dc:creator>
  <cp:keywords/>
  <dc:description/>
  <cp:lastModifiedBy>Kareem SXM</cp:lastModifiedBy>
  <cp:revision>240</cp:revision>
  <cp:lastPrinted>2020-03-19T12:03:00Z</cp:lastPrinted>
  <dcterms:created xsi:type="dcterms:W3CDTF">2020-03-07T18:35:00Z</dcterms:created>
  <dcterms:modified xsi:type="dcterms:W3CDTF">2020-03-19T12:03:00Z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0x010100908E58A89D1B0F4E9F56F6FBB4E9F12A</vt:lpwstr>
  </property>
</Properties>
</file>