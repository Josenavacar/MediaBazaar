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7168E8" w:rsidRPr="00423915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E9E1818" w14:textId="6896095C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423915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p w14:paraId="4404C90B" w14:textId="2C828871" w:rsidR="008A3C95" w:rsidRPr="00423915" w:rsidRDefault="00806936" w:rsidP="007057F4">
      <w:pPr>
        <w:rPr>
          <w:rFonts w:ascii="Arial Nova Light" w:eastAsia="Malgun Gothic" w:hAnsi="Arial Nova Light"/>
        </w:rPr>
      </w:pPr>
      <w:r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67968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5EF1F7D8" w:rsidR="008A3C95" w:rsidRPr="00423915" w:rsidRDefault="009D12D4" w:rsidP="007057F4">
      <w:pPr>
        <w:rPr>
          <w:rFonts w:ascii="Arial Nova Light" w:eastAsia="Malgun Gothic" w:hAnsi="Arial Nova Light"/>
        </w:rPr>
      </w:pPr>
      <w:bookmarkStart w:id="0" w:name="_Hlk32430943"/>
      <w:bookmarkEnd w:id="0"/>
      <w:r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C124A41" wp14:editId="22086FC8">
                <wp:simplePos x="0" y="0"/>
                <wp:positionH relativeFrom="column">
                  <wp:posOffset>-101600</wp:posOffset>
                </wp:positionH>
                <wp:positionV relativeFrom="paragraph">
                  <wp:posOffset>1629410</wp:posOffset>
                </wp:positionV>
                <wp:extent cx="5204460" cy="2421255"/>
                <wp:effectExtent l="0" t="0" r="0" b="0"/>
                <wp:wrapThrough wrapText="bothSides">
                  <wp:wrapPolygon edited="0">
                    <wp:start x="237" y="0"/>
                    <wp:lineTo x="237" y="21413"/>
                    <wp:lineTo x="21347" y="21413"/>
                    <wp:lineTo x="21347" y="0"/>
                    <wp:lineTo x="237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2421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D55BE" w14:textId="533E1260" w:rsidR="00806936" w:rsidRPr="009D12D4" w:rsidRDefault="00A83324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</w:rPr>
                              <w:t>User Requirements Specifications</w:t>
                            </w:r>
                          </w:p>
                          <w:p w14:paraId="3F591BC9" w14:textId="4FA0FB94" w:rsidR="00806936" w:rsidRPr="009D12D4" w:rsidRDefault="00806936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124A4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8pt;margin-top:128.3pt;width:409.8pt;height:190.6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" filled="f" stroked="f" strokeweight=".5pt">
                <v:textbox>
                  <w:txbxContent>
                    <w:p w14:paraId="51ED55BE" w14:textId="533E1260" w:rsidR="00806936" w:rsidRPr="009D12D4" w:rsidRDefault="00A83324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</w:rPr>
                        <w:t>User Requirements Specifications</w:t>
                      </w:r>
                    </w:p>
                    <w:p w14:paraId="3F591BC9" w14:textId="4FA0FB94" w:rsidR="00806936" w:rsidRPr="009D12D4" w:rsidRDefault="00806936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  <w:t>By Atomic Peanuts 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83324"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7FE0AAD" wp14:editId="7BD3257D">
                <wp:simplePos x="0" y="0"/>
                <wp:positionH relativeFrom="margin">
                  <wp:align>center</wp:align>
                </wp:positionH>
                <wp:positionV relativeFrom="paragraph">
                  <wp:posOffset>6494145</wp:posOffset>
                </wp:positionV>
                <wp:extent cx="7124700" cy="21183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211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6E0E2" w14:textId="2828773C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bookmarkStart w:id="1" w:name="_Hlk32430934"/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Date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21-February-2020</w:t>
                            </w:r>
                          </w:p>
                          <w:p w14:paraId="3372F497" w14:textId="1A3DC373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Location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Fontys, Eindhoven</w:t>
                            </w:r>
                          </w:p>
                          <w:p w14:paraId="3DBBA2F9" w14:textId="6161E769" w:rsidR="00EF065A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Tutor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Qin Q. Zhao</w:t>
                            </w:r>
                          </w:p>
                          <w:p w14:paraId="03F78290" w14:textId="77777777" w:rsidR="00710E3D" w:rsidRPr="00710E3D" w:rsidRDefault="00710E3D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46469E2E" w14:textId="08713A51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Project Leader &amp; 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)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3954358</w:t>
                            </w:r>
                          </w:p>
                          <w:p w14:paraId="1E2F13FE" w14:textId="7775DCDD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Jose Navarrete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Carbonell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3917533</w:t>
                            </w:r>
                          </w:p>
                          <w:p w14:paraId="0F1EC37B" w14:textId="77777777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Alexander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Vartic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 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4030435</w:t>
                            </w:r>
                          </w:p>
                          <w:p w14:paraId="553B05DA" w14:textId="7D30D645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Menderes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Saçli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3838439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0AAD" id="Text Box 7" o:spid="_x0000_s1027" type="#_x0000_t202" style="position:absolute;margin-left:0;margin-top:511.35pt;width:561pt;height:166.8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" filled="f" stroked="f" strokeweight=".5pt">
                <v:textbox>
                  <w:txbxContent>
                    <w:p w14:paraId="7AD6E0E2" w14:textId="2828773C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bookmarkStart w:id="2" w:name="_Hlk32430934"/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Date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21-February-2020</w:t>
                      </w:r>
                    </w:p>
                    <w:p w14:paraId="3372F497" w14:textId="1A3DC373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Location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Fontys, Eindhoven</w:t>
                      </w:r>
                    </w:p>
                    <w:p w14:paraId="3DBBA2F9" w14:textId="6161E769" w:rsidR="00EF065A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Tutor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Qin Q. Zhao</w:t>
                      </w:r>
                    </w:p>
                    <w:p w14:paraId="03F78290" w14:textId="77777777" w:rsidR="00710E3D" w:rsidRPr="00710E3D" w:rsidRDefault="00710E3D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46469E2E" w14:textId="08713A51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Louis Kareem Cocks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Project Leader &amp; 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)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3954358</w:t>
                      </w:r>
                    </w:p>
                    <w:p w14:paraId="1E2F13FE" w14:textId="7775DCDD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Jose Navarrete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Carbonell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3917533</w:t>
                      </w:r>
                    </w:p>
                    <w:p w14:paraId="0F1EC37B" w14:textId="77777777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Alexander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Vartic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 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4030435</w:t>
                      </w:r>
                    </w:p>
                    <w:p w14:paraId="553B05DA" w14:textId="7D30D645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Menderes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Saçli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3838439</w:t>
                      </w:r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9776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41344" behindDoc="1" locked="0" layoutInCell="1" allowOverlap="1" wp14:anchorId="40862394" wp14:editId="736B30C7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48512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30080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423915">
        <w:rPr>
          <w:rFonts w:ascii="Arial Nova Light" w:eastAsia="Malgun Gothic" w:hAnsi="Arial Nova Light"/>
        </w:rPr>
        <w:br w:type="page"/>
      </w:r>
    </w:p>
    <w:p w14:paraId="4C421C7F" w14:textId="6FDEB55E" w:rsidR="004968B5" w:rsidRPr="00423915" w:rsidRDefault="004968B5" w:rsidP="004968B5">
      <w:pPr>
        <w:pStyle w:val="TOCHeading"/>
        <w:framePr w:wrap="around"/>
        <w:rPr>
          <w:rFonts w:ascii="Arial Nova Light" w:eastAsia="Malgun Gothic" w:hAnsi="Arial Nova Light"/>
          <w:color w:val="auto"/>
        </w:rPr>
      </w:pPr>
      <w:r w:rsidRPr="00423915">
        <w:rPr>
          <w:rFonts w:ascii="Arial Nova Light" w:eastAsia="Malgun Gothic" w:hAnsi="Arial Nova Light"/>
          <w:color w:val="auto"/>
        </w:rPr>
        <w:lastRenderedPageBreak/>
        <w:t>Table of Contents</w:t>
      </w:r>
    </w:p>
    <w:p w14:paraId="74E18737" w14:textId="33D843F2" w:rsidR="00550995" w:rsidRDefault="004968B5">
      <w:pPr>
        <w:pStyle w:val="TOC1"/>
        <w:rPr>
          <w:b w:val="0"/>
          <w:noProof/>
          <w:color w:val="auto"/>
          <w:sz w:val="22"/>
        </w:rPr>
      </w:pPr>
      <w:r w:rsidRPr="00423915">
        <w:rPr>
          <w:rFonts w:ascii="Arial Nova Light" w:eastAsia="Malgun Gothic" w:hAnsi="Arial Nova Light"/>
          <w:color w:val="FF0000"/>
          <w:szCs w:val="28"/>
        </w:rPr>
        <w:fldChar w:fldCharType="begin"/>
      </w:r>
      <w:r w:rsidRPr="00423915">
        <w:rPr>
          <w:rFonts w:ascii="Arial Nova Light" w:eastAsia="Malgun Gothic" w:hAnsi="Arial Nova Light"/>
          <w:color w:val="FF0000"/>
          <w:szCs w:val="28"/>
        </w:rPr>
        <w:instrText xml:space="preserve"> TOC \o "1-3" \h \z \u </w:instrText>
      </w:r>
      <w:r w:rsidRPr="00423915">
        <w:rPr>
          <w:rFonts w:ascii="Arial Nova Light" w:eastAsia="Malgun Gothic" w:hAnsi="Arial Nova Light"/>
          <w:color w:val="FF0000"/>
          <w:szCs w:val="28"/>
        </w:rPr>
        <w:fldChar w:fldCharType="separate"/>
      </w:r>
      <w:hyperlink w:anchor="_Toc34510610" w:history="1">
        <w:r w:rsidR="00550995" w:rsidRPr="002E6C9F">
          <w:rPr>
            <w:rStyle w:val="Hyperlink"/>
            <w:noProof/>
          </w:rPr>
          <w:t>Agreements with client</w:t>
        </w:r>
        <w:r w:rsidR="00550995">
          <w:rPr>
            <w:noProof/>
            <w:webHidden/>
          </w:rPr>
          <w:tab/>
        </w:r>
        <w:r w:rsidR="00550995">
          <w:rPr>
            <w:noProof/>
            <w:webHidden/>
          </w:rPr>
          <w:fldChar w:fldCharType="begin"/>
        </w:r>
        <w:r w:rsidR="00550995">
          <w:rPr>
            <w:noProof/>
            <w:webHidden/>
          </w:rPr>
          <w:instrText xml:space="preserve"> PAGEREF _Toc34510610 \h </w:instrText>
        </w:r>
        <w:r w:rsidR="00550995">
          <w:rPr>
            <w:noProof/>
            <w:webHidden/>
          </w:rPr>
        </w:r>
        <w:r w:rsidR="00550995"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2</w:t>
        </w:r>
        <w:r w:rsidR="00550995">
          <w:rPr>
            <w:noProof/>
            <w:webHidden/>
          </w:rPr>
          <w:fldChar w:fldCharType="end"/>
        </w:r>
      </w:hyperlink>
    </w:p>
    <w:p w14:paraId="0B0D2E5D" w14:textId="37D53365" w:rsidR="00550995" w:rsidRDefault="00550995">
      <w:pPr>
        <w:pStyle w:val="TOC1"/>
        <w:rPr>
          <w:b w:val="0"/>
          <w:noProof/>
          <w:color w:val="auto"/>
          <w:sz w:val="22"/>
        </w:rPr>
      </w:pPr>
      <w:hyperlink w:anchor="_Toc34510611" w:history="1">
        <w:r w:rsidRPr="002E6C9F">
          <w:rPr>
            <w:rStyle w:val="Hyperlink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B8501F" w14:textId="6469B977" w:rsidR="00550995" w:rsidRDefault="00550995">
      <w:pPr>
        <w:pStyle w:val="TOC1"/>
        <w:rPr>
          <w:b w:val="0"/>
          <w:noProof/>
          <w:color w:val="auto"/>
          <w:sz w:val="22"/>
        </w:rPr>
      </w:pPr>
      <w:hyperlink w:anchor="_Toc34510612" w:history="1">
        <w:r w:rsidRPr="002E6C9F">
          <w:rPr>
            <w:rStyle w:val="Hyperlink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E680CB" w14:textId="7335C520" w:rsidR="00550995" w:rsidRDefault="00550995">
      <w:pPr>
        <w:pStyle w:val="TOC1"/>
        <w:rPr>
          <w:b w:val="0"/>
          <w:noProof/>
          <w:color w:val="auto"/>
          <w:sz w:val="22"/>
        </w:rPr>
      </w:pPr>
      <w:hyperlink w:anchor="_Toc34510613" w:history="1">
        <w:r w:rsidRPr="002E6C9F">
          <w:rPr>
            <w:rStyle w:val="Hyperlink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E7A2D1" w14:textId="34E1800C" w:rsidR="00550995" w:rsidRDefault="00550995">
      <w:pPr>
        <w:pStyle w:val="TOC1"/>
        <w:rPr>
          <w:b w:val="0"/>
          <w:noProof/>
          <w:color w:val="auto"/>
          <w:sz w:val="22"/>
        </w:rPr>
      </w:pPr>
      <w:hyperlink r:id="rId19" w:anchor="_Toc34510614" w:history="1">
        <w:r w:rsidRPr="002E6C9F">
          <w:rPr>
            <w:rStyle w:val="Hyperlink"/>
            <w:noProof/>
          </w:rPr>
          <w:t>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5E192B" w14:textId="19006D96" w:rsidR="00550995" w:rsidRDefault="00550995">
      <w:pPr>
        <w:pStyle w:val="TOC1"/>
        <w:rPr>
          <w:b w:val="0"/>
          <w:noProof/>
          <w:color w:val="auto"/>
          <w:sz w:val="22"/>
        </w:rPr>
      </w:pPr>
      <w:hyperlink r:id="rId20" w:anchor="_Toc34510615" w:history="1">
        <w:r w:rsidRPr="002E6C9F">
          <w:rPr>
            <w:rStyle w:val="Hyperlink"/>
            <w:noProof/>
          </w:rPr>
          <w:t>GUI</w:t>
        </w:r>
        <w:bookmarkStart w:id="3" w:name="_GoBack"/>
        <w:bookmarkEnd w:id="3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F88061" w14:textId="768C91B5" w:rsidR="00550995" w:rsidRDefault="00550995">
      <w:pPr>
        <w:pStyle w:val="TOC1"/>
        <w:rPr>
          <w:b w:val="0"/>
          <w:noProof/>
          <w:color w:val="auto"/>
          <w:sz w:val="22"/>
        </w:rPr>
      </w:pPr>
      <w:hyperlink r:id="rId21" w:anchor="_Toc34510616" w:history="1">
        <w:r w:rsidRPr="002E6C9F">
          <w:rPr>
            <w:rStyle w:val="Hyperlink"/>
            <w:noProof/>
          </w:rPr>
          <w:t>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61E973" w14:textId="77D5243B" w:rsidR="00550995" w:rsidRDefault="00550995">
      <w:pPr>
        <w:pStyle w:val="TOC1"/>
        <w:rPr>
          <w:b w:val="0"/>
          <w:noProof/>
          <w:color w:val="auto"/>
          <w:sz w:val="22"/>
        </w:rPr>
      </w:pPr>
      <w:hyperlink r:id="rId22" w:anchor="_Toc34510617" w:history="1">
        <w:r w:rsidRPr="002E6C9F">
          <w:rPr>
            <w:rStyle w:val="Hyperlink"/>
            <w:noProof/>
          </w:rPr>
          <w:t>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A2C448" w14:textId="7C6D4F3C" w:rsidR="00550995" w:rsidRDefault="00550995">
      <w:pPr>
        <w:pStyle w:val="TOC1"/>
        <w:rPr>
          <w:b w:val="0"/>
          <w:noProof/>
          <w:color w:val="auto"/>
          <w:sz w:val="22"/>
        </w:rPr>
      </w:pPr>
      <w:hyperlink r:id="rId23" w:anchor="_Toc34510619" w:history="1">
        <w:r w:rsidRPr="002E6C9F">
          <w:rPr>
            <w:rStyle w:val="Hyperlink"/>
            <w:noProof/>
          </w:rPr>
          <w:t>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35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DCA518" w14:textId="6950EC60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bCs/>
          <w:noProof/>
          <w:color w:val="FF0000"/>
          <w:szCs w:val="28"/>
        </w:rPr>
        <w:fldChar w:fldCharType="end"/>
      </w:r>
    </w:p>
    <w:p w14:paraId="25B6728C" w14:textId="248E18E9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b w:val="0"/>
          <w:bCs w:val="0"/>
          <w:color w:val="FF0000"/>
        </w:rPr>
      </w:pPr>
    </w:p>
    <w:p w14:paraId="63551CC1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533D0548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67008DF2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1B52613F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426969AE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6108101A" w14:textId="511618BC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D5E91C3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00A90EE" w14:textId="57BFC742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139BEC48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04993C66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F46E473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688439B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4DCA1768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77AAC632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3D287F0E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CDC9AAF" w14:textId="77777777" w:rsidR="00A83324" w:rsidRPr="00423915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40C87389" w14:textId="69F678BF" w:rsidR="00A83324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F83192B" w14:textId="53696208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0CE2BDD4" w14:textId="71991739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191CE22A" w14:textId="041D33DD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6F5B4726" w14:textId="1BC580E8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02EF00C1" w14:textId="25FC8FA2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651EF113" w14:textId="6F1351B9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53330EA8" w14:textId="68C624F6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1484DAB8" w14:textId="77777777" w:rsidR="00423915" w:rsidRP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3AEAD5A" w14:textId="77777777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E78B084" w14:textId="2F973521" w:rsidR="002F7418" w:rsidRDefault="007168E8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lastRenderedPageBreak/>
        <w:t>Some of the agreements we have with our client is that we are going to deliver a desktop application</w:t>
      </w:r>
      <w:r w:rsidR="007B56C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BF497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by the 27</w:t>
      </w:r>
      <w:r w:rsidR="00BF497D" w:rsidRPr="00BF497D"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  <w:t>th</w:t>
      </w:r>
      <w:r w:rsidR="00BF497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of March</w:t>
      </w:r>
      <w:r w:rsidR="00F7203C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, that will be</w:t>
      </w:r>
      <w:r w:rsidR="007B56C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used by </w:t>
      </w:r>
      <w:r w:rsidR="00380C5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the H</w:t>
      </w:r>
      <w:r w:rsidR="007B2D7E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uman </w:t>
      </w:r>
      <w:r w:rsidR="00380C5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R</w:t>
      </w:r>
      <w:r w:rsidR="007B2D7E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esource</w:t>
      </w:r>
      <w:r w:rsidR="00380C5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managers and employers of Media Bazaar.</w:t>
      </w:r>
      <w:r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C7493B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T</w:t>
      </w:r>
      <w:r w:rsidR="00135BA0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he managers will have complete control of the application</w:t>
      </w:r>
      <w:r w:rsidR="00E373EA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, where they can add, </w:t>
      </w:r>
      <w:r w:rsidR="0072686A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update, view or delete </w:t>
      </w:r>
      <w:r w:rsidR="00DB29F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employees from the system</w:t>
      </w:r>
      <w:r w:rsidR="002F0A13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 On the other hand, e</w:t>
      </w:r>
      <w:r w:rsidR="002D43A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mployees will be able to view and update personal information</w:t>
      </w:r>
      <w:r w:rsidR="00DD3468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such as name and address. </w:t>
      </w:r>
      <w:r w:rsidR="005B58C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Both managers and employees will have access t</w:t>
      </w:r>
      <w:r w:rsidR="00680216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o statistics that will give them a better understanding </w:t>
      </w:r>
      <w:r w:rsidR="00CD1726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of what is going on, statistics such as how many employees are currently working, </w:t>
      </w:r>
      <w:r w:rsidR="0064654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how many employees work on a certain day </w:t>
      </w:r>
      <w:r w:rsidR="00BF497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and much more.</w:t>
      </w:r>
    </w:p>
    <w:p w14:paraId="1FFDA03B" w14:textId="77777777" w:rsidR="001B6F06" w:rsidRDefault="00F7203C" w:rsidP="004968B5">
      <w:pPr>
        <w:rPr>
          <w:rFonts w:ascii="Arial Nova Light" w:eastAsia="Malgun Gothic" w:hAnsi="Arial Nova Light"/>
          <w:b w:val="0"/>
          <w:bCs/>
          <w:color w:val="auto"/>
        </w:rPr>
      </w:pPr>
      <w: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In addition to </w:t>
      </w:r>
      <w:r w:rsidR="00FA7D9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the agreements above, </w:t>
      </w:r>
      <w:r w:rsidR="004A55CE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we will be delivering a </w:t>
      </w:r>
      <w:r w:rsidR="00A13B09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web application alongside an updated version of the desktop application to </w:t>
      </w:r>
      <w:r w:rsidR="001B6F06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our client 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by 8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  <w:t>th</w:t>
      </w:r>
      <w:r w:rsidR="002846C5" w:rsidRPr="0042391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of May 2020</w:t>
      </w:r>
      <w:r w:rsidR="001B6F06">
        <w:rPr>
          <w:rFonts w:ascii="Arial Nova Light" w:eastAsia="Malgun Gothic" w:hAnsi="Arial Nova Light"/>
          <w:b w:val="0"/>
          <w:bCs/>
          <w:color w:val="auto"/>
        </w:rPr>
        <w:t>.</w:t>
      </w:r>
    </w:p>
    <w:p w14:paraId="5193B900" w14:textId="6CEEA683" w:rsidR="007168E8" w:rsidRDefault="004B76C1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Users of the web application will be </w:t>
      </w:r>
      <w:r w:rsidR="00A00575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stock </w:t>
      </w:r>
      <w:r w:rsidR="00A77ED2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managers;</w:t>
      </w:r>
      <w:r w:rsidR="00A00575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they will have total control of the application and </w:t>
      </w:r>
      <w:r w:rsidR="008D0693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can view or send requests </w:t>
      </w:r>
      <w:r w:rsidR="0057466F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for a restock when Media Bazaar is low on supply. </w:t>
      </w:r>
      <w:r w:rsidR="007168E8" w:rsidRPr="00A77E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</w:p>
    <w:p w14:paraId="1A76D319" w14:textId="3736AA0C" w:rsidR="00F622F3" w:rsidRPr="00A77ED2" w:rsidRDefault="00BC1E09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</w:pPr>
      <w: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By the end of week 18 we will deliver a complete package </w:t>
      </w:r>
      <w:r w:rsidR="0094213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of 3 applications to our client. The</w:t>
      </w:r>
      <w:r w:rsidR="00516D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updated</w:t>
      </w:r>
      <w:r w:rsidR="00942135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desktop application, web application </w:t>
      </w:r>
      <w:r w:rsidR="002854F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and a separate desktop application that will </w:t>
      </w:r>
      <w:r w:rsidR="002A174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be </w:t>
      </w:r>
      <w:r w:rsidR="00C25BE0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used by the department managers</w:t>
      </w:r>
      <w:r w:rsidR="0045520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; </w:t>
      </w:r>
      <w:r w:rsidR="0068788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the third application </w:t>
      </w:r>
      <w:r w:rsidR="00BC2CA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will be </w:t>
      </w:r>
      <w:r w:rsidR="00404AA7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to manage the shop per department</w:t>
      </w:r>
      <w:r w:rsidR="004D16D2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. So, department managers </w:t>
      </w:r>
      <w:r w:rsidR="00FC07B3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(if they have the </w:t>
      </w:r>
      <w:r w:rsidR="004960C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authori</w:t>
      </w:r>
      <w:r w:rsidR="003A0B5F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zation</w:t>
      </w:r>
      <w:r w:rsidR="00435433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) can </w:t>
      </w:r>
      <w:r w:rsidR="00617DE8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pretty much add, update, </w:t>
      </w:r>
      <w:r w:rsidR="00FC0954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delete or view products in the shop</w:t>
      </w:r>
    </w:p>
    <w:p w14:paraId="19B53E6D" w14:textId="77777777" w:rsidR="004968B5" w:rsidRPr="00423915" w:rsidRDefault="004968B5" w:rsidP="004968B5">
      <w:pPr>
        <w:pStyle w:val="Heading1"/>
        <w:framePr w:wrap="around"/>
        <w:rPr>
          <w:rFonts w:ascii="Arial Nova Light" w:eastAsia="Malgun Gothic" w:hAnsi="Arial Nova Light"/>
          <w:color w:val="FF0000"/>
        </w:rPr>
      </w:pPr>
    </w:p>
    <w:p w14:paraId="59289A64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05B7C10E" w14:textId="77777777" w:rsidR="004968B5" w:rsidRPr="00423915" w:rsidRDefault="004968B5" w:rsidP="004968B5">
      <w:pPr>
        <w:rPr>
          <w:rFonts w:ascii="Arial Nova Light" w:eastAsia="Malgun Gothic" w:hAnsi="Arial Nova Light"/>
        </w:rPr>
      </w:pPr>
    </w:p>
    <w:p w14:paraId="7575D793" w14:textId="0E38A0EB" w:rsidR="004968B5" w:rsidRPr="00D445ED" w:rsidRDefault="00DD0948" w:rsidP="00ED7B2A">
      <w:pPr>
        <w:pStyle w:val="Heading1"/>
        <w:framePr w:w="3901" w:wrap="around"/>
      </w:pPr>
      <w:bookmarkStart w:id="4" w:name="_Toc34510610"/>
      <w:r w:rsidRPr="00D445ED">
        <w:t>Agreements</w:t>
      </w:r>
      <w:r w:rsidR="00D445ED">
        <w:t xml:space="preserve"> </w:t>
      </w:r>
      <w:r w:rsidR="00A83324" w:rsidRPr="00D445ED">
        <w:t>with</w:t>
      </w:r>
      <w:r w:rsidRPr="00D445ED">
        <w:t xml:space="preserve"> </w:t>
      </w:r>
      <w:r w:rsidR="002868BC">
        <w:t>c</w:t>
      </w:r>
      <w:r w:rsidRPr="00D445ED">
        <w:t>lient</w:t>
      </w:r>
      <w:bookmarkEnd w:id="4"/>
    </w:p>
    <w:p w14:paraId="2D043167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69C544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7001A9DF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16DB9BA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4816D1F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2F51343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A1DDA7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653D87C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9A4D62E" w14:textId="77777777" w:rsidR="004968B5" w:rsidRPr="00423915" w:rsidRDefault="004968B5" w:rsidP="004968B5">
      <w:pPr>
        <w:ind w:left="720"/>
        <w:rPr>
          <w:rFonts w:ascii="Arial Nova Light" w:eastAsia="Malgun Gothic" w:hAnsi="Arial Nova Light"/>
          <w:color w:val="FF0000"/>
        </w:rPr>
      </w:pPr>
    </w:p>
    <w:p w14:paraId="33B960FA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489E87BC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5961A1F8" w14:textId="60BF1EB5" w:rsidR="004968B5" w:rsidRPr="00423915" w:rsidRDefault="004968B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F09E584" w14:textId="59B6B1AC" w:rsidR="007168E8" w:rsidRPr="00423915" w:rsidRDefault="007168E8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2DE0B3A8" w14:textId="77777777" w:rsidR="00857867" w:rsidRDefault="00857867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00A6970A" w14:textId="739A544E" w:rsidR="007168E8" w:rsidRPr="00D50811" w:rsidRDefault="00B654F4" w:rsidP="00D50811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lastRenderedPageBreak/>
        <w:t>FR-HR_APP_01</w:t>
      </w:r>
      <w:r w:rsidR="009337FD"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D5081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37AA5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The app should provide a user-friendly interface </w:t>
      </w:r>
      <w:r w:rsidR="00D004C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to let a user </w:t>
      </w:r>
      <w:r w:rsidR="006F4FBF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easily view</w:t>
      </w:r>
      <w:r w:rsidR="009337FD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066E09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statistics and the work schedule</w:t>
      </w:r>
      <w:r w:rsidR="00066E09" w:rsidRPr="00D5081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</w:t>
      </w:r>
    </w:p>
    <w:p w14:paraId="7DDCBEC9" w14:textId="02A12256" w:rsidR="00066E09" w:rsidRPr="00D50811" w:rsidRDefault="00D50811" w:rsidP="00D50811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2</w:t>
      </w:r>
      <w:r w:rsidR="009337FD"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D5081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178E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</w:t>
      </w:r>
      <w:r w:rsidR="00313DED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E178E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user</w:t>
      </w:r>
      <w:r w:rsidR="00313DED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should be able to view and update their personal information</w:t>
      </w:r>
      <w:r w:rsidR="00313DED" w:rsidRPr="00D50811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>.</w:t>
      </w:r>
    </w:p>
    <w:p w14:paraId="127A19B0" w14:textId="7AAEE33A" w:rsidR="00E178EC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3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D012CE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 user should be able to add</w:t>
      </w:r>
      <w:r w:rsidR="00A93369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an </w:t>
      </w:r>
      <w:r w:rsidR="000D1BE1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employee </w:t>
      </w:r>
      <w:r w:rsidR="00A93369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to</w:t>
      </w:r>
      <w:r w:rsidR="000D1BE1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the system</w:t>
      </w:r>
      <w:r w:rsidR="00155C1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7C93531E" w14:textId="22502BCC" w:rsidR="007E15D2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4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7E15D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edit an </w:t>
      </w:r>
      <w:r w:rsidR="00AE31F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employee in the system.</w:t>
      </w:r>
    </w:p>
    <w:p w14:paraId="203CA9BD" w14:textId="78AD0819" w:rsidR="00AE31F2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5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AE31F2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delete </w:t>
      </w:r>
      <w:r w:rsidR="007369F0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an employee </w:t>
      </w:r>
      <w:r w:rsidR="000B7DB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from the system.</w:t>
      </w:r>
    </w:p>
    <w:p w14:paraId="48922DC9" w14:textId="211CA2DE" w:rsidR="000B7DBC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6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0B7DB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view an employee </w:t>
      </w:r>
      <w:r w:rsidR="000E051F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in the system.</w:t>
      </w:r>
    </w:p>
    <w:p w14:paraId="1E417397" w14:textId="62A0D4D2" w:rsidR="00EA7A17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7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A7A1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</w:t>
      </w:r>
      <w:r w:rsidR="006417B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E0018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user</w:t>
      </w:r>
      <w:r w:rsidR="006417B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should be able to assign a</w:t>
      </w:r>
      <w:r w:rsidR="00E0018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n</w:t>
      </w:r>
      <w:r w:rsidR="006417B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C64E2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employee</w:t>
      </w:r>
      <w:r w:rsidR="006417B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to </w:t>
      </w:r>
      <w:r w:rsidR="00C64E2C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 shift</w:t>
      </w:r>
      <w:r w:rsidR="00E0018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3AD4A84E" w14:textId="4F1162A4" w:rsidR="00E800BC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FR-HR_APP_0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8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C42CD7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 user should be able to send a complaint to the manager</w:t>
      </w:r>
      <w:r w:rsidR="0082440B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74992574" w14:textId="1BA73B81" w:rsidR="00E0018A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</w:t>
      </w:r>
      <w:r w:rsidR="00253D56">
        <w:rPr>
          <w:rFonts w:ascii="Arial Nova Light" w:eastAsia="Malgun Gothic" w:hAnsi="Arial Nova Light"/>
          <w:color w:val="auto"/>
          <w:sz w:val="24"/>
          <w:szCs w:val="20"/>
        </w:rPr>
        <w:t>09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2041F8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login </w:t>
      </w:r>
      <w:r w:rsidR="00933C8D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with their email and password.</w:t>
      </w:r>
    </w:p>
    <w:p w14:paraId="2D236644" w14:textId="6B2A7ADC" w:rsidR="00155C12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1</w:t>
      </w:r>
      <w:r w:rsidR="00253D56">
        <w:rPr>
          <w:rFonts w:ascii="Arial Nova Light" w:eastAsia="Malgun Gothic" w:hAnsi="Arial Nova Light"/>
          <w:color w:val="auto"/>
          <w:sz w:val="24"/>
          <w:szCs w:val="20"/>
        </w:rPr>
        <w:t>0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E03C7E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A user should be able to logout</w:t>
      </w:r>
      <w:r w:rsidR="00633A70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from the application.</w:t>
      </w:r>
    </w:p>
    <w:p w14:paraId="203603B6" w14:textId="4F82B31A" w:rsidR="00F87936" w:rsidRPr="009337FD" w:rsidRDefault="009337FD" w:rsidP="009337FD">
      <w:pPr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</w:pPr>
      <w:r w:rsidRPr="009337FD">
        <w:rPr>
          <w:rFonts w:ascii="Arial Nova Light" w:eastAsia="Malgun Gothic" w:hAnsi="Arial Nova Light"/>
          <w:color w:val="auto"/>
          <w:sz w:val="24"/>
          <w:szCs w:val="20"/>
        </w:rPr>
        <w:t>FR-HR_APP_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1</w:t>
      </w:r>
      <w:r w:rsidR="00253D56">
        <w:rPr>
          <w:rFonts w:ascii="Arial Nova Light" w:eastAsia="Malgun Gothic" w:hAnsi="Arial Nova Light"/>
          <w:color w:val="auto"/>
          <w:sz w:val="24"/>
          <w:szCs w:val="20"/>
        </w:rPr>
        <w:t>1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9337FD"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  <w:t xml:space="preserve"> </w:t>
      </w:r>
      <w:r w:rsidR="00F87936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A user should be able to filter </w:t>
      </w:r>
      <w:r w:rsidR="00880BAA" w:rsidRPr="009337F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data by date.</w:t>
      </w:r>
    </w:p>
    <w:p w14:paraId="34216F26" w14:textId="77777777" w:rsidR="00855B8C" w:rsidRPr="00857867" w:rsidRDefault="00855B8C" w:rsidP="00855B8C">
      <w:pPr>
        <w:pStyle w:val="ListParagraph"/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6618C702" w14:textId="619A9FAC" w:rsidR="00253D56" w:rsidRDefault="004647DC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  <w:r>
        <w:rPr>
          <w:noProof/>
        </w:rPr>
        <w:drawing>
          <wp:inline distT="0" distB="0" distL="0" distR="0" wp14:anchorId="6FF73F40" wp14:editId="4F9ADE49">
            <wp:extent cx="6385560" cy="4526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75FC" w14:textId="77777777" w:rsidR="00642D57" w:rsidRPr="00642D57" w:rsidRDefault="00642D57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A8E5445" w14:textId="0657E759" w:rsidR="004968B5" w:rsidRPr="00D445ED" w:rsidRDefault="00DD0948" w:rsidP="00D445ED">
      <w:pPr>
        <w:pStyle w:val="Heading1"/>
        <w:framePr w:w="5533" w:wrap="around"/>
      </w:pPr>
      <w:bookmarkStart w:id="5" w:name="_Toc34510611"/>
      <w:r w:rsidRPr="00D445ED">
        <w:t>Functional Requirements</w:t>
      </w:r>
      <w:bookmarkEnd w:id="5"/>
    </w:p>
    <w:p w14:paraId="61066B89" w14:textId="7BB79536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lastRenderedPageBreak/>
        <w:t>Use case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</w:t>
      </w:r>
      <w:r w:rsidRPr="005311FA">
        <w:rPr>
          <w:rFonts w:ascii="Arial Nova Light" w:hAnsi="Arial Nova Light"/>
          <w:color w:val="auto"/>
          <w:sz w:val="22"/>
          <w:szCs w:val="18"/>
        </w:rPr>
        <w:t xml:space="preserve"> 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D360AA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 xml:space="preserve">1: 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Assigning employees to shifts</w:t>
      </w:r>
      <w:r w:rsidR="005E47D9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76B22193" w14:textId="77777777" w:rsidR="007026FF" w:rsidRPr="00D445ED" w:rsidRDefault="007026FF" w:rsidP="00D445ED">
      <w:pPr>
        <w:pStyle w:val="Heading1"/>
        <w:framePr w:wrap="around"/>
      </w:pPr>
      <w:bookmarkStart w:id="6" w:name="_Hlk34075897"/>
      <w:bookmarkStart w:id="7" w:name="_Toc34510612"/>
      <w:r w:rsidRPr="00D445ED">
        <w:t>Use Cases</w:t>
      </w:r>
      <w:bookmarkEnd w:id="7"/>
    </w:p>
    <w:bookmarkEnd w:id="6"/>
    <w:p w14:paraId="4E5844CE" w14:textId="79DF045E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Actor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: </w:t>
      </w:r>
      <w:r w:rsidR="002A61C4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HR 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</w:t>
      </w:r>
      <w:r w:rsidR="005E47D9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15977EDF" w14:textId="7076D6B0" w:rsidR="00ED082F" w:rsidRPr="005311FA" w:rsidRDefault="00ED082F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</w:t>
      </w:r>
      <w:r w:rsidR="00EC35AB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</w:t>
      </w:r>
      <w:r w:rsidR="002A61C4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HR </w:t>
      </w:r>
      <w:r w:rsidR="00EC35AB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</w:t>
      </w:r>
      <w:r w:rsidR="007E3EB9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</w:t>
      </w:r>
      <w:r w:rsidR="00AB1CFC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is logged in</w:t>
      </w:r>
      <w:r w:rsidR="00EC35AB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2B546B1A" w14:textId="77777777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Main Success Scenario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</w:t>
      </w:r>
    </w:p>
    <w:p w14:paraId="609D9D3C" w14:textId="77777777" w:rsidR="002846C5" w:rsidRPr="005311FA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A manager clicks on an employee from the table.</w:t>
      </w:r>
    </w:p>
    <w:p w14:paraId="19A5EA01" w14:textId="77777777" w:rsidR="002846C5" w:rsidRPr="005311FA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 gets a message.</w:t>
      </w:r>
    </w:p>
    <w:p w14:paraId="0D0EEEB9" w14:textId="77777777" w:rsidR="002846C5" w:rsidRPr="005311FA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System opens a new form with employee information.</w:t>
      </w:r>
    </w:p>
    <w:p w14:paraId="10E8F831" w14:textId="77777777" w:rsidR="002846C5" w:rsidRPr="005311FA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 selects time and date to from the dropdown list and calendar.</w:t>
      </w:r>
    </w:p>
    <w:p w14:paraId="54862021" w14:textId="77777777" w:rsidR="002846C5" w:rsidRPr="005311FA" w:rsidRDefault="002846C5" w:rsidP="002846C5">
      <w:pPr>
        <w:pStyle w:val="ListParagraph"/>
        <w:numPr>
          <w:ilvl w:val="0"/>
          <w:numId w:val="28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The system confirms that employee is assigned to shift.</w:t>
      </w:r>
    </w:p>
    <w:p w14:paraId="388B71E6" w14:textId="77777777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Extensions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</w:t>
      </w:r>
    </w:p>
    <w:p w14:paraId="589D4B36" w14:textId="77777777" w:rsidR="002846C5" w:rsidRPr="005311FA" w:rsidRDefault="002846C5" w:rsidP="002846C5">
      <w:pPr>
        <w:ind w:left="360"/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2a. Question to assign an employee</w:t>
      </w:r>
    </w:p>
    <w:p w14:paraId="255B3B79" w14:textId="0AFF2945" w:rsidR="002846C5" w:rsidRPr="005311FA" w:rsidRDefault="002846C5" w:rsidP="002846C5">
      <w:pPr>
        <w:pStyle w:val="ListParagraph"/>
        <w:numPr>
          <w:ilvl w:val="0"/>
          <w:numId w:val="29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 choose to assign an employee</w:t>
      </w:r>
      <w:r w:rsidR="005E47D9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2524ABF7" w14:textId="64F54F8E" w:rsidR="00415B8C" w:rsidRPr="005311FA" w:rsidRDefault="00415B8C" w:rsidP="002846C5">
      <w:pPr>
        <w:pStyle w:val="ListParagraph"/>
        <w:numPr>
          <w:ilvl w:val="0"/>
          <w:numId w:val="29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Continue to MSS step </w:t>
      </w:r>
      <w:r w:rsidR="000E3FC9"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4.</w:t>
      </w:r>
    </w:p>
    <w:p w14:paraId="3805572A" w14:textId="77777777" w:rsidR="002846C5" w:rsidRPr="005311FA" w:rsidRDefault="002846C5" w:rsidP="002846C5">
      <w:pPr>
        <w:pStyle w:val="ListParagraph"/>
        <w:numPr>
          <w:ilvl w:val="0"/>
          <w:numId w:val="29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Manager choose to cancel the action.</w:t>
      </w:r>
    </w:p>
    <w:p w14:paraId="3FEDC7AA" w14:textId="77777777" w:rsidR="002846C5" w:rsidRPr="005311FA" w:rsidRDefault="002846C5" w:rsidP="002846C5">
      <w:pPr>
        <w:pStyle w:val="ListParagraph"/>
        <w:numPr>
          <w:ilvl w:val="0"/>
          <w:numId w:val="29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Return to MSS step 1.</w:t>
      </w:r>
    </w:p>
    <w:p w14:paraId="2011A3B2" w14:textId="77777777" w:rsidR="002846C5" w:rsidRPr="005311FA" w:rsidRDefault="002846C5" w:rsidP="002846C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    4a. Form to assign employee</w:t>
      </w:r>
    </w:p>
    <w:p w14:paraId="5FC19C75" w14:textId="77777777" w:rsidR="002846C5" w:rsidRPr="005311FA" w:rsidRDefault="002846C5" w:rsidP="002846C5">
      <w:pPr>
        <w:pStyle w:val="ListParagraph"/>
        <w:numPr>
          <w:ilvl w:val="0"/>
          <w:numId w:val="30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If there’s no data, the system will give an error.</w:t>
      </w:r>
    </w:p>
    <w:p w14:paraId="219C2892" w14:textId="77777777" w:rsidR="002846C5" w:rsidRPr="005311FA" w:rsidRDefault="002846C5" w:rsidP="002846C5">
      <w:pPr>
        <w:pStyle w:val="ListParagraph"/>
        <w:numPr>
          <w:ilvl w:val="0"/>
          <w:numId w:val="30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If the employee is not available, the system will suggest a reserved employee.</w:t>
      </w:r>
    </w:p>
    <w:p w14:paraId="7ECD2A5F" w14:textId="1FAB5596" w:rsidR="002846C5" w:rsidRPr="005311FA" w:rsidRDefault="002846C5" w:rsidP="002846C5">
      <w:pPr>
        <w:pStyle w:val="ListParagraph"/>
        <w:numPr>
          <w:ilvl w:val="0"/>
          <w:numId w:val="30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If data is available and employee is assigned to a shift, the system will display message</w:t>
      </w:r>
      <w:r w:rsidR="005E47D9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indicating success of the action.</w:t>
      </w:r>
    </w:p>
    <w:p w14:paraId="1FDF8DB4" w14:textId="77777777" w:rsidR="002846C5" w:rsidRPr="005311FA" w:rsidRDefault="002846C5" w:rsidP="002846C5">
      <w:pPr>
        <w:pStyle w:val="ListParagraph"/>
        <w:numPr>
          <w:ilvl w:val="0"/>
          <w:numId w:val="30"/>
        </w:num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End of use case. </w:t>
      </w:r>
    </w:p>
    <w:p w14:paraId="2297AFE8" w14:textId="30442967" w:rsidR="007168E8" w:rsidRPr="005311FA" w:rsidRDefault="007168E8" w:rsidP="004968B5">
      <w:pPr>
        <w:rPr>
          <w:rFonts w:ascii="Arial Nova Light" w:eastAsia="Malgun Gothic" w:hAnsi="Arial Nova Light"/>
          <w:b w:val="0"/>
          <w:bCs/>
          <w:color w:val="FF0000"/>
          <w:sz w:val="20"/>
          <w:szCs w:val="20"/>
        </w:rPr>
      </w:pPr>
      <w:bookmarkStart w:id="8" w:name="_Hlk34506284"/>
    </w:p>
    <w:p w14:paraId="41F53141" w14:textId="180F8AAE" w:rsidR="007168E8" w:rsidRPr="005311FA" w:rsidRDefault="008559D9" w:rsidP="004968B5">
      <w:pPr>
        <w:rPr>
          <w:rFonts w:ascii="Arial Nova Light" w:eastAsia="Malgun Gothic" w:hAnsi="Arial Nova Light"/>
          <w:b w:val="0"/>
          <w:bCs/>
          <w:color w:val="auto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 xml:space="preserve">Use </w:t>
      </w:r>
      <w:r w:rsidR="00D469B6" w:rsidRPr="005311FA">
        <w:rPr>
          <w:rFonts w:ascii="Arial Nova Light" w:eastAsia="Malgun Gothic" w:hAnsi="Arial Nova Light"/>
          <w:color w:val="2664B0" w:themeColor="accent6"/>
          <w:sz w:val="22"/>
        </w:rPr>
        <w:t>case</w:t>
      </w:r>
      <w:r w:rsidR="00D469B6" w:rsidRPr="005311FA">
        <w:rPr>
          <w:rFonts w:ascii="Arial Nova Light" w:eastAsia="Malgun Gothic" w:hAnsi="Arial Nova Light"/>
          <w:b w:val="0"/>
          <w:bCs/>
          <w:color w:val="auto"/>
          <w:sz w:val="22"/>
        </w:rPr>
        <w:t xml:space="preserve">: 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D360AA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2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 xml:space="preserve">: </w:t>
      </w:r>
      <w:r w:rsidR="00D469B6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Viewing employee</w:t>
      </w:r>
      <w:r w:rsidR="0088090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BD2451F" w14:textId="3D63D52B" w:rsidR="004968B5" w:rsidRPr="005311FA" w:rsidRDefault="0088090E" w:rsidP="004968B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auto"/>
          <w:sz w:val="22"/>
        </w:rPr>
        <w:t>:</w:t>
      </w:r>
      <w:r w:rsidR="0021182D" w:rsidRPr="005311FA">
        <w:rPr>
          <w:rFonts w:ascii="Arial Nova Light" w:eastAsia="Malgun Gothic" w:hAnsi="Arial Nova Light"/>
          <w:b w:val="0"/>
          <w:bCs/>
          <w:color w:val="auto"/>
          <w:sz w:val="22"/>
        </w:rPr>
        <w:t xml:space="preserve">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HR Manager/Employee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6CCD2B1" w14:textId="2F778C63" w:rsidR="005311FA" w:rsidRPr="005311FA" w:rsidRDefault="005311FA" w:rsidP="004968B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: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HR Manager/Employee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is logged in.</w:t>
      </w:r>
    </w:p>
    <w:p w14:paraId="10377A96" w14:textId="41083CE1" w:rsidR="00A44CCC" w:rsidRPr="005311FA" w:rsidRDefault="00CA71A6" w:rsidP="004968B5">
      <w:pPr>
        <w:rPr>
          <w:rFonts w:ascii="Arial Nova Light" w:eastAsia="Malgun Gothic" w:hAnsi="Arial Nova Light"/>
          <w:b w:val="0"/>
          <w:bCs/>
          <w:color w:val="auto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auto"/>
          <w:sz w:val="22"/>
        </w:rPr>
        <w:t>:</w:t>
      </w:r>
    </w:p>
    <w:p w14:paraId="30392BB8" w14:textId="0B5ED028" w:rsidR="00AD69ED" w:rsidRPr="005311FA" w:rsidRDefault="002A61C4" w:rsidP="00305351">
      <w:pPr>
        <w:pStyle w:val="ListParagraph"/>
        <w:numPr>
          <w:ilvl w:val="0"/>
          <w:numId w:val="3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HR Manager/Employee</w:t>
      </w:r>
      <w:r w:rsidR="00AD69ED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selects a date </w:t>
      </w:r>
      <w:r w:rsidR="006C2B62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from th</w:t>
      </w:r>
      <w:r w:rsidR="00F10212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e date </w:t>
      </w:r>
      <w:r w:rsidR="00D67A1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calendar.</w:t>
      </w:r>
    </w:p>
    <w:p w14:paraId="05B04618" w14:textId="06FBC7D4" w:rsidR="00C61B40" w:rsidRPr="005311FA" w:rsidRDefault="009028BE" w:rsidP="00C61B40">
      <w:pPr>
        <w:pStyle w:val="ListParagraph"/>
        <w:numPr>
          <w:ilvl w:val="0"/>
          <w:numId w:val="33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The table displays all shifts</w:t>
      </w:r>
      <w:r w:rsidR="00C3486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  <w:bookmarkEnd w:id="8"/>
    </w:p>
    <w:p w14:paraId="042DCE96" w14:textId="4951DAE4" w:rsidR="00E73985" w:rsidRPr="005311FA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</w:p>
    <w:p w14:paraId="64473C82" w14:textId="1F2B5075" w:rsidR="00E73985" w:rsidRPr="005311FA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D360AA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3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 xml:space="preserve">: </w:t>
      </w:r>
      <w:r w:rsidR="00136347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Deleting an employee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9F2B37E" w14:textId="39F5A0EC" w:rsidR="00E73985" w:rsidRPr="005311FA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 w:rsidR="00B22E19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="00B22E19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7C3F40D" w14:textId="7C00BA93" w:rsidR="005311FA" w:rsidRPr="005311FA" w:rsidRDefault="005311FA" w:rsidP="00E73985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1B5B0082" w14:textId="6D14508B" w:rsidR="00E73985" w:rsidRPr="005311FA" w:rsidRDefault="00E73985" w:rsidP="00E73985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</w:t>
      </w:r>
      <w:r w:rsidR="00432DF9" w:rsidRPr="005311FA">
        <w:rPr>
          <w:rFonts w:ascii="Arial Nova Light" w:eastAsia="Malgun Gothic" w:hAnsi="Arial Nova Light"/>
          <w:color w:val="2664B0" w:themeColor="accent6"/>
          <w:sz w:val="22"/>
        </w:rPr>
        <w:t xml:space="preserve"> Success Scenario</w:t>
      </w:r>
      <w:r w:rsidR="00432DF9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3F62E36D" w14:textId="2881A478" w:rsidR="00A719C6" w:rsidRPr="005311FA" w:rsidRDefault="00774F5A" w:rsidP="00A719C6">
      <w:pPr>
        <w:pStyle w:val="ListParagraph"/>
        <w:numPr>
          <w:ilvl w:val="0"/>
          <w:numId w:val="3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6449B1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selects an employee from the </w:t>
      </w:r>
      <w:r w:rsidR="00C937E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display.</w:t>
      </w:r>
    </w:p>
    <w:p w14:paraId="6476A29C" w14:textId="4F78E8E5" w:rsidR="002A75AE" w:rsidRPr="005311FA" w:rsidRDefault="00774F5A" w:rsidP="00A719C6">
      <w:pPr>
        <w:pStyle w:val="ListParagraph"/>
        <w:numPr>
          <w:ilvl w:val="0"/>
          <w:numId w:val="3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Manager </w:t>
      </w:r>
      <w:r w:rsidR="00E45C6F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clicks </w:t>
      </w:r>
      <w:r w:rsidR="006D149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on the </w:t>
      </w:r>
      <w:r w:rsidR="000A4BA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fire an employee button.</w:t>
      </w:r>
    </w:p>
    <w:p w14:paraId="6C8B7F8B" w14:textId="35CE55D5" w:rsidR="00737526" w:rsidRPr="005311FA" w:rsidRDefault="00737526" w:rsidP="00A719C6">
      <w:pPr>
        <w:pStyle w:val="ListParagraph"/>
        <w:numPr>
          <w:ilvl w:val="0"/>
          <w:numId w:val="3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System </w:t>
      </w:r>
      <w:r w:rsidR="007E0251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displays a </w:t>
      </w:r>
      <w:r w:rsidR="00D41B18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pop-up</w:t>
      </w:r>
      <w:r w:rsidR="007E0251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5D483B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window.</w:t>
      </w:r>
    </w:p>
    <w:p w14:paraId="33DB59AD" w14:textId="5452F3B1" w:rsidR="00857867" w:rsidRDefault="00295608" w:rsidP="00E56BD1">
      <w:pPr>
        <w:pStyle w:val="ListParagraph"/>
        <w:numPr>
          <w:ilvl w:val="0"/>
          <w:numId w:val="36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System displays a message </w:t>
      </w:r>
      <w:r w:rsidR="00A71C26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that user is successfully removed from the system.</w:t>
      </w:r>
    </w:p>
    <w:p w14:paraId="1B5D3FD0" w14:textId="77777777" w:rsidR="00966AD2" w:rsidRPr="00966AD2" w:rsidRDefault="00966AD2" w:rsidP="00966AD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</w:p>
    <w:p w14:paraId="3AE8DE64" w14:textId="5B2EF78A" w:rsidR="00E56BD1" w:rsidRPr="005311FA" w:rsidRDefault="00D41B18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lastRenderedPageBreak/>
        <w:t>Extensions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76A94052" w14:textId="3D78FDDB" w:rsidR="00C21693" w:rsidRPr="005311FA" w:rsidRDefault="00C61F2B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     3a. </w:t>
      </w:r>
      <w:r w:rsidR="009C03DE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Pop</w:t>
      </w:r>
      <w:r w:rsidR="005D483B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-up window</w:t>
      </w:r>
      <w:r w:rsidR="001D1067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1618AF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asking the manager to confirm decision</w:t>
      </w:r>
    </w:p>
    <w:p w14:paraId="1B700583" w14:textId="47BD5B2E" w:rsidR="005D483B" w:rsidRPr="005311FA" w:rsidRDefault="001D1067" w:rsidP="005D483B">
      <w:pPr>
        <w:pStyle w:val="ListParagraph"/>
        <w:numPr>
          <w:ilvl w:val="0"/>
          <w:numId w:val="4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yes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1CFDF7A2" w14:textId="3196FADA" w:rsidR="000C0240" w:rsidRPr="005311FA" w:rsidRDefault="00A33BE6" w:rsidP="005D483B">
      <w:pPr>
        <w:pStyle w:val="ListParagraph"/>
        <w:numPr>
          <w:ilvl w:val="0"/>
          <w:numId w:val="4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Continue to MSS step </w:t>
      </w:r>
      <w:r w:rsidR="00415B8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4.</w:t>
      </w:r>
    </w:p>
    <w:p w14:paraId="6306D858" w14:textId="465FDCE9" w:rsidR="000C0240" w:rsidRPr="005311FA" w:rsidRDefault="000C0240" w:rsidP="005D483B">
      <w:pPr>
        <w:pStyle w:val="ListParagraph"/>
        <w:numPr>
          <w:ilvl w:val="0"/>
          <w:numId w:val="4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no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651CEC4" w14:textId="66AAB161" w:rsidR="00C21693" w:rsidRPr="005311FA" w:rsidRDefault="000C0240" w:rsidP="00E56BD1">
      <w:pPr>
        <w:pStyle w:val="ListParagraph"/>
        <w:numPr>
          <w:ilvl w:val="0"/>
          <w:numId w:val="40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Return to MSS step 2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DE66B3E" w14:textId="77777777" w:rsidR="00C21693" w:rsidRPr="005311FA" w:rsidRDefault="00C21693" w:rsidP="00E56BD1">
      <w:pPr>
        <w:rPr>
          <w:rFonts w:ascii="Arial Nova Light" w:eastAsia="Malgun Gothic" w:hAnsi="Arial Nova Light"/>
          <w:color w:val="2664B0" w:themeColor="accent6"/>
          <w:sz w:val="22"/>
        </w:rPr>
      </w:pPr>
    </w:p>
    <w:p w14:paraId="18BAD1AB" w14:textId="63D87595" w:rsidR="00E56BD1" w:rsidRPr="005311FA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 w:rsidR="00630A4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D360AA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>4</w:t>
      </w:r>
      <w:r w:rsidR="00D360AA">
        <w:rPr>
          <w:rFonts w:ascii="Arial Nova Light" w:eastAsia="Malgun Gothic" w:hAnsi="Arial Nova Light"/>
          <w:color w:val="auto"/>
          <w:sz w:val="24"/>
          <w:szCs w:val="20"/>
        </w:rPr>
        <w:t xml:space="preserve">: </w:t>
      </w:r>
      <w:r w:rsidR="00630A4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Updating an employee’s information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33E060AE" w14:textId="0223D0B1" w:rsidR="00E56BD1" w:rsidRPr="005311FA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 w:rsidR="00630A4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="00630A4C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5058511" w14:textId="3EB507BB" w:rsidR="005311FA" w:rsidRPr="005311FA" w:rsidRDefault="005311FA" w:rsidP="00E56BD1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00CAA779" w14:textId="30EDC166" w:rsidR="00E56BD1" w:rsidRPr="005311FA" w:rsidRDefault="00E56BD1" w:rsidP="00E56BD1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2C212B97" w14:textId="66DAA89F" w:rsidR="00D43948" w:rsidRPr="005311FA" w:rsidRDefault="00D43948" w:rsidP="00D43948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selects an employee from the display.</w:t>
      </w:r>
    </w:p>
    <w:p w14:paraId="6D83CBED" w14:textId="7BACFF03" w:rsidR="00D43948" w:rsidRPr="005311FA" w:rsidRDefault="00C21693" w:rsidP="00D43948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on the update an employee button.</w:t>
      </w:r>
    </w:p>
    <w:p w14:paraId="0396DC3D" w14:textId="77777777" w:rsidR="00C21693" w:rsidRPr="005311FA" w:rsidRDefault="00C21693" w:rsidP="00C21693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opens a new page with employee’s information.</w:t>
      </w:r>
    </w:p>
    <w:p w14:paraId="4D8BC8A8" w14:textId="14660212" w:rsidR="00C21693" w:rsidRPr="005311FA" w:rsidRDefault="00C21693" w:rsidP="00C21693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Manager fills input with </w:t>
      </w:r>
      <w:r w:rsidR="0056076D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relevant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information.</w:t>
      </w:r>
    </w:p>
    <w:p w14:paraId="069DAD3A" w14:textId="2F9560AA" w:rsidR="00C21693" w:rsidRPr="005311FA" w:rsidRDefault="00C21693" w:rsidP="00C21693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on the done button.</w:t>
      </w:r>
    </w:p>
    <w:p w14:paraId="10AA2D9B" w14:textId="122D36D1" w:rsidR="00540650" w:rsidRPr="005311FA" w:rsidRDefault="00540650" w:rsidP="00C21693">
      <w:pPr>
        <w:pStyle w:val="ListParagraph"/>
        <w:numPr>
          <w:ilvl w:val="0"/>
          <w:numId w:val="37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displays a successful message.</w:t>
      </w:r>
    </w:p>
    <w:p w14:paraId="0F6E8A53" w14:textId="50EBEFA8" w:rsidR="00630A4C" w:rsidRPr="005311FA" w:rsidRDefault="00630A4C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</w:p>
    <w:p w14:paraId="0655EC3B" w14:textId="3309B792" w:rsidR="00630A4C" w:rsidRPr="005311FA" w:rsidRDefault="00630A4C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 w:rsidR="00E10ADC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E10ADC"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="00E10ADC"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E10ADC">
        <w:rPr>
          <w:rFonts w:ascii="Arial Nova Light" w:eastAsia="Malgun Gothic" w:hAnsi="Arial Nova Light"/>
          <w:color w:val="auto"/>
          <w:sz w:val="24"/>
          <w:szCs w:val="20"/>
        </w:rPr>
        <w:t>5</w:t>
      </w:r>
      <w:r w:rsidR="00E10ADC"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="000E3FC9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Adding an employee to the system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991DDC1" w14:textId="16D42865" w:rsidR="00D94801" w:rsidRPr="005311FA" w:rsidRDefault="00D94801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 w:rsidR="002A61C4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22998010" w14:textId="41397CAA" w:rsidR="005311FA" w:rsidRPr="005311FA" w:rsidRDefault="005311FA" w:rsidP="00630A4C">
      <w:pPr>
        <w:rPr>
          <w:rFonts w:ascii="Arial Nova Light" w:hAnsi="Arial Nova Light"/>
          <w:b w:val="0"/>
          <w:bCs/>
          <w:color w:val="auto"/>
          <w:sz w:val="22"/>
          <w:szCs w:val="18"/>
        </w:rPr>
      </w:pPr>
      <w:r w:rsidRPr="005311FA">
        <w:rPr>
          <w:rFonts w:ascii="Arial Nova Light" w:hAnsi="Arial Nova Light"/>
          <w:color w:val="2664B0" w:themeColor="accent6"/>
          <w:sz w:val="22"/>
          <w:szCs w:val="18"/>
        </w:rPr>
        <w:t>Pre-conditions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>: Manager is logged in.</w:t>
      </w:r>
    </w:p>
    <w:p w14:paraId="03706036" w14:textId="0C834756" w:rsidR="00D94801" w:rsidRPr="005311FA" w:rsidRDefault="00D94801" w:rsidP="00630A4C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36C01FF5" w14:textId="5AD29DC6" w:rsidR="00C21693" w:rsidRPr="005311FA" w:rsidRDefault="00D94801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on the add an employee button.</w:t>
      </w:r>
    </w:p>
    <w:p w14:paraId="5CFBAE16" w14:textId="59E0BDFD" w:rsidR="00D94801" w:rsidRPr="005311FA" w:rsidRDefault="00F07D44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opens a new page with empty fields</w:t>
      </w:r>
      <w:r w:rsidR="0098695B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1DE58A20" w14:textId="00E98E55" w:rsidR="0098695B" w:rsidRPr="005311FA" w:rsidRDefault="0056076D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Manger fills input with relevant information</w:t>
      </w:r>
      <w:r w:rsidR="0022019D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0B739ABF" w14:textId="1B0607EE" w:rsidR="0022019D" w:rsidRPr="005311FA" w:rsidRDefault="0022019D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 clicks on the ‘done’ button.</w:t>
      </w:r>
    </w:p>
    <w:p w14:paraId="516B0004" w14:textId="287C6863" w:rsidR="0022019D" w:rsidRDefault="0022019D" w:rsidP="00D94801">
      <w:pPr>
        <w:pStyle w:val="ListParagraph"/>
        <w:numPr>
          <w:ilvl w:val="0"/>
          <w:numId w:val="38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System displays</w:t>
      </w:r>
      <w:r w:rsidR="00540650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a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FF0B43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successful </w:t>
      </w:r>
      <w:r w:rsidR="00540650"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message</w:t>
      </w:r>
      <w:r w:rsidR="00BA572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184AB15" w14:textId="4DD7FE7A" w:rsidR="00A910F2" w:rsidRDefault="00A910F2" w:rsidP="00A910F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</w:p>
    <w:p w14:paraId="2DF4C2C3" w14:textId="6ECB4F58" w:rsidR="00A910F2" w:rsidRPr="005311FA" w:rsidRDefault="00A910F2" w:rsidP="00A910F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Use case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>
        <w:rPr>
          <w:rFonts w:ascii="Arial Nova Light" w:eastAsia="Malgun Gothic" w:hAnsi="Arial Nova Light"/>
          <w:color w:val="auto"/>
          <w:sz w:val="24"/>
          <w:szCs w:val="20"/>
        </w:rPr>
        <w:t>UC</w:t>
      </w:r>
      <w:r w:rsidRPr="009337FD">
        <w:rPr>
          <w:rFonts w:ascii="Arial Nova Light" w:eastAsia="Malgun Gothic" w:hAnsi="Arial Nova Light"/>
          <w:color w:val="auto"/>
          <w:sz w:val="24"/>
          <w:szCs w:val="20"/>
        </w:rPr>
        <w:t>-HR_APP_0</w:t>
      </w:r>
      <w:r w:rsidR="002C03C6">
        <w:rPr>
          <w:rFonts w:ascii="Arial Nova Light" w:eastAsia="Malgun Gothic" w:hAnsi="Arial Nova Light"/>
          <w:color w:val="auto"/>
          <w:sz w:val="24"/>
          <w:szCs w:val="20"/>
        </w:rPr>
        <w:t>6</w:t>
      </w:r>
      <w:r>
        <w:rPr>
          <w:rFonts w:ascii="Arial Nova Light" w:eastAsia="Malgun Gothic" w:hAnsi="Arial Nova Light"/>
          <w:color w:val="auto"/>
          <w:sz w:val="24"/>
          <w:szCs w:val="20"/>
        </w:rPr>
        <w:t>: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 </w:t>
      </w:r>
      <w:r w:rsidR="004B3F36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Filter</w:t>
      </w:r>
      <w:r w:rsidR="009576B5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 </w:t>
      </w:r>
      <w:r w:rsidR="007F49CD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 xml:space="preserve">work schedule </w:t>
      </w:r>
      <w:r w:rsidR="009576B5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information</w:t>
      </w:r>
      <w:r w:rsidR="000634E1">
        <w:rPr>
          <w:rFonts w:ascii="Arial Nova Light" w:eastAsia="Malgun Gothic" w:hAnsi="Arial Nova Light"/>
          <w:b w:val="0"/>
          <w:bCs/>
          <w:color w:val="auto"/>
          <w:sz w:val="22"/>
          <w:szCs w:val="18"/>
        </w:rPr>
        <w:t>.</w:t>
      </w:r>
    </w:p>
    <w:p w14:paraId="21E088A3" w14:textId="0008FB84" w:rsidR="00A910F2" w:rsidRPr="005311FA" w:rsidRDefault="00A910F2" w:rsidP="00A910F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Actor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: 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 w:rsidR="006203D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/Employee</w:t>
      </w:r>
      <w:r w:rsidR="000634E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4FF72165" w14:textId="77777777" w:rsidR="00A910F2" w:rsidRPr="005311FA" w:rsidRDefault="00A910F2" w:rsidP="00A910F2">
      <w:p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 w:rsidRPr="005311FA">
        <w:rPr>
          <w:rFonts w:ascii="Arial Nova Light" w:eastAsia="Malgun Gothic" w:hAnsi="Arial Nova Light"/>
          <w:color w:val="2664B0" w:themeColor="accent6"/>
          <w:sz w:val="22"/>
        </w:rPr>
        <w:t>Main Success Scenario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:</w:t>
      </w:r>
    </w:p>
    <w:p w14:paraId="41ED8BAD" w14:textId="50350556" w:rsidR="00C21693" w:rsidRPr="00A82B37" w:rsidRDefault="00B73E98" w:rsidP="004968B5">
      <w:pPr>
        <w:pStyle w:val="ListParagraph"/>
        <w:numPr>
          <w:ilvl w:val="0"/>
          <w:numId w:val="4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HR </w:t>
      </w:r>
      <w:r w:rsidRPr="005311FA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Manager</w:t>
      </w: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/Employee</w:t>
      </w:r>
      <w:r w:rsidRPr="005311FA">
        <w:rPr>
          <w:rFonts w:ascii="Arial Nova Light" w:hAnsi="Arial Nova Light"/>
          <w:b w:val="0"/>
          <w:bCs/>
          <w:color w:val="auto"/>
          <w:sz w:val="22"/>
          <w:szCs w:val="18"/>
        </w:rPr>
        <w:t xml:space="preserve"> </w:t>
      </w:r>
      <w:r>
        <w:rPr>
          <w:rFonts w:ascii="Arial Nova Light" w:hAnsi="Arial Nova Light"/>
          <w:b w:val="0"/>
          <w:bCs/>
          <w:color w:val="auto"/>
          <w:sz w:val="22"/>
          <w:szCs w:val="18"/>
        </w:rPr>
        <w:t>logs in</w:t>
      </w:r>
      <w:r w:rsidR="00A82B37">
        <w:rPr>
          <w:rFonts w:ascii="Arial Nova Light" w:hAnsi="Arial Nova Light"/>
          <w:b w:val="0"/>
          <w:bCs/>
          <w:color w:val="auto"/>
          <w:sz w:val="22"/>
          <w:szCs w:val="18"/>
        </w:rPr>
        <w:t>.</w:t>
      </w:r>
    </w:p>
    <w:p w14:paraId="1D1A93DB" w14:textId="0C869CBF" w:rsidR="00A82B37" w:rsidRDefault="00A2461A" w:rsidP="004968B5">
      <w:pPr>
        <w:pStyle w:val="ListParagraph"/>
        <w:numPr>
          <w:ilvl w:val="0"/>
          <w:numId w:val="4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User se</w:t>
      </w:r>
      <w:r w:rsidR="00863E89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lects </w:t>
      </w:r>
      <w:r w:rsidR="00836C02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a date from the </w:t>
      </w:r>
      <w:r w:rsidR="00ED6C9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calendar.</w:t>
      </w:r>
    </w:p>
    <w:p w14:paraId="233805AF" w14:textId="3A301A9C" w:rsidR="00ED6C91" w:rsidRDefault="00ED6C91" w:rsidP="004968B5">
      <w:pPr>
        <w:pStyle w:val="ListParagraph"/>
        <w:numPr>
          <w:ilvl w:val="0"/>
          <w:numId w:val="4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User clicks on </w:t>
      </w:r>
      <w:r w:rsidR="000E7A7F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the filter button</w:t>
      </w:r>
      <w:r w:rsidR="00167183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.</w:t>
      </w:r>
    </w:p>
    <w:p w14:paraId="6279B367" w14:textId="1C6C4535" w:rsidR="001323B9" w:rsidRPr="002C03C6" w:rsidRDefault="00730911" w:rsidP="004968B5">
      <w:pPr>
        <w:pStyle w:val="ListParagraph"/>
        <w:numPr>
          <w:ilvl w:val="0"/>
          <w:numId w:val="4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</w:pPr>
      <w:r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The </w:t>
      </w:r>
      <w:r w:rsidR="003679B7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 xml:space="preserve">table will show the information </w:t>
      </w:r>
      <w:r w:rsidR="00520FD1">
        <w:rPr>
          <w:rFonts w:ascii="Arial Nova Light" w:eastAsia="Malgun Gothic" w:hAnsi="Arial Nova Light"/>
          <w:b w:val="0"/>
          <w:bCs/>
          <w:color w:val="181818" w:themeColor="background2" w:themeShade="1A"/>
          <w:sz w:val="22"/>
        </w:rPr>
        <w:t>based on selected filter.</w:t>
      </w:r>
    </w:p>
    <w:p w14:paraId="11048B26" w14:textId="77777777" w:rsidR="00C21693" w:rsidRPr="00423915" w:rsidRDefault="00C21693" w:rsidP="004968B5">
      <w:pPr>
        <w:rPr>
          <w:rFonts w:ascii="Arial Nova Light" w:eastAsia="Malgun Gothic" w:hAnsi="Arial Nova Light"/>
          <w:color w:val="FF0000"/>
        </w:rPr>
      </w:pPr>
    </w:p>
    <w:p w14:paraId="183207C0" w14:textId="77777777" w:rsidR="003B7472" w:rsidRPr="007026FF" w:rsidRDefault="003B7472" w:rsidP="003B7472">
      <w:pPr>
        <w:pStyle w:val="Heading1"/>
        <w:framePr w:wrap="around"/>
      </w:pPr>
      <w:bookmarkStart w:id="9" w:name="_Toc34510613"/>
      <w:r w:rsidRPr="007026FF">
        <w:t>Use Cases</w:t>
      </w:r>
      <w:bookmarkEnd w:id="9"/>
    </w:p>
    <w:p w14:paraId="03878656" w14:textId="77777777" w:rsidR="002C03C6" w:rsidRPr="00AA094F" w:rsidRDefault="002C03C6" w:rsidP="004968B5">
      <w:pPr>
        <w:rPr>
          <w:rFonts w:ascii="Arial Nova Light" w:eastAsia="Malgun Gothic" w:hAnsi="Arial Nova Light"/>
          <w:color w:val="FF0000"/>
          <w:sz w:val="22"/>
          <w:szCs w:val="18"/>
        </w:rPr>
      </w:pPr>
    </w:p>
    <w:p w14:paraId="11F9EA2B" w14:textId="464CD6DB" w:rsidR="001311F0" w:rsidRPr="00423915" w:rsidRDefault="00F00342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119A0716" wp14:editId="68E7AD35">
                <wp:simplePos x="0" y="0"/>
                <wp:positionH relativeFrom="margin">
                  <wp:align>left</wp:align>
                </wp:positionH>
                <wp:positionV relativeFrom="paragraph">
                  <wp:posOffset>-1285421</wp:posOffset>
                </wp:positionV>
                <wp:extent cx="1950720" cy="44958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449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06A24" w14:textId="06506FEC" w:rsidR="00F00342" w:rsidRPr="00D445ED" w:rsidRDefault="00F00342" w:rsidP="00A82687">
                            <w:pPr>
                              <w:pStyle w:val="Heading1"/>
                              <w:pBdr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bookmarkStart w:id="10" w:name="_Toc34510614"/>
                            <w:r w:rsidRPr="00D445ED">
                              <w:t>GUI</w:t>
                            </w:r>
                            <w:bookmarkEnd w:id="1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0716" id="Text Box 2" o:spid="_x0000_s1028" type="#_x0000_t202" style="position:absolute;margin-left:0;margin-top:-101.2pt;width:153.6pt;height:35.4pt;z-index:251670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" filled="f" stroked="f">
                <v:textbox>
                  <w:txbxContent>
                    <w:p w14:paraId="77106A24" w14:textId="06506FEC" w:rsidR="00F00342" w:rsidRPr="00D445ED" w:rsidRDefault="00F00342" w:rsidP="00A82687">
                      <w:pPr>
                        <w:pStyle w:val="Heading1"/>
                        <w:pBdr>
                          <w:between w:val="single" w:sz="4" w:space="1" w:color="auto"/>
                          <w:bar w:val="single" w:sz="4" w:color="auto"/>
                        </w:pBdr>
                      </w:pPr>
                      <w:bookmarkStart w:id="11" w:name="_Toc34510614"/>
                      <w:r w:rsidRPr="00D445ED">
                        <w:t>GUI</w:t>
                      </w:r>
                      <w:bookmarkEnd w:id="11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3915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2BE3D3DB" wp14:editId="6AEB3B46">
            <wp:extent cx="4374074" cy="290252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40" cy="295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E015" w14:textId="775375A0" w:rsidR="001311F0" w:rsidRPr="00423915" w:rsidRDefault="001311F0" w:rsidP="00BE4EE4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Login page. User logs into the application with his/her credentials</w:t>
      </w:r>
      <w:r w:rsidRPr="00423915"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  <w:t xml:space="preserve">. </w:t>
      </w:r>
      <w:r w:rsidR="00BE4EE4" w:rsidRPr="00423915"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  <w:br/>
      </w:r>
    </w:p>
    <w:p w14:paraId="3C8F617D" w14:textId="31A02C7D" w:rsidR="00F00342" w:rsidRPr="00423915" w:rsidRDefault="00BB146B" w:rsidP="004968B5">
      <w:pPr>
        <w:rPr>
          <w:rFonts w:ascii="Arial Nova Light" w:eastAsia="Malgun Gothic" w:hAnsi="Arial Nova Light"/>
          <w:color w:val="FF0000"/>
        </w:rPr>
      </w:pPr>
      <w:r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7A6A033D" wp14:editId="4AEAFF0C">
            <wp:extent cx="4374890" cy="3692236"/>
            <wp:effectExtent l="0" t="0" r="698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90" cy="370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3864" w14:textId="229A5105" w:rsidR="001311F0" w:rsidRPr="00423915" w:rsidRDefault="001311F0" w:rsidP="001311F0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After logging in, the user will get a schedule overview where they can view all work shifts. In this case, the user is an employee. </w:t>
      </w:r>
    </w:p>
    <w:p w14:paraId="48846FB3" w14:textId="788E4B60" w:rsidR="00C33F78" w:rsidRPr="00423915" w:rsidRDefault="00972080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0D88EDA" wp14:editId="28C6FF0A">
                <wp:simplePos x="0" y="0"/>
                <wp:positionH relativeFrom="margin">
                  <wp:align>left</wp:align>
                </wp:positionH>
                <wp:positionV relativeFrom="paragraph">
                  <wp:posOffset>-1286691</wp:posOffset>
                </wp:positionV>
                <wp:extent cx="1950720" cy="510540"/>
                <wp:effectExtent l="0" t="0" r="0" b="381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CDCAD" w14:textId="61DD7E9B" w:rsidR="00972080" w:rsidRPr="00D445ED" w:rsidRDefault="00972080" w:rsidP="00D445ED">
                            <w:pPr>
                              <w:pStyle w:val="Heading1"/>
                            </w:pPr>
                            <w:bookmarkStart w:id="12" w:name="_Toc34510615"/>
                            <w:r w:rsidRPr="00D445ED">
                              <w:t>GUI</w:t>
                            </w:r>
                            <w:bookmarkEnd w:id="1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88EDA" id="_x0000_s1029" type="#_x0000_t202" style="position:absolute;margin-left:0;margin-top:-101.3pt;width:153.6pt;height:40.2pt;z-index:251672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" filled="f" stroked="f">
                <v:textbox>
                  <w:txbxContent>
                    <w:p w14:paraId="5BFCDCAD" w14:textId="61DD7E9B" w:rsidR="00972080" w:rsidRPr="00D445ED" w:rsidRDefault="00972080" w:rsidP="00D445ED">
                      <w:pPr>
                        <w:pStyle w:val="Heading1"/>
                      </w:pPr>
                      <w:bookmarkStart w:id="13" w:name="_Toc34510615"/>
                      <w:r w:rsidRPr="00D445ED">
                        <w:t>GUI</w:t>
                      </w:r>
                      <w:bookmarkEnd w:id="13"/>
                    </w:p>
                  </w:txbxContent>
                </v:textbox>
                <w10:wrap anchorx="margin"/>
              </v:shape>
            </w:pict>
          </mc:Fallback>
        </mc:AlternateContent>
      </w:r>
      <w:r w:rsidR="00960BAE" w:rsidRPr="00423915">
        <w:rPr>
          <w:rFonts w:ascii="Arial Nova Light" w:hAnsi="Arial Nova Light"/>
        </w:rPr>
        <w:t xml:space="preserve"> </w:t>
      </w:r>
      <w:r w:rsidR="00960BAE" w:rsidRPr="00423915">
        <w:rPr>
          <w:rFonts w:ascii="Arial Nova Light" w:hAnsi="Arial Nova Light"/>
          <w:noProof/>
        </w:rPr>
        <w:drawing>
          <wp:inline distT="0" distB="0" distL="0" distR="0" wp14:anchorId="1BF108B1" wp14:editId="16190DD2">
            <wp:extent cx="4342130" cy="3248891"/>
            <wp:effectExtent l="0" t="0" r="127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02" cy="327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2FCE" w14:textId="34E914EA" w:rsidR="001311F0" w:rsidRPr="00423915" w:rsidRDefault="001311F0" w:rsidP="001311F0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>The user</w:t>
      </w:r>
      <w:r w:rsidR="00BE4EE4"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 (Employee or Manager)</w:t>
      </w:r>
      <w:r w:rsidRPr="00423915">
        <w:rPr>
          <w:rFonts w:ascii="Arial Nova Light" w:eastAsia="Malgun Gothic" w:hAnsi="Arial Nova Light"/>
          <w:b w:val="0"/>
          <w:bCs/>
          <w:color w:val="3C3C3C" w:themeColor="background2" w:themeShade="40"/>
          <w:sz w:val="24"/>
          <w:szCs w:val="20"/>
        </w:rPr>
        <w:t xml:space="preserve"> can choose to view the statistics by clicking the statistics tab. </w:t>
      </w:r>
    </w:p>
    <w:p w14:paraId="34647A48" w14:textId="77777777" w:rsidR="00BE4EE4" w:rsidRPr="00423915" w:rsidRDefault="00BE4EE4" w:rsidP="00BE4EE4">
      <w:pPr>
        <w:pStyle w:val="ListParagraph"/>
        <w:rPr>
          <w:rFonts w:ascii="Arial Nova Light" w:eastAsia="Malgun Gothic" w:hAnsi="Arial Nova Light"/>
          <w:color w:val="3C3C3C" w:themeColor="background2" w:themeShade="40"/>
          <w:sz w:val="24"/>
          <w:szCs w:val="20"/>
        </w:rPr>
      </w:pPr>
    </w:p>
    <w:p w14:paraId="1F07F554" w14:textId="03B2168E" w:rsidR="00F00342" w:rsidRPr="00423915" w:rsidRDefault="00F00342" w:rsidP="004968B5">
      <w:pPr>
        <w:rPr>
          <w:rFonts w:ascii="Arial Nova Light" w:eastAsia="Malgun Gothic" w:hAnsi="Arial Nova Light"/>
          <w:color w:val="FF0000"/>
        </w:rPr>
      </w:pPr>
      <w:r w:rsidRPr="00423915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05A9C904" wp14:editId="242C18E6">
            <wp:extent cx="4384340" cy="313805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38" cy="316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767E" w14:textId="1A7EEE91" w:rsidR="007168E8" w:rsidRPr="00423915" w:rsidRDefault="00BE4EE4" w:rsidP="00BE4EE4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</w:rPr>
        <w:t>The user (Employee or Manager) can view their profile or choose to update personal information by filling in the textboxes and clicking update profile.</w:t>
      </w:r>
    </w:p>
    <w:p w14:paraId="5C0ABA87" w14:textId="3F7E61B5" w:rsidR="00BE4EE4" w:rsidRPr="00423915" w:rsidRDefault="00972080" w:rsidP="0011568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745B10A" wp14:editId="1FBC63EE">
                <wp:simplePos x="0" y="0"/>
                <wp:positionH relativeFrom="margin">
                  <wp:align>left</wp:align>
                </wp:positionH>
                <wp:positionV relativeFrom="paragraph">
                  <wp:posOffset>-1288143</wp:posOffset>
                </wp:positionV>
                <wp:extent cx="1950720" cy="510540"/>
                <wp:effectExtent l="0" t="0" r="0" b="38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BF225" w14:textId="0B913CE3" w:rsidR="00972080" w:rsidRPr="00D445ED" w:rsidRDefault="00972080" w:rsidP="00D445ED">
                            <w:pPr>
                              <w:pStyle w:val="Heading1"/>
                            </w:pPr>
                            <w:bookmarkStart w:id="14" w:name="_Toc34510616"/>
                            <w:r w:rsidRPr="00D445ED">
                              <w:t>GUI</w:t>
                            </w:r>
                            <w:bookmarkEnd w:id="1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5B10A" id="_x0000_s1030" type="#_x0000_t202" style="position:absolute;margin-left:0;margin-top:-101.45pt;width:153.6pt;height:40.2pt;z-index:251674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" filled="f" stroked="f">
                <v:textbox>
                  <w:txbxContent>
                    <w:p w14:paraId="21FBF225" w14:textId="0B913CE3" w:rsidR="00972080" w:rsidRPr="00D445ED" w:rsidRDefault="00972080" w:rsidP="00D445ED">
                      <w:pPr>
                        <w:pStyle w:val="Heading1"/>
                      </w:pPr>
                      <w:bookmarkStart w:id="15" w:name="_Toc34510616"/>
                      <w:r w:rsidRPr="00D445ED">
                        <w:t>GUI</w:t>
                      </w:r>
                      <w:bookmarkEnd w:id="15"/>
                    </w:p>
                  </w:txbxContent>
                </v:textbox>
                <w10:wrap anchorx="margin"/>
              </v:shape>
            </w:pict>
          </mc:Fallback>
        </mc:AlternateContent>
      </w:r>
      <w:r w:rsidR="003540F6">
        <w:rPr>
          <w:rFonts w:ascii="Arial Nova Light" w:eastAsia="Malgun Gothic" w:hAnsi="Arial Nova Light" w:cs="Calibri"/>
          <w:noProof/>
        </w:rPr>
        <w:drawing>
          <wp:inline distT="0" distB="0" distL="0" distR="0" wp14:anchorId="67C112F6" wp14:editId="65C0B84F">
            <wp:extent cx="4364182" cy="34950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98" cy="35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D6A8" w14:textId="73CAAB75" w:rsidR="00BE4EE4" w:rsidRPr="00423915" w:rsidRDefault="00BE4EE4" w:rsidP="00BE4EE4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</w:rPr>
        <w:t xml:space="preserve">After the manager logs in, they will get an overview of the schedule. </w:t>
      </w:r>
      <w:r w:rsidRPr="00423915">
        <w:rPr>
          <w:rFonts w:ascii="Arial Nova Light" w:eastAsia="Malgun Gothic" w:hAnsi="Arial Nova Light" w:cs="Calibri"/>
        </w:rPr>
        <w:br/>
        <w:t>As manager, they would be able to view all work shifts or assign an employee to a shift.</w:t>
      </w:r>
    </w:p>
    <w:p w14:paraId="4120AD67" w14:textId="77777777" w:rsidR="004D20B3" w:rsidRPr="00423915" w:rsidRDefault="004D20B3" w:rsidP="0019758A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</w:p>
    <w:p w14:paraId="4AB97061" w14:textId="18F8EB19" w:rsidR="0017594B" w:rsidRPr="00423915" w:rsidRDefault="004D20B3" w:rsidP="001C384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  <w:noProof/>
        </w:rPr>
        <w:drawing>
          <wp:inline distT="0" distB="0" distL="0" distR="0" wp14:anchorId="40772F48" wp14:editId="007A13D4">
            <wp:extent cx="4342627" cy="3089564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464" cy="312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F84E" w14:textId="379974AE" w:rsidR="00423915" w:rsidRPr="00A45ED2" w:rsidRDefault="00522B0F" w:rsidP="00423915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 w:cs="Calibri"/>
        </w:rPr>
        <w:t xml:space="preserve">When manager clicks on </w:t>
      </w:r>
      <w:r w:rsidR="00746307" w:rsidRPr="00423915">
        <w:rPr>
          <w:rFonts w:ascii="Arial Nova Light" w:eastAsia="Malgun Gothic" w:hAnsi="Arial Nova Light" w:cs="Calibri"/>
        </w:rPr>
        <w:t>the ‘Assign an employee to a shift’ button. Th</w:t>
      </w:r>
      <w:r w:rsidR="00532EA5" w:rsidRPr="00423915">
        <w:rPr>
          <w:rFonts w:ascii="Arial Nova Light" w:eastAsia="Malgun Gothic" w:hAnsi="Arial Nova Light" w:cs="Calibri"/>
        </w:rPr>
        <w:t>is page will open</w:t>
      </w:r>
      <w:r w:rsidR="00433912" w:rsidRPr="00423915">
        <w:rPr>
          <w:rFonts w:ascii="Arial Nova Light" w:eastAsia="Malgun Gothic" w:hAnsi="Arial Nova Light" w:cs="Calibri"/>
        </w:rPr>
        <w:t>, where the manager can assign an employee.</w:t>
      </w:r>
    </w:p>
    <w:p w14:paraId="3BFA1F8F" w14:textId="24E1792B" w:rsidR="007168E8" w:rsidRPr="00423915" w:rsidRDefault="00566B8E" w:rsidP="00115683">
      <w:pPr>
        <w:pStyle w:val="NormalWeb"/>
        <w:spacing w:before="0" w:beforeAutospacing="0" w:after="0" w:afterAutospacing="0"/>
        <w:rPr>
          <w:rFonts w:ascii="Arial Nova Light" w:eastAsia="Malgun Gothic" w:hAnsi="Arial Nova Light" w:cs="Calibri"/>
        </w:rPr>
      </w:pPr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4629E583" wp14:editId="2D2E846B">
                <wp:simplePos x="0" y="0"/>
                <wp:positionH relativeFrom="margin">
                  <wp:align>left</wp:align>
                </wp:positionH>
                <wp:positionV relativeFrom="paragraph">
                  <wp:posOffset>-1283970</wp:posOffset>
                </wp:positionV>
                <wp:extent cx="1950720" cy="510540"/>
                <wp:effectExtent l="0" t="0" r="0" b="381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ADE80" w14:textId="3E7CF900" w:rsidR="00566B8E" w:rsidRPr="00D445ED" w:rsidRDefault="00566B8E" w:rsidP="00D445ED">
                            <w:pPr>
                              <w:pStyle w:val="Heading1"/>
                            </w:pPr>
                            <w:bookmarkStart w:id="16" w:name="_Toc34510617"/>
                            <w:r w:rsidRPr="00D445ED">
                              <w:t>GUI</w:t>
                            </w:r>
                            <w:bookmarkEnd w:id="16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E583" id="_x0000_s1031" type="#_x0000_t202" style="position:absolute;margin-left:0;margin-top:-101.1pt;width:153.6pt;height:40.2pt;z-index:2516761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" filled="f" stroked="f">
                <v:textbox>
                  <w:txbxContent>
                    <w:p w14:paraId="43FADE80" w14:textId="3E7CF900" w:rsidR="00566B8E" w:rsidRPr="00D445ED" w:rsidRDefault="00566B8E" w:rsidP="00D445ED">
                      <w:pPr>
                        <w:pStyle w:val="Heading1"/>
                      </w:pPr>
                      <w:bookmarkStart w:id="17" w:name="_Toc34510617"/>
                      <w:r w:rsidRPr="00D445ED">
                        <w:t>GUI</w:t>
                      </w:r>
                      <w:bookmarkEnd w:id="17"/>
                    </w:p>
                  </w:txbxContent>
                </v:textbox>
                <w10:wrap anchorx="margin"/>
              </v:shape>
            </w:pict>
          </mc:Fallback>
        </mc:AlternateContent>
      </w:r>
      <w:r w:rsidR="00F13B0E">
        <w:rPr>
          <w:rFonts w:ascii="Arial Nova Light" w:eastAsia="Malgun Gothic" w:hAnsi="Arial Nova Light" w:cs="Calibri"/>
          <w:noProof/>
        </w:rPr>
        <w:drawing>
          <wp:inline distT="0" distB="0" distL="0" distR="0" wp14:anchorId="61B15C2F" wp14:editId="527A76BD">
            <wp:extent cx="4231478" cy="31449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338" cy="319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C3DC" w14:textId="2854B6DD" w:rsidR="007168E8" w:rsidRPr="00423915" w:rsidRDefault="00BE4EE4" w:rsidP="00BE4EE4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 Nova Light" w:eastAsia="Malgun Gothic" w:hAnsi="Arial Nova Light" w:cs="Calibri"/>
          <w:color w:val="181818" w:themeColor="background2" w:themeShade="1A"/>
        </w:rPr>
      </w:pPr>
      <w:r w:rsidRPr="00423915">
        <w:rPr>
          <w:rFonts w:ascii="Arial Nova Light" w:eastAsia="Malgun Gothic" w:hAnsi="Arial Nova Light" w:cs="Calibri"/>
          <w:color w:val="181818" w:themeColor="background2" w:themeShade="1A"/>
        </w:rPr>
        <w:t>On the employee management page, the Manager can add, update, view or remove an employee.</w:t>
      </w:r>
    </w:p>
    <w:p w14:paraId="086EC790" w14:textId="279E5E59" w:rsidR="00C33F78" w:rsidRPr="00423915" w:rsidRDefault="00C33F78" w:rsidP="004968B5">
      <w:pPr>
        <w:rPr>
          <w:rFonts w:ascii="Arial Nova Light" w:eastAsia="Malgun Gothic" w:hAnsi="Arial Nova Light"/>
          <w:color w:val="FF0000"/>
        </w:rPr>
      </w:pPr>
    </w:p>
    <w:p w14:paraId="01965188" w14:textId="749AE834" w:rsidR="00826CCE" w:rsidRPr="00423915" w:rsidRDefault="00AF404B" w:rsidP="004968B5">
      <w:pPr>
        <w:rPr>
          <w:rFonts w:ascii="Arial Nova Light" w:eastAsia="Malgun Gothic" w:hAnsi="Arial Nova Light"/>
          <w:color w:val="FF0000"/>
        </w:rPr>
      </w:pPr>
      <w:r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542D8A2A" wp14:editId="64E6F1D0">
            <wp:extent cx="4218948" cy="329045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00" cy="329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0C34" w14:textId="0877DDC4" w:rsidR="00826CCE" w:rsidRPr="00423915" w:rsidRDefault="00FD6E70" w:rsidP="00D274AB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</w:pPr>
      <w:r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After manager clicks on the ‘Add employee’ button. The system will open this page, where the manager can add an employee to the system</w:t>
      </w:r>
      <w:r w:rsidR="00423915" w:rsidRPr="00423915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.</w:t>
      </w:r>
    </w:p>
    <w:p w14:paraId="4A836D0F" w14:textId="450CE341" w:rsidR="00C33F78" w:rsidRPr="00566B8E" w:rsidRDefault="00566B8E" w:rsidP="00566B8E">
      <w:pPr>
        <w:pStyle w:val="Heading1"/>
        <w:framePr w:hSpace="0" w:wrap="auto" w:vAnchor="margin" w:hAnchor="text" w:yAlign="inline"/>
        <w:rPr>
          <w:rFonts w:ascii="Arial Nova Light" w:hAnsi="Arial Nova Light"/>
        </w:rPr>
      </w:pPr>
      <w:bookmarkStart w:id="18" w:name="_Toc34083162"/>
      <w:bookmarkStart w:id="19" w:name="_Toc34084041"/>
      <w:bookmarkStart w:id="20" w:name="_Toc34084469"/>
      <w:bookmarkStart w:id="21" w:name="_Toc34084543"/>
      <w:bookmarkStart w:id="22" w:name="_Toc34084749"/>
      <w:bookmarkStart w:id="23" w:name="_Toc34084811"/>
      <w:bookmarkStart w:id="24" w:name="_Toc34510618"/>
      <w:r w:rsidRPr="00423915">
        <w:rPr>
          <w:rFonts w:ascii="Arial Nova Light" w:eastAsia="Malgun Gothic" w:hAnsi="Arial Nova Light"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0B377BD0" wp14:editId="1B2BA16B">
                <wp:simplePos x="0" y="0"/>
                <wp:positionH relativeFrom="margin">
                  <wp:align>left</wp:align>
                </wp:positionH>
                <wp:positionV relativeFrom="paragraph">
                  <wp:posOffset>-1286419</wp:posOffset>
                </wp:positionV>
                <wp:extent cx="1882140" cy="510540"/>
                <wp:effectExtent l="0" t="0" r="0" b="381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14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AA2E7" w14:textId="7794EC31" w:rsidR="00566B8E" w:rsidRPr="00D445ED" w:rsidRDefault="00F07D44" w:rsidP="00D445ED">
                            <w:pPr>
                              <w:pStyle w:val="Heading1"/>
                            </w:pPr>
                            <w:bookmarkStart w:id="25" w:name="_Toc34510619"/>
                            <w:r w:rsidRPr="00D445ED">
                              <w:t>GUI</w:t>
                            </w:r>
                            <w:bookmarkEnd w:id="2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7BD0" id="_x0000_s1032" type="#_x0000_t202" style="position:absolute;left:0;text-align:left;margin-left:0;margin-top:-101.3pt;width:148.2pt;height:40.2pt;z-index:251678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" filled="f" stroked="f">
                <v:textbox>
                  <w:txbxContent>
                    <w:p w14:paraId="3DEAA2E7" w14:textId="7794EC31" w:rsidR="00566B8E" w:rsidRPr="00D445ED" w:rsidRDefault="00F07D44" w:rsidP="00D445ED">
                      <w:pPr>
                        <w:pStyle w:val="Heading1"/>
                      </w:pPr>
                      <w:bookmarkStart w:id="26" w:name="_Toc34510619"/>
                      <w:r w:rsidRPr="00D445ED">
                        <w:t>GUI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8"/>
      <w:bookmarkEnd w:id="19"/>
      <w:bookmarkEnd w:id="20"/>
      <w:bookmarkEnd w:id="21"/>
      <w:bookmarkEnd w:id="22"/>
      <w:bookmarkEnd w:id="23"/>
      <w:r w:rsidR="00FC30E4">
        <w:rPr>
          <w:rFonts w:ascii="Arial Nova Light" w:eastAsia="Malgun Gothic" w:hAnsi="Arial Nova Light"/>
          <w:noProof/>
          <w:color w:val="FF0000"/>
        </w:rPr>
        <w:drawing>
          <wp:inline distT="0" distB="0" distL="0" distR="0" wp14:anchorId="2589BD62" wp14:editId="5A2D6DD8">
            <wp:extent cx="4114800" cy="31103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294" cy="320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15A1C8A" w14:textId="0C94A162" w:rsidR="000112C4" w:rsidRPr="000112C4" w:rsidRDefault="000E634F" w:rsidP="000112C4">
      <w:pPr>
        <w:pStyle w:val="ListParagraph"/>
        <w:numPr>
          <w:ilvl w:val="0"/>
          <w:numId w:val="32"/>
        </w:numPr>
        <w:rPr>
          <w:rFonts w:ascii="Arial Nova Light" w:eastAsia="Malgun Gothic" w:hAnsi="Arial Nova Light"/>
          <w:b w:val="0"/>
          <w:bCs/>
          <w:color w:val="FF0000"/>
          <w:sz w:val="24"/>
          <w:szCs w:val="20"/>
        </w:rPr>
      </w:pPr>
      <w:r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 xml:space="preserve">After manager </w:t>
      </w:r>
      <w:r w:rsidR="005D3E68"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 xml:space="preserve">selects an employee from the display and clicks on the </w:t>
      </w:r>
      <w:r w:rsidR="006150D3"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>‘View employee details’ button. The system will open</w:t>
      </w:r>
      <w:r w:rsidR="0061105E" w:rsidRPr="000112C4">
        <w:rPr>
          <w:rFonts w:ascii="Arial Nova Light" w:eastAsia="Malgun Gothic" w:hAnsi="Arial Nova Light"/>
          <w:b w:val="0"/>
          <w:bCs/>
          <w:color w:val="181818" w:themeColor="background2" w:themeShade="1A"/>
          <w:sz w:val="24"/>
          <w:szCs w:val="20"/>
        </w:rPr>
        <w:t xml:space="preserve"> this details page.</w:t>
      </w:r>
    </w:p>
    <w:sectPr w:rsidR="000112C4" w:rsidRPr="000112C4" w:rsidSect="007C7473">
      <w:headerReference w:type="even" r:id="rId34"/>
      <w:headerReference w:type="default" r:id="rId35"/>
      <w:footerReference w:type="even" r:id="rId36"/>
      <w:footerReference w:type="default" r:id="rId37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B0CB0E" w14:textId="77777777" w:rsidR="000D7877" w:rsidRDefault="000D7877" w:rsidP="007057F4">
      <w:r>
        <w:separator/>
      </w:r>
    </w:p>
  </w:endnote>
  <w:endnote w:type="continuationSeparator" w:id="0">
    <w:p w14:paraId="24240126" w14:textId="77777777" w:rsidR="000D7877" w:rsidRDefault="000D7877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6313" w14:textId="77777777" w:rsidR="00136006" w:rsidRDefault="000D7877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 w:val="0"/>
      </w:rPr>
      <w:id w:val="-4985032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153573D5" w14:textId="0402F0BE" w:rsidR="0019758A" w:rsidRDefault="0019758A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83CAB0" w14:textId="77777777" w:rsidR="0019758A" w:rsidRDefault="00197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EFA7C" w14:textId="77777777" w:rsidR="000D7877" w:rsidRDefault="000D7877" w:rsidP="007057F4">
      <w:r>
        <w:separator/>
      </w:r>
    </w:p>
  </w:footnote>
  <w:footnote w:type="continuationSeparator" w:id="0">
    <w:p w14:paraId="1B7A1E6B" w14:textId="77777777" w:rsidR="000D7877" w:rsidRDefault="000D7877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73DF5396" w:rsidR="007057F4" w:rsidRDefault="005B1907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4352" behindDoc="0" locked="0" layoutInCell="1" allowOverlap="1" wp14:anchorId="41E49F8F" wp14:editId="144D8797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8034655" cy="1540510"/>
                    <wp:effectExtent l="0" t="0" r="4445" b="2540"/>
                    <wp:wrapThrough wrapText="bothSides">
                      <wp:wrapPolygon edited="0">
                        <wp:start x="11779" y="0"/>
                        <wp:lineTo x="0" y="2671"/>
                        <wp:lineTo x="0" y="16828"/>
                        <wp:lineTo x="9833" y="17095"/>
                        <wp:lineTo x="9372" y="21369"/>
                        <wp:lineTo x="9987" y="21369"/>
                        <wp:lineTo x="10038" y="21369"/>
                        <wp:lineTo x="10960" y="12821"/>
                        <wp:lineTo x="21561" y="11486"/>
                        <wp:lineTo x="21561" y="0"/>
                        <wp:lineTo x="11779" y="0"/>
                      </wp:wrapPolygon>
                    </wp:wrapThrough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4655" cy="154051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F7C6635" id="Group 20" o:spid="_x0000_s1026" alt="colored rectangle header" style="position:absolute;margin-left:0;margin-top:0;width:632.65pt;height:121.3pt;z-index:251684352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6" o:spid="_x0000_s1027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7" o:title="colored rectangle"/>
                    </v:shape>
                    <v:shape id="Graphic 19" o:spid="_x0000_s1028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8" o:title="gray rectangle"/>
                    </v:shape>
                    <v:shape id="Graphic 14" o:spid="_x0000_s1029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9" o:title="colored rectangle"/>
                    </v:shape>
                    <w10:wrap type="through"/>
                  </v:group>
                </w:pict>
              </mc:Fallback>
            </mc:AlternateContent>
          </w:r>
          <w:r>
            <w:rPr>
              <w:noProof/>
            </w:rPr>
            <w:t xml:space="preserve"> </w:t>
          </w:r>
          <w:r w:rsidR="004F22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1539AE0D" wp14:editId="5C430892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3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055C21"/>
    <w:multiLevelType w:val="hybridMultilevel"/>
    <w:tmpl w:val="929CFCD6"/>
    <w:lvl w:ilvl="0" w:tplc="780CD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BC114D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D21B39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24610D"/>
    <w:multiLevelType w:val="hybridMultilevel"/>
    <w:tmpl w:val="0AC46E2E"/>
    <w:lvl w:ilvl="0" w:tplc="7A103A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4E27E6"/>
    <w:multiLevelType w:val="hybridMultilevel"/>
    <w:tmpl w:val="CA247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785043"/>
    <w:multiLevelType w:val="hybridMultilevel"/>
    <w:tmpl w:val="E5324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EB2DDF"/>
    <w:multiLevelType w:val="hybridMultilevel"/>
    <w:tmpl w:val="7674A66A"/>
    <w:lvl w:ilvl="0" w:tplc="90581950">
      <w:start w:val="1"/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B10869"/>
    <w:multiLevelType w:val="hybridMultilevel"/>
    <w:tmpl w:val="CA247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581381"/>
    <w:multiLevelType w:val="hybridMultilevel"/>
    <w:tmpl w:val="D0EEF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670A18"/>
    <w:multiLevelType w:val="hybridMultilevel"/>
    <w:tmpl w:val="574A3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0B22EA"/>
    <w:multiLevelType w:val="hybridMultilevel"/>
    <w:tmpl w:val="DBDC2460"/>
    <w:lvl w:ilvl="0" w:tplc="D9D0A8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972B4"/>
    <w:multiLevelType w:val="hybridMultilevel"/>
    <w:tmpl w:val="9E301ADA"/>
    <w:lvl w:ilvl="0" w:tplc="F716B21E"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100D3D"/>
    <w:multiLevelType w:val="hybridMultilevel"/>
    <w:tmpl w:val="024EC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C6D46"/>
    <w:multiLevelType w:val="hybridMultilevel"/>
    <w:tmpl w:val="C212E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07DFC"/>
    <w:multiLevelType w:val="hybridMultilevel"/>
    <w:tmpl w:val="4B60F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42027FD"/>
    <w:multiLevelType w:val="hybridMultilevel"/>
    <w:tmpl w:val="8F506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B00418"/>
    <w:multiLevelType w:val="hybridMultilevel"/>
    <w:tmpl w:val="97D43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CD5368"/>
    <w:multiLevelType w:val="hybridMultilevel"/>
    <w:tmpl w:val="076048EC"/>
    <w:lvl w:ilvl="0" w:tplc="14CC5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D845029"/>
    <w:multiLevelType w:val="hybridMultilevel"/>
    <w:tmpl w:val="7DFA49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4736FE"/>
    <w:multiLevelType w:val="hybridMultilevel"/>
    <w:tmpl w:val="C1B4C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5D3711"/>
    <w:multiLevelType w:val="hybridMultilevel"/>
    <w:tmpl w:val="F89E8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AB605D"/>
    <w:multiLevelType w:val="hybridMultilevel"/>
    <w:tmpl w:val="E520A852"/>
    <w:lvl w:ilvl="0" w:tplc="D2382752">
      <w:start w:val="1"/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38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9" w15:restartNumberingAfterBreak="0">
    <w:nsid w:val="7A0E447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8"/>
  </w:num>
  <w:num w:numId="3">
    <w:abstractNumId w:val="40"/>
  </w:num>
  <w:num w:numId="4">
    <w:abstractNumId w:val="41"/>
  </w:num>
  <w:num w:numId="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0"/>
  </w:num>
  <w:num w:numId="7">
    <w:abstractNumId w:val="37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4"/>
  </w:num>
  <w:num w:numId="17">
    <w:abstractNumId w:val="28"/>
  </w:num>
  <w:num w:numId="18">
    <w:abstractNumId w:val="18"/>
  </w:num>
  <w:num w:numId="19">
    <w:abstractNumId w:val="25"/>
  </w:num>
  <w:num w:numId="20">
    <w:abstractNumId w:val="33"/>
  </w:num>
  <w:num w:numId="21">
    <w:abstractNumId w:val="21"/>
  </w:num>
  <w:num w:numId="22">
    <w:abstractNumId w:val="12"/>
  </w:num>
  <w:num w:numId="23">
    <w:abstractNumId w:val="23"/>
  </w:num>
  <w:num w:numId="24">
    <w:abstractNumId w:val="22"/>
  </w:num>
  <w:num w:numId="25">
    <w:abstractNumId w:val="19"/>
  </w:num>
  <w:num w:numId="26">
    <w:abstractNumId w:val="36"/>
  </w:num>
  <w:num w:numId="27">
    <w:abstractNumId w:val="29"/>
  </w:num>
  <w:num w:numId="28">
    <w:abstractNumId w:val="35"/>
  </w:num>
  <w:num w:numId="29">
    <w:abstractNumId w:val="32"/>
  </w:num>
  <w:num w:numId="30">
    <w:abstractNumId w:val="9"/>
  </w:num>
  <w:num w:numId="31">
    <w:abstractNumId w:val="15"/>
  </w:num>
  <w:num w:numId="32">
    <w:abstractNumId w:val="26"/>
  </w:num>
  <w:num w:numId="33">
    <w:abstractNumId w:val="16"/>
  </w:num>
  <w:num w:numId="34">
    <w:abstractNumId w:val="31"/>
  </w:num>
  <w:num w:numId="35">
    <w:abstractNumId w:val="34"/>
  </w:num>
  <w:num w:numId="36">
    <w:abstractNumId w:val="27"/>
  </w:num>
  <w:num w:numId="37">
    <w:abstractNumId w:val="14"/>
  </w:num>
  <w:num w:numId="38">
    <w:abstractNumId w:val="39"/>
  </w:num>
  <w:num w:numId="39">
    <w:abstractNumId w:val="30"/>
  </w:num>
  <w:num w:numId="40">
    <w:abstractNumId w:val="11"/>
  </w:num>
  <w:num w:numId="41">
    <w:abstractNumId w:val="17"/>
  </w:num>
  <w:num w:numId="42">
    <w:abstractNumId w:val="10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rQUABqpc+SwAAAA="/>
  </w:docVars>
  <w:rsids>
    <w:rsidRoot w:val="004968B5"/>
    <w:rsid w:val="000112C4"/>
    <w:rsid w:val="000174F2"/>
    <w:rsid w:val="0002237E"/>
    <w:rsid w:val="000303DD"/>
    <w:rsid w:val="00035CB9"/>
    <w:rsid w:val="00043F3F"/>
    <w:rsid w:val="00047D4B"/>
    <w:rsid w:val="00052F98"/>
    <w:rsid w:val="000542BC"/>
    <w:rsid w:val="000634E1"/>
    <w:rsid w:val="00066E09"/>
    <w:rsid w:val="00067C92"/>
    <w:rsid w:val="0007644F"/>
    <w:rsid w:val="00082DED"/>
    <w:rsid w:val="0008312A"/>
    <w:rsid w:val="00095222"/>
    <w:rsid w:val="000A4BAC"/>
    <w:rsid w:val="000B2ECD"/>
    <w:rsid w:val="000B4924"/>
    <w:rsid w:val="000B7DBC"/>
    <w:rsid w:val="000C0240"/>
    <w:rsid w:val="000D1BE1"/>
    <w:rsid w:val="000D52D5"/>
    <w:rsid w:val="000D7041"/>
    <w:rsid w:val="000D7877"/>
    <w:rsid w:val="000E051F"/>
    <w:rsid w:val="000E3FC9"/>
    <w:rsid w:val="000E634F"/>
    <w:rsid w:val="000E7A7F"/>
    <w:rsid w:val="00105922"/>
    <w:rsid w:val="00115683"/>
    <w:rsid w:val="00121BA1"/>
    <w:rsid w:val="001311F0"/>
    <w:rsid w:val="001323B9"/>
    <w:rsid w:val="00135BA0"/>
    <w:rsid w:val="00135D64"/>
    <w:rsid w:val="00136006"/>
    <w:rsid w:val="00136347"/>
    <w:rsid w:val="00137FE3"/>
    <w:rsid w:val="00143C6E"/>
    <w:rsid w:val="001449EC"/>
    <w:rsid w:val="00146CD2"/>
    <w:rsid w:val="00146DB3"/>
    <w:rsid w:val="00155C12"/>
    <w:rsid w:val="00157C32"/>
    <w:rsid w:val="00160D68"/>
    <w:rsid w:val="001618AF"/>
    <w:rsid w:val="001670A7"/>
    <w:rsid w:val="00167183"/>
    <w:rsid w:val="0017594B"/>
    <w:rsid w:val="001762B1"/>
    <w:rsid w:val="00177E18"/>
    <w:rsid w:val="00182714"/>
    <w:rsid w:val="00187390"/>
    <w:rsid w:val="00193C8F"/>
    <w:rsid w:val="0019758A"/>
    <w:rsid w:val="001A2F1C"/>
    <w:rsid w:val="001B361F"/>
    <w:rsid w:val="001B6F06"/>
    <w:rsid w:val="001C3843"/>
    <w:rsid w:val="001D1067"/>
    <w:rsid w:val="001D19E0"/>
    <w:rsid w:val="001D4DE6"/>
    <w:rsid w:val="001E6813"/>
    <w:rsid w:val="001E7063"/>
    <w:rsid w:val="001F0AF0"/>
    <w:rsid w:val="00202E05"/>
    <w:rsid w:val="002041F8"/>
    <w:rsid w:val="0021182D"/>
    <w:rsid w:val="002178B9"/>
    <w:rsid w:val="0022019D"/>
    <w:rsid w:val="00245AA2"/>
    <w:rsid w:val="00247806"/>
    <w:rsid w:val="00253D56"/>
    <w:rsid w:val="002800D7"/>
    <w:rsid w:val="002846C5"/>
    <w:rsid w:val="002854FF"/>
    <w:rsid w:val="002868BC"/>
    <w:rsid w:val="00291712"/>
    <w:rsid w:val="0029528B"/>
    <w:rsid w:val="00295608"/>
    <w:rsid w:val="002A174D"/>
    <w:rsid w:val="002A2C88"/>
    <w:rsid w:val="002A61C4"/>
    <w:rsid w:val="002A75AE"/>
    <w:rsid w:val="002C03C6"/>
    <w:rsid w:val="002D0448"/>
    <w:rsid w:val="002D43A4"/>
    <w:rsid w:val="002E0194"/>
    <w:rsid w:val="002F0A13"/>
    <w:rsid w:val="002F6CBE"/>
    <w:rsid w:val="002F7418"/>
    <w:rsid w:val="00300AFC"/>
    <w:rsid w:val="00303EF8"/>
    <w:rsid w:val="00305351"/>
    <w:rsid w:val="00313DED"/>
    <w:rsid w:val="00327620"/>
    <w:rsid w:val="00333355"/>
    <w:rsid w:val="0034741B"/>
    <w:rsid w:val="00351432"/>
    <w:rsid w:val="003540F6"/>
    <w:rsid w:val="003620E2"/>
    <w:rsid w:val="00365E8E"/>
    <w:rsid w:val="003679B7"/>
    <w:rsid w:val="00380C54"/>
    <w:rsid w:val="003810D6"/>
    <w:rsid w:val="003957AA"/>
    <w:rsid w:val="003A0B5F"/>
    <w:rsid w:val="003A2497"/>
    <w:rsid w:val="003B2EB8"/>
    <w:rsid w:val="003B718E"/>
    <w:rsid w:val="003B7472"/>
    <w:rsid w:val="003D0424"/>
    <w:rsid w:val="003E1737"/>
    <w:rsid w:val="003E3531"/>
    <w:rsid w:val="003F0F66"/>
    <w:rsid w:val="003F5051"/>
    <w:rsid w:val="00404AA7"/>
    <w:rsid w:val="00415B8C"/>
    <w:rsid w:val="00420DF5"/>
    <w:rsid w:val="00421F02"/>
    <w:rsid w:val="00423915"/>
    <w:rsid w:val="00432DF9"/>
    <w:rsid w:val="00433912"/>
    <w:rsid w:val="00435433"/>
    <w:rsid w:val="004371B6"/>
    <w:rsid w:val="00444C7B"/>
    <w:rsid w:val="00455202"/>
    <w:rsid w:val="0045692D"/>
    <w:rsid w:val="004647DC"/>
    <w:rsid w:val="004668C0"/>
    <w:rsid w:val="004674AD"/>
    <w:rsid w:val="0047505C"/>
    <w:rsid w:val="004860AC"/>
    <w:rsid w:val="0048718B"/>
    <w:rsid w:val="0049185C"/>
    <w:rsid w:val="004960C4"/>
    <w:rsid w:val="004968B5"/>
    <w:rsid w:val="004A16CD"/>
    <w:rsid w:val="004A4EB8"/>
    <w:rsid w:val="004A55CE"/>
    <w:rsid w:val="004A6417"/>
    <w:rsid w:val="004B098C"/>
    <w:rsid w:val="004B139F"/>
    <w:rsid w:val="004B3F36"/>
    <w:rsid w:val="004B76C1"/>
    <w:rsid w:val="004D16D2"/>
    <w:rsid w:val="004D20B3"/>
    <w:rsid w:val="004D3557"/>
    <w:rsid w:val="004E6A6F"/>
    <w:rsid w:val="004F2231"/>
    <w:rsid w:val="004F4CC9"/>
    <w:rsid w:val="005112D1"/>
    <w:rsid w:val="00512E39"/>
    <w:rsid w:val="00516DFD"/>
    <w:rsid w:val="005208A4"/>
    <w:rsid w:val="00520FD1"/>
    <w:rsid w:val="00522B0F"/>
    <w:rsid w:val="00524B4F"/>
    <w:rsid w:val="0052683E"/>
    <w:rsid w:val="005311FA"/>
    <w:rsid w:val="00532EA5"/>
    <w:rsid w:val="00540650"/>
    <w:rsid w:val="00547F95"/>
    <w:rsid w:val="0055035B"/>
    <w:rsid w:val="00550995"/>
    <w:rsid w:val="00552F28"/>
    <w:rsid w:val="00557700"/>
    <w:rsid w:val="0056076D"/>
    <w:rsid w:val="00566B8E"/>
    <w:rsid w:val="00572C46"/>
    <w:rsid w:val="0057466F"/>
    <w:rsid w:val="00575850"/>
    <w:rsid w:val="00575FBF"/>
    <w:rsid w:val="00585B80"/>
    <w:rsid w:val="00594566"/>
    <w:rsid w:val="005A1B7A"/>
    <w:rsid w:val="005A200A"/>
    <w:rsid w:val="005B1907"/>
    <w:rsid w:val="005B3A9C"/>
    <w:rsid w:val="005B58CF"/>
    <w:rsid w:val="005C3643"/>
    <w:rsid w:val="005C654B"/>
    <w:rsid w:val="005D3E68"/>
    <w:rsid w:val="005D483B"/>
    <w:rsid w:val="005E359A"/>
    <w:rsid w:val="005E4307"/>
    <w:rsid w:val="005E47D9"/>
    <w:rsid w:val="005E4BF3"/>
    <w:rsid w:val="005E5B1F"/>
    <w:rsid w:val="005F3540"/>
    <w:rsid w:val="00605CF7"/>
    <w:rsid w:val="0061105E"/>
    <w:rsid w:val="006150D3"/>
    <w:rsid w:val="00617411"/>
    <w:rsid w:val="00617DE8"/>
    <w:rsid w:val="006203D7"/>
    <w:rsid w:val="00630A4C"/>
    <w:rsid w:val="00633A70"/>
    <w:rsid w:val="006417B7"/>
    <w:rsid w:val="006426EE"/>
    <w:rsid w:val="00642D57"/>
    <w:rsid w:val="006449B1"/>
    <w:rsid w:val="0064654F"/>
    <w:rsid w:val="00667584"/>
    <w:rsid w:val="00670872"/>
    <w:rsid w:val="006709FB"/>
    <w:rsid w:val="00680216"/>
    <w:rsid w:val="006842FA"/>
    <w:rsid w:val="0068500D"/>
    <w:rsid w:val="0068788D"/>
    <w:rsid w:val="006A1925"/>
    <w:rsid w:val="006A5421"/>
    <w:rsid w:val="006B13A9"/>
    <w:rsid w:val="006C2B62"/>
    <w:rsid w:val="006C560F"/>
    <w:rsid w:val="006C79B9"/>
    <w:rsid w:val="006D149E"/>
    <w:rsid w:val="006D274E"/>
    <w:rsid w:val="006F4FBF"/>
    <w:rsid w:val="007026FF"/>
    <w:rsid w:val="007057F4"/>
    <w:rsid w:val="00710E3D"/>
    <w:rsid w:val="00713F09"/>
    <w:rsid w:val="007168E8"/>
    <w:rsid w:val="0072218D"/>
    <w:rsid w:val="0072686A"/>
    <w:rsid w:val="00730911"/>
    <w:rsid w:val="00734686"/>
    <w:rsid w:val="007369F0"/>
    <w:rsid w:val="00737526"/>
    <w:rsid w:val="007417B3"/>
    <w:rsid w:val="00742102"/>
    <w:rsid w:val="00746307"/>
    <w:rsid w:val="00750AC4"/>
    <w:rsid w:val="00751A44"/>
    <w:rsid w:val="007568BF"/>
    <w:rsid w:val="00764412"/>
    <w:rsid w:val="00773B66"/>
    <w:rsid w:val="00774F5A"/>
    <w:rsid w:val="00794E15"/>
    <w:rsid w:val="00797A8D"/>
    <w:rsid w:val="007B2D7E"/>
    <w:rsid w:val="007B56CF"/>
    <w:rsid w:val="007C1136"/>
    <w:rsid w:val="007C3571"/>
    <w:rsid w:val="007C68F0"/>
    <w:rsid w:val="007C7473"/>
    <w:rsid w:val="007D26F1"/>
    <w:rsid w:val="007D3BEA"/>
    <w:rsid w:val="007E0251"/>
    <w:rsid w:val="007E15D2"/>
    <w:rsid w:val="007E3EB9"/>
    <w:rsid w:val="007E5499"/>
    <w:rsid w:val="007E6036"/>
    <w:rsid w:val="007F49CD"/>
    <w:rsid w:val="00806936"/>
    <w:rsid w:val="0081088A"/>
    <w:rsid w:val="008164D6"/>
    <w:rsid w:val="0082359B"/>
    <w:rsid w:val="0082440B"/>
    <w:rsid w:val="008253A5"/>
    <w:rsid w:val="00826CCE"/>
    <w:rsid w:val="00836C02"/>
    <w:rsid w:val="008417CE"/>
    <w:rsid w:val="0084277E"/>
    <w:rsid w:val="00850B98"/>
    <w:rsid w:val="008559D9"/>
    <w:rsid w:val="00855B8C"/>
    <w:rsid w:val="00857867"/>
    <w:rsid w:val="008635FF"/>
    <w:rsid w:val="00863E89"/>
    <w:rsid w:val="0088090E"/>
    <w:rsid w:val="00880BAA"/>
    <w:rsid w:val="00893A81"/>
    <w:rsid w:val="008A3C95"/>
    <w:rsid w:val="008A7C87"/>
    <w:rsid w:val="008C386D"/>
    <w:rsid w:val="008C5106"/>
    <w:rsid w:val="008D0693"/>
    <w:rsid w:val="008D5829"/>
    <w:rsid w:val="008D7D2E"/>
    <w:rsid w:val="008E2B72"/>
    <w:rsid w:val="008E582F"/>
    <w:rsid w:val="009028BE"/>
    <w:rsid w:val="00906738"/>
    <w:rsid w:val="00925B9C"/>
    <w:rsid w:val="009337FD"/>
    <w:rsid w:val="00933C8D"/>
    <w:rsid w:val="0093766B"/>
    <w:rsid w:val="009410E5"/>
    <w:rsid w:val="00942135"/>
    <w:rsid w:val="00946F55"/>
    <w:rsid w:val="00955804"/>
    <w:rsid w:val="009576B5"/>
    <w:rsid w:val="00960BAE"/>
    <w:rsid w:val="00961BE7"/>
    <w:rsid w:val="0096267E"/>
    <w:rsid w:val="0096392E"/>
    <w:rsid w:val="00965BD5"/>
    <w:rsid w:val="00966AD2"/>
    <w:rsid w:val="00967358"/>
    <w:rsid w:val="00972080"/>
    <w:rsid w:val="009743FE"/>
    <w:rsid w:val="00980BBA"/>
    <w:rsid w:val="0098695B"/>
    <w:rsid w:val="009875C8"/>
    <w:rsid w:val="0099074B"/>
    <w:rsid w:val="00991D08"/>
    <w:rsid w:val="009A065D"/>
    <w:rsid w:val="009A66F4"/>
    <w:rsid w:val="009C03DE"/>
    <w:rsid w:val="009D12D4"/>
    <w:rsid w:val="009E2695"/>
    <w:rsid w:val="009E4816"/>
    <w:rsid w:val="009E4C84"/>
    <w:rsid w:val="009F43A2"/>
    <w:rsid w:val="00A00575"/>
    <w:rsid w:val="00A0733F"/>
    <w:rsid w:val="00A1157F"/>
    <w:rsid w:val="00A13B09"/>
    <w:rsid w:val="00A22081"/>
    <w:rsid w:val="00A2461A"/>
    <w:rsid w:val="00A26EDB"/>
    <w:rsid w:val="00A33BE6"/>
    <w:rsid w:val="00A360ED"/>
    <w:rsid w:val="00A37505"/>
    <w:rsid w:val="00A44CCC"/>
    <w:rsid w:val="00A45ED2"/>
    <w:rsid w:val="00A533B4"/>
    <w:rsid w:val="00A57863"/>
    <w:rsid w:val="00A6302A"/>
    <w:rsid w:val="00A63DE6"/>
    <w:rsid w:val="00A719C6"/>
    <w:rsid w:val="00A71C26"/>
    <w:rsid w:val="00A77ED2"/>
    <w:rsid w:val="00A82687"/>
    <w:rsid w:val="00A82B37"/>
    <w:rsid w:val="00A83324"/>
    <w:rsid w:val="00A876FE"/>
    <w:rsid w:val="00A910F2"/>
    <w:rsid w:val="00A92C0A"/>
    <w:rsid w:val="00A93369"/>
    <w:rsid w:val="00A95ECB"/>
    <w:rsid w:val="00AA094F"/>
    <w:rsid w:val="00AA5147"/>
    <w:rsid w:val="00AB1CFC"/>
    <w:rsid w:val="00AD3516"/>
    <w:rsid w:val="00AD539E"/>
    <w:rsid w:val="00AD69ED"/>
    <w:rsid w:val="00AD6C4E"/>
    <w:rsid w:val="00AD75D6"/>
    <w:rsid w:val="00AE31F2"/>
    <w:rsid w:val="00AF404B"/>
    <w:rsid w:val="00AF72DE"/>
    <w:rsid w:val="00B00CF7"/>
    <w:rsid w:val="00B04453"/>
    <w:rsid w:val="00B0688D"/>
    <w:rsid w:val="00B22E19"/>
    <w:rsid w:val="00B40525"/>
    <w:rsid w:val="00B41584"/>
    <w:rsid w:val="00B41D82"/>
    <w:rsid w:val="00B654F4"/>
    <w:rsid w:val="00B73E98"/>
    <w:rsid w:val="00B90346"/>
    <w:rsid w:val="00B92509"/>
    <w:rsid w:val="00BA5723"/>
    <w:rsid w:val="00BB146B"/>
    <w:rsid w:val="00BB4EDC"/>
    <w:rsid w:val="00BB6CAC"/>
    <w:rsid w:val="00BB7555"/>
    <w:rsid w:val="00BC1E09"/>
    <w:rsid w:val="00BC2CA7"/>
    <w:rsid w:val="00BC4DF3"/>
    <w:rsid w:val="00BD370C"/>
    <w:rsid w:val="00BE34AE"/>
    <w:rsid w:val="00BE4EE4"/>
    <w:rsid w:val="00BE7253"/>
    <w:rsid w:val="00BF10AC"/>
    <w:rsid w:val="00BF497D"/>
    <w:rsid w:val="00C21693"/>
    <w:rsid w:val="00C2302A"/>
    <w:rsid w:val="00C25BE0"/>
    <w:rsid w:val="00C2649A"/>
    <w:rsid w:val="00C32FEE"/>
    <w:rsid w:val="00C33F78"/>
    <w:rsid w:val="00C3486E"/>
    <w:rsid w:val="00C362FC"/>
    <w:rsid w:val="00C376EA"/>
    <w:rsid w:val="00C42CD7"/>
    <w:rsid w:val="00C4705D"/>
    <w:rsid w:val="00C562F9"/>
    <w:rsid w:val="00C61B40"/>
    <w:rsid w:val="00C61F2B"/>
    <w:rsid w:val="00C64E2C"/>
    <w:rsid w:val="00C7493B"/>
    <w:rsid w:val="00C81654"/>
    <w:rsid w:val="00C86E05"/>
    <w:rsid w:val="00C937EE"/>
    <w:rsid w:val="00CA1617"/>
    <w:rsid w:val="00CA16E0"/>
    <w:rsid w:val="00CA225E"/>
    <w:rsid w:val="00CA71A6"/>
    <w:rsid w:val="00CC2A9A"/>
    <w:rsid w:val="00CD0088"/>
    <w:rsid w:val="00CD1726"/>
    <w:rsid w:val="00CD4E28"/>
    <w:rsid w:val="00CE0BC9"/>
    <w:rsid w:val="00CE2BAB"/>
    <w:rsid w:val="00CE44AD"/>
    <w:rsid w:val="00D004C2"/>
    <w:rsid w:val="00D012CE"/>
    <w:rsid w:val="00D03BF8"/>
    <w:rsid w:val="00D2045C"/>
    <w:rsid w:val="00D274AB"/>
    <w:rsid w:val="00D360AA"/>
    <w:rsid w:val="00D36B66"/>
    <w:rsid w:val="00D36D54"/>
    <w:rsid w:val="00D376F0"/>
    <w:rsid w:val="00D41B18"/>
    <w:rsid w:val="00D43948"/>
    <w:rsid w:val="00D445ED"/>
    <w:rsid w:val="00D456AD"/>
    <w:rsid w:val="00D469B6"/>
    <w:rsid w:val="00D47C4D"/>
    <w:rsid w:val="00D50811"/>
    <w:rsid w:val="00D540AF"/>
    <w:rsid w:val="00D6093C"/>
    <w:rsid w:val="00D61234"/>
    <w:rsid w:val="00D638C1"/>
    <w:rsid w:val="00D63C0A"/>
    <w:rsid w:val="00D64547"/>
    <w:rsid w:val="00D67A1C"/>
    <w:rsid w:val="00D73D44"/>
    <w:rsid w:val="00D80821"/>
    <w:rsid w:val="00D81500"/>
    <w:rsid w:val="00D82EA0"/>
    <w:rsid w:val="00D87A15"/>
    <w:rsid w:val="00D90116"/>
    <w:rsid w:val="00D94801"/>
    <w:rsid w:val="00D967AC"/>
    <w:rsid w:val="00DB16AF"/>
    <w:rsid w:val="00DB2385"/>
    <w:rsid w:val="00DB29F1"/>
    <w:rsid w:val="00DC65B8"/>
    <w:rsid w:val="00DD0948"/>
    <w:rsid w:val="00DD3468"/>
    <w:rsid w:val="00DD5F2D"/>
    <w:rsid w:val="00DD7E2A"/>
    <w:rsid w:val="00DF65B8"/>
    <w:rsid w:val="00E0018A"/>
    <w:rsid w:val="00E03C7E"/>
    <w:rsid w:val="00E10ADC"/>
    <w:rsid w:val="00E178EC"/>
    <w:rsid w:val="00E31C34"/>
    <w:rsid w:val="00E373EA"/>
    <w:rsid w:val="00E37AA5"/>
    <w:rsid w:val="00E43859"/>
    <w:rsid w:val="00E45C6F"/>
    <w:rsid w:val="00E50A4D"/>
    <w:rsid w:val="00E54362"/>
    <w:rsid w:val="00E56BD1"/>
    <w:rsid w:val="00E57A34"/>
    <w:rsid w:val="00E57D0B"/>
    <w:rsid w:val="00E6217C"/>
    <w:rsid w:val="00E712F2"/>
    <w:rsid w:val="00E73985"/>
    <w:rsid w:val="00E758BC"/>
    <w:rsid w:val="00E800BC"/>
    <w:rsid w:val="00E95AFE"/>
    <w:rsid w:val="00E96BE0"/>
    <w:rsid w:val="00EA7A17"/>
    <w:rsid w:val="00EB003A"/>
    <w:rsid w:val="00EB1AA9"/>
    <w:rsid w:val="00EC35AB"/>
    <w:rsid w:val="00ED082F"/>
    <w:rsid w:val="00ED3756"/>
    <w:rsid w:val="00ED6C91"/>
    <w:rsid w:val="00ED7B2A"/>
    <w:rsid w:val="00EE0311"/>
    <w:rsid w:val="00EF065A"/>
    <w:rsid w:val="00EF4C7A"/>
    <w:rsid w:val="00EF5378"/>
    <w:rsid w:val="00F00342"/>
    <w:rsid w:val="00F07D44"/>
    <w:rsid w:val="00F10212"/>
    <w:rsid w:val="00F13777"/>
    <w:rsid w:val="00F13B0E"/>
    <w:rsid w:val="00F15428"/>
    <w:rsid w:val="00F349EA"/>
    <w:rsid w:val="00F43A02"/>
    <w:rsid w:val="00F45884"/>
    <w:rsid w:val="00F553FE"/>
    <w:rsid w:val="00F61B51"/>
    <w:rsid w:val="00F622F3"/>
    <w:rsid w:val="00F63939"/>
    <w:rsid w:val="00F641A2"/>
    <w:rsid w:val="00F7203C"/>
    <w:rsid w:val="00F74650"/>
    <w:rsid w:val="00F80FB0"/>
    <w:rsid w:val="00F84D65"/>
    <w:rsid w:val="00F87936"/>
    <w:rsid w:val="00F904F8"/>
    <w:rsid w:val="00F91AD0"/>
    <w:rsid w:val="00F94F44"/>
    <w:rsid w:val="00FA7D95"/>
    <w:rsid w:val="00FB05E4"/>
    <w:rsid w:val="00FB1926"/>
    <w:rsid w:val="00FB618B"/>
    <w:rsid w:val="00FC07B3"/>
    <w:rsid w:val="00FC0954"/>
    <w:rsid w:val="00FC30E4"/>
    <w:rsid w:val="00FC4062"/>
    <w:rsid w:val="00FC4313"/>
    <w:rsid w:val="00FC64AE"/>
    <w:rsid w:val="00FD6E70"/>
    <w:rsid w:val="00FE0810"/>
    <w:rsid w:val="00FE274F"/>
    <w:rsid w:val="00FF0B06"/>
    <w:rsid w:val="00FF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34A64"/>
  <w15:chartTrackingRefBased/>
  <w15:docId w15:val="{4F557CD2-1E4E-46B6-A765-7EC0A53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6FF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image" Target="media/image11.png"/><Relationship Id="rId39" Type="http://schemas.openxmlformats.org/officeDocument/2006/relationships/glossaryDocument" Target="glossary/document.xml"/><Relationship Id="rId21" Type="http://schemas.openxmlformats.org/officeDocument/2006/relationships/hyperlink" Target="https://stichtingfontys-my.sharepoint.com/personal/440569_student_fontys_nl/Documents/semester_2_project/URS_document.docx" TargetMode="External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hyperlink" Target="https://stichtingfontys-my.sharepoint.com/personal/440569_student_fontys_nl/Documents/semester_2_project/URS_document.docx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tichtingfontys-my.sharepoint.com/personal/440569_student_fontys_nl/Documents/semester_2_project/URS_document.docx" TargetMode="External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stichtingfontys-my.sharepoint.com/personal/440569_student_fontys_nl/Documents/semester_2_project/URS_document.docx" TargetMode="External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stichtingfontys-my.sharepoint.com/personal/440569_student_fontys_nl/Documents/semester_2_project/URS_document.docx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6.png"/><Relationship Id="rId3" Type="http://schemas.openxmlformats.org/officeDocument/2006/relationships/image" Target="media/image21.png"/><Relationship Id="rId7" Type="http://schemas.openxmlformats.org/officeDocument/2006/relationships/image" Target="media/image25.png"/><Relationship Id="rId2" Type="http://schemas.openxmlformats.org/officeDocument/2006/relationships/image" Target="media/image20.svg"/><Relationship Id="rId1" Type="http://schemas.openxmlformats.org/officeDocument/2006/relationships/image" Target="media/image19.png"/><Relationship Id="rId6" Type="http://schemas.openxmlformats.org/officeDocument/2006/relationships/image" Target="media/image24.svg"/><Relationship Id="rId5" Type="http://schemas.openxmlformats.org/officeDocument/2006/relationships/image" Target="media/image23.png"/><Relationship Id="rId4" Type="http://schemas.openxmlformats.org/officeDocument/2006/relationships/image" Target="media/image22.svg"/><Relationship Id="rId9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3B1EF5"/>
    <w:rsid w:val="004D66B9"/>
    <w:rsid w:val="006339D3"/>
    <w:rsid w:val="008017BE"/>
    <w:rsid w:val="00B25519"/>
    <w:rsid w:val="00BF4C63"/>
    <w:rsid w:val="00C458F6"/>
    <w:rsid w:val="00D46FE2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2B40DF1-594A-46E4-87C5-52EE0C6F6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tf16402393.dotx</Template>
  <TotalTime>321</TotalTime>
  <Pages>11</Pages>
  <Words>1119</Words>
  <Characters>6380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76</cp:revision>
  <cp:lastPrinted>2020-03-07T20:58:00Z</cp:lastPrinted>
  <dcterms:created xsi:type="dcterms:W3CDTF">2020-03-07T18:35:00Z</dcterms:created>
  <dcterms:modified xsi:type="dcterms:W3CDTF">2020-03-07T20:58:00Z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