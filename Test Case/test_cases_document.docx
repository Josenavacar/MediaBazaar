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7168E8" w:rsidRPr="00423915" w14:paraId="220F1F52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4E9E1818" w14:textId="6896095C" w:rsidR="00B0688D" w:rsidRPr="00423915" w:rsidRDefault="00B0688D" w:rsidP="007057F4">
            <w:pPr>
              <w:rPr>
                <w:rFonts w:ascii="Arial Nova Light" w:eastAsia="Malgun Gothic" w:hAnsi="Arial Nova Light"/>
              </w:rPr>
            </w:pP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:rsidRPr="00423915" w14:paraId="34977E8D" w14:textId="77777777" w:rsidTr="00B0688D">
        <w:trPr>
          <w:trHeight w:val="2043"/>
        </w:trPr>
        <w:tc>
          <w:tcPr>
            <w:tcW w:w="4572" w:type="dxa"/>
          </w:tcPr>
          <w:p w14:paraId="39315505" w14:textId="0A1F2361" w:rsidR="00B0688D" w:rsidRPr="00423915" w:rsidRDefault="00B0688D" w:rsidP="007057F4">
            <w:pPr>
              <w:rPr>
                <w:rFonts w:ascii="Arial Nova Light" w:eastAsia="Malgun Gothic" w:hAnsi="Arial Nova Light"/>
              </w:rPr>
            </w:pPr>
          </w:p>
        </w:tc>
      </w:tr>
    </w:tbl>
    <w:p w14:paraId="4404C90B" w14:textId="2C828871" w:rsidR="008A3C95" w:rsidRPr="00423915" w:rsidRDefault="00806936" w:rsidP="007057F4">
      <w:pPr>
        <w:rPr>
          <w:rFonts w:ascii="Arial Nova Light" w:eastAsia="Malgun Gothic" w:hAnsi="Arial Nova Light"/>
        </w:rPr>
      </w:pPr>
      <w:r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58245" behindDoc="0" locked="0" layoutInCell="1" allowOverlap="1" wp14:anchorId="0166931E" wp14:editId="0A2A0C1B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2740479" cy="1592580"/>
            <wp:effectExtent l="0" t="0" r="3175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479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A179AD" w14:textId="45C98A96" w:rsidR="008A3C95" w:rsidRPr="00423915" w:rsidRDefault="00D73043" w:rsidP="007057F4">
      <w:pPr>
        <w:rPr>
          <w:rFonts w:ascii="Arial Nova Light" w:eastAsia="Malgun Gothic" w:hAnsi="Arial Nova Light"/>
        </w:rPr>
      </w:pPr>
      <w:bookmarkStart w:id="0" w:name="_Hlk32430943"/>
      <w:bookmarkEnd w:id="0"/>
      <w:r w:rsidRPr="00423915">
        <w:rPr>
          <w:rFonts w:ascii="Arial Nova Light" w:eastAsia="Malgun Gothic" w:hAnsi="Arial Nova Light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7FE0AAD" wp14:editId="554BB1B3">
                <wp:simplePos x="0" y="0"/>
                <wp:positionH relativeFrom="margin">
                  <wp:align>center</wp:align>
                </wp:positionH>
                <wp:positionV relativeFrom="paragraph">
                  <wp:posOffset>6265545</wp:posOffset>
                </wp:positionV>
                <wp:extent cx="7124700" cy="25527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700" cy="255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D6E0E2" w14:textId="0649CE64" w:rsidR="00A83324" w:rsidRPr="00710E3D" w:rsidRDefault="00A83324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  <w:bookmarkStart w:id="1" w:name="_Hlk32430934"/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Date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2</w:t>
                            </w:r>
                            <w:r w:rsidR="008F6DB0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5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-</w:t>
                            </w:r>
                            <w:r w:rsidR="008F6DB0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June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-2020</w:t>
                            </w:r>
                          </w:p>
                          <w:p w14:paraId="3372F497" w14:textId="1A3DC373" w:rsidR="00A83324" w:rsidRPr="00710E3D" w:rsidRDefault="00A83324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Location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Fontys, Eindhoven</w:t>
                            </w:r>
                          </w:p>
                          <w:p w14:paraId="3DBBA2F9" w14:textId="7D989F6D" w:rsidR="00EF065A" w:rsidRDefault="00FB4272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  <w:r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Client</w:t>
                            </w:r>
                            <w:r w:rsidR="00A83324"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: </w:t>
                            </w:r>
                            <w: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Basjan Schouwenaars</w:t>
                            </w:r>
                          </w:p>
                          <w:p w14:paraId="28192B71" w14:textId="77777777" w:rsidR="00D73043" w:rsidRDefault="00D73043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</w:p>
                          <w:p w14:paraId="46469E2E" w14:textId="4AA780F6" w:rsidR="00806936" w:rsidRPr="00710E3D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Louis Kareem Cocks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(</w:t>
                            </w:r>
                            <w:r w:rsidR="008F6DB0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Co-founder &amp; CEO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 xml:space="preserve">)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="008F6DB0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 xml:space="preserve">        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3954358</w:t>
                            </w:r>
                          </w:p>
                          <w:p w14:paraId="1E2F13FE" w14:textId="3EBCD652" w:rsidR="00806936" w:rsidRPr="00710E3D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Jose Navarrete Carbonell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(</w:t>
                            </w:r>
                            <w:r w:rsidR="008F6DB0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Co-founder &amp; CTO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)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="008F6DB0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 xml:space="preserve">        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3917533</w:t>
                            </w:r>
                          </w:p>
                          <w:bookmarkEnd w:id="1"/>
                          <w:p w14:paraId="2D1CD9FE" w14:textId="77777777" w:rsidR="00D73043" w:rsidRDefault="00D73043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</w:p>
                          <w:p w14:paraId="0194FCA8" w14:textId="4BB74E2E" w:rsidR="00D73043" w:rsidRPr="00D73043" w:rsidRDefault="00D73043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  <w:sz w:val="20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FE0AA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493.35pt;width:561pt;height:201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" filled="f" stroked="f" strokeweight=".5pt">
                <v:textbox>
                  <w:txbxContent>
                    <w:p w14:paraId="7AD6E0E2" w14:textId="0649CE64" w:rsidR="00A83324" w:rsidRPr="00710E3D" w:rsidRDefault="00A83324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  <w:bookmarkStart w:id="2" w:name="_Hlk32430934"/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Date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2</w:t>
                      </w:r>
                      <w:r w:rsidR="008F6DB0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5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-</w:t>
                      </w:r>
                      <w:r w:rsidR="008F6DB0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June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-2020</w:t>
                      </w:r>
                    </w:p>
                    <w:p w14:paraId="3372F497" w14:textId="1A3DC373" w:rsidR="00A83324" w:rsidRPr="00710E3D" w:rsidRDefault="00A83324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Location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Fontys, Eindhoven</w:t>
                      </w:r>
                    </w:p>
                    <w:p w14:paraId="3DBBA2F9" w14:textId="7D989F6D" w:rsidR="00EF065A" w:rsidRDefault="00FB4272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  <w:r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Client</w:t>
                      </w:r>
                      <w:r w:rsidR="00A83324"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: </w:t>
                      </w:r>
                      <w: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Basjan Schouwenaars</w:t>
                      </w:r>
                    </w:p>
                    <w:p w14:paraId="28192B71" w14:textId="77777777" w:rsidR="00D73043" w:rsidRDefault="00D73043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</w:p>
                    <w:p w14:paraId="46469E2E" w14:textId="4AA780F6" w:rsidR="00806936" w:rsidRPr="00710E3D" w:rsidRDefault="00806936" w:rsidP="00806936">
                      <w:pPr>
                        <w:rPr>
                          <w:rFonts w:ascii="Arial Nova Light" w:eastAsia="Malgun Gothic" w:hAnsi="Arial Nova Light"/>
                          <w:color w:val="auto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Louis Kareem Cocks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(</w:t>
                      </w:r>
                      <w:r w:rsidR="008F6DB0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Co-founder &amp; CEO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 xml:space="preserve">)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="008F6DB0">
                        <w:rPr>
                          <w:rFonts w:ascii="Arial Nova Light" w:eastAsia="Malgun Gothic" w:hAnsi="Arial Nova Light"/>
                          <w:color w:val="auto"/>
                        </w:rPr>
                        <w:t xml:space="preserve">         </w:t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3954358</w:t>
                      </w:r>
                    </w:p>
                    <w:p w14:paraId="1E2F13FE" w14:textId="3EBCD652" w:rsidR="00806936" w:rsidRPr="00710E3D" w:rsidRDefault="00806936" w:rsidP="00806936">
                      <w:pPr>
                        <w:rPr>
                          <w:rFonts w:ascii="Arial Nova Light" w:eastAsia="Malgun Gothic" w:hAnsi="Arial Nova Light"/>
                          <w:color w:val="auto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Jose Navarrete Carbonell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(</w:t>
                      </w:r>
                      <w:r w:rsidR="008F6DB0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Co-founder &amp; CTO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)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="008F6DB0">
                        <w:rPr>
                          <w:rFonts w:ascii="Arial Nova Light" w:eastAsia="Malgun Gothic" w:hAnsi="Arial Nova Light"/>
                          <w:color w:val="auto"/>
                        </w:rPr>
                        <w:t xml:space="preserve">         </w:t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3917533</w:t>
                      </w:r>
                    </w:p>
                    <w:bookmarkEnd w:id="2"/>
                    <w:p w14:paraId="2D1CD9FE" w14:textId="77777777" w:rsidR="00D73043" w:rsidRDefault="00D73043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</w:p>
                    <w:p w14:paraId="0194FCA8" w14:textId="4BB74E2E" w:rsidR="00D73043" w:rsidRPr="00D73043" w:rsidRDefault="00D73043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  <w:sz w:val="20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D12D4" w:rsidRPr="00423915">
        <w:rPr>
          <w:rFonts w:ascii="Arial Nova Light" w:eastAsia="Malgun Gothic" w:hAnsi="Arial Nova Light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C124A41" wp14:editId="6C3C2F8B">
                <wp:simplePos x="0" y="0"/>
                <wp:positionH relativeFrom="column">
                  <wp:posOffset>-101600</wp:posOffset>
                </wp:positionH>
                <wp:positionV relativeFrom="paragraph">
                  <wp:posOffset>1629410</wp:posOffset>
                </wp:positionV>
                <wp:extent cx="5204460" cy="2421255"/>
                <wp:effectExtent l="0" t="0" r="0" b="0"/>
                <wp:wrapThrough wrapText="bothSides">
                  <wp:wrapPolygon edited="0">
                    <wp:start x="237" y="0"/>
                    <wp:lineTo x="237" y="21413"/>
                    <wp:lineTo x="21347" y="21413"/>
                    <wp:lineTo x="21347" y="0"/>
                    <wp:lineTo x="237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4460" cy="2421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D55BE" w14:textId="3ABD5396" w:rsidR="00806936" w:rsidRPr="009D12D4" w:rsidRDefault="0004356D" w:rsidP="00806936">
                            <w:pPr>
                              <w:pStyle w:val="Title"/>
                              <w:rPr>
                                <w:rFonts w:ascii="Arial Nova Light" w:hAnsi="Arial Nova Light"/>
                                <w:color w:val="auto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auto"/>
                              </w:rPr>
                              <w:t xml:space="preserve">Test Case </w:t>
                            </w:r>
                            <w:r w:rsidR="004219D3">
                              <w:rPr>
                                <w:rFonts w:ascii="Arial Nova Light" w:hAnsi="Arial Nova Light"/>
                                <w:color w:val="auto"/>
                              </w:rPr>
                              <w:t>Document</w:t>
                            </w:r>
                          </w:p>
                          <w:p w14:paraId="3F591BC9" w14:textId="4FA0FB94" w:rsidR="00806936" w:rsidRPr="009D12D4" w:rsidRDefault="00806936" w:rsidP="00806936">
                            <w:pPr>
                              <w:pStyle w:val="Title"/>
                              <w:rPr>
                                <w:rFonts w:ascii="Arial Nova Light" w:hAnsi="Arial Nova Light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9D12D4">
                              <w:rPr>
                                <w:rFonts w:ascii="Arial Nova Light" w:hAnsi="Arial Nova Light"/>
                                <w:color w:val="auto"/>
                                <w:sz w:val="28"/>
                                <w:szCs w:val="28"/>
                              </w:rPr>
                              <w:t>By Atomic Peanuts 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24A41" id="Text Box 8" o:spid="_x0000_s1027" type="#_x0000_t202" style="position:absolute;margin-left:-8pt;margin-top:128.3pt;width:409.8pt;height:190.6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" filled="f" stroked="f" strokeweight=".5pt">
                <v:textbox>
                  <w:txbxContent>
                    <w:p w14:paraId="51ED55BE" w14:textId="3ABD5396" w:rsidR="00806936" w:rsidRPr="009D12D4" w:rsidRDefault="0004356D" w:rsidP="00806936">
                      <w:pPr>
                        <w:pStyle w:val="Title"/>
                        <w:rPr>
                          <w:rFonts w:ascii="Arial Nova Light" w:hAnsi="Arial Nova Light"/>
                          <w:color w:val="auto"/>
                        </w:rPr>
                      </w:pPr>
                      <w:r>
                        <w:rPr>
                          <w:rFonts w:ascii="Arial Nova Light" w:hAnsi="Arial Nova Light"/>
                          <w:color w:val="auto"/>
                        </w:rPr>
                        <w:t xml:space="preserve">Test Case </w:t>
                      </w:r>
                      <w:r w:rsidR="004219D3">
                        <w:rPr>
                          <w:rFonts w:ascii="Arial Nova Light" w:hAnsi="Arial Nova Light"/>
                          <w:color w:val="auto"/>
                        </w:rPr>
                        <w:t>Document</w:t>
                      </w:r>
                    </w:p>
                    <w:p w14:paraId="3F591BC9" w14:textId="4FA0FB94" w:rsidR="00806936" w:rsidRPr="009D12D4" w:rsidRDefault="00806936" w:rsidP="00806936">
                      <w:pPr>
                        <w:pStyle w:val="Title"/>
                        <w:rPr>
                          <w:rFonts w:ascii="Arial Nova Light" w:hAnsi="Arial Nova Light"/>
                          <w:color w:val="auto"/>
                          <w:sz w:val="28"/>
                          <w:szCs w:val="28"/>
                        </w:rPr>
                      </w:pPr>
                      <w:r w:rsidRPr="009D12D4">
                        <w:rPr>
                          <w:rFonts w:ascii="Arial Nova Light" w:hAnsi="Arial Nova Light"/>
                          <w:color w:val="auto"/>
                          <w:sz w:val="28"/>
                          <w:szCs w:val="28"/>
                        </w:rPr>
                        <w:t>By Atomic Peanuts ©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06936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58243" behindDoc="1" locked="0" layoutInCell="1" allowOverlap="1" wp14:anchorId="2E347575" wp14:editId="17CDE89A">
            <wp:simplePos x="0" y="0"/>
            <wp:positionH relativeFrom="column">
              <wp:posOffset>205740</wp:posOffset>
            </wp:positionH>
            <wp:positionV relativeFrom="paragraph">
              <wp:posOffset>3034665</wp:posOffset>
            </wp:positionV>
            <wp:extent cx="2109470" cy="2446020"/>
            <wp:effectExtent l="0" t="0" r="5080" b="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936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58241" behindDoc="1" locked="0" layoutInCell="1" allowOverlap="1" wp14:anchorId="40862394" wp14:editId="736B30C7">
            <wp:simplePos x="0" y="0"/>
            <wp:positionH relativeFrom="column">
              <wp:posOffset>510540</wp:posOffset>
            </wp:positionH>
            <wp:positionV relativeFrom="paragraph">
              <wp:posOffset>3034665</wp:posOffset>
            </wp:positionV>
            <wp:extent cx="6518275" cy="2445885"/>
            <wp:effectExtent l="0" t="0" r="0" b="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945" cy="2449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936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58242" behindDoc="1" locked="0" layoutInCell="1" allowOverlap="1" wp14:anchorId="761068FF" wp14:editId="0EC1FEFE">
            <wp:simplePos x="0" y="0"/>
            <wp:positionH relativeFrom="column">
              <wp:posOffset>3375660</wp:posOffset>
            </wp:positionH>
            <wp:positionV relativeFrom="paragraph">
              <wp:posOffset>1449706</wp:posOffset>
            </wp:positionV>
            <wp:extent cx="2273845" cy="2712720"/>
            <wp:effectExtent l="0" t="0" r="0" b="0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53" cy="2740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58240" behindDoc="1" locked="0" layoutInCell="1" allowOverlap="1" wp14:anchorId="7F16489B" wp14:editId="14EC6882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 w:rsidRPr="00423915">
        <w:rPr>
          <w:rFonts w:ascii="Arial Nova Light" w:eastAsia="Malgun Gothic" w:hAnsi="Arial Nova Light"/>
        </w:rPr>
        <w:br w:type="page"/>
      </w:r>
    </w:p>
    <w:p w14:paraId="4C421C7F" w14:textId="6FDEB55E" w:rsidR="004968B5" w:rsidRPr="00423915" w:rsidRDefault="004968B5" w:rsidP="004968B5">
      <w:pPr>
        <w:pStyle w:val="TOCHeading"/>
        <w:framePr w:wrap="around"/>
        <w:rPr>
          <w:rFonts w:ascii="Arial Nova Light" w:eastAsia="Malgun Gothic" w:hAnsi="Arial Nova Light"/>
          <w:color w:val="auto"/>
        </w:rPr>
      </w:pPr>
      <w:r w:rsidRPr="00423915">
        <w:rPr>
          <w:rFonts w:ascii="Arial Nova Light" w:eastAsia="Malgun Gothic" w:hAnsi="Arial Nova Light"/>
          <w:color w:val="auto"/>
        </w:rPr>
        <w:lastRenderedPageBreak/>
        <w:t>Table of Contents</w:t>
      </w:r>
    </w:p>
    <w:p w14:paraId="5A469F9C" w14:textId="394D86B6" w:rsidR="00A16608" w:rsidRDefault="004968B5">
      <w:pPr>
        <w:pStyle w:val="TOC1"/>
        <w:rPr>
          <w:b w:val="0"/>
          <w:noProof/>
          <w:color w:val="auto"/>
          <w:sz w:val="22"/>
        </w:rPr>
      </w:pPr>
      <w:r w:rsidRPr="000B759D">
        <w:rPr>
          <w:rFonts w:ascii="Avenir Next LT Pro" w:eastAsia="Malgun Gothic" w:hAnsi="Avenir Next LT Pro" w:cstheme="minorHAnsi"/>
          <w:b w:val="0"/>
          <w:bCs/>
          <w:color w:val="FF0000"/>
          <w:szCs w:val="28"/>
        </w:rPr>
        <w:fldChar w:fldCharType="begin"/>
      </w:r>
      <w:r w:rsidRPr="000B759D">
        <w:rPr>
          <w:rFonts w:ascii="Avenir Next LT Pro" w:eastAsia="Malgun Gothic" w:hAnsi="Avenir Next LT Pro" w:cstheme="minorHAnsi"/>
          <w:b w:val="0"/>
          <w:bCs/>
          <w:color w:val="FF0000"/>
          <w:szCs w:val="28"/>
        </w:rPr>
        <w:instrText xml:space="preserve"> TOC \o "1-3" \h \z \u </w:instrText>
      </w:r>
      <w:r w:rsidRPr="000B759D">
        <w:rPr>
          <w:rFonts w:ascii="Avenir Next LT Pro" w:eastAsia="Malgun Gothic" w:hAnsi="Avenir Next LT Pro" w:cstheme="minorHAnsi"/>
          <w:b w:val="0"/>
          <w:bCs/>
          <w:color w:val="FF0000"/>
          <w:szCs w:val="28"/>
        </w:rPr>
        <w:fldChar w:fldCharType="separate"/>
      </w:r>
      <w:hyperlink w:anchor="_Toc35948673" w:history="1">
        <w:r w:rsidR="00A16608" w:rsidRPr="00E30B7E">
          <w:rPr>
            <w:rStyle w:val="Hyperlink"/>
            <w:noProof/>
          </w:rPr>
          <w:t>Test Cases</w:t>
        </w:r>
        <w:r w:rsidR="00A16608">
          <w:rPr>
            <w:noProof/>
            <w:webHidden/>
          </w:rPr>
          <w:tab/>
        </w:r>
        <w:r w:rsidR="00A16608">
          <w:rPr>
            <w:noProof/>
            <w:webHidden/>
          </w:rPr>
          <w:fldChar w:fldCharType="begin"/>
        </w:r>
        <w:r w:rsidR="00A16608">
          <w:rPr>
            <w:noProof/>
            <w:webHidden/>
          </w:rPr>
          <w:instrText xml:space="preserve"> PAGEREF _Toc35948673 \h </w:instrText>
        </w:r>
        <w:r w:rsidR="00A16608">
          <w:rPr>
            <w:noProof/>
            <w:webHidden/>
          </w:rPr>
        </w:r>
        <w:r w:rsidR="00A16608">
          <w:rPr>
            <w:noProof/>
            <w:webHidden/>
          </w:rPr>
          <w:fldChar w:fldCharType="separate"/>
        </w:r>
        <w:r w:rsidR="00D0210F">
          <w:rPr>
            <w:noProof/>
            <w:webHidden/>
          </w:rPr>
          <w:t>2</w:t>
        </w:r>
        <w:r w:rsidR="00A16608">
          <w:rPr>
            <w:noProof/>
            <w:webHidden/>
          </w:rPr>
          <w:fldChar w:fldCharType="end"/>
        </w:r>
      </w:hyperlink>
    </w:p>
    <w:p w14:paraId="62660CDF" w14:textId="52BB4CC3" w:rsidR="00A16608" w:rsidRDefault="001C25BC">
      <w:pPr>
        <w:pStyle w:val="TOC1"/>
        <w:rPr>
          <w:b w:val="0"/>
          <w:noProof/>
          <w:color w:val="auto"/>
          <w:sz w:val="22"/>
        </w:rPr>
      </w:pPr>
      <w:hyperlink w:anchor="_Toc35948674" w:history="1">
        <w:r w:rsidR="00A16608" w:rsidRPr="00E30B7E">
          <w:rPr>
            <w:rStyle w:val="Hyperlink"/>
            <w:noProof/>
          </w:rPr>
          <w:t>Recommendations</w:t>
        </w:r>
        <w:r w:rsidR="00A16608">
          <w:rPr>
            <w:noProof/>
            <w:webHidden/>
          </w:rPr>
          <w:tab/>
        </w:r>
        <w:r w:rsidR="00A16608">
          <w:rPr>
            <w:noProof/>
            <w:webHidden/>
          </w:rPr>
          <w:fldChar w:fldCharType="begin"/>
        </w:r>
        <w:r w:rsidR="00A16608">
          <w:rPr>
            <w:noProof/>
            <w:webHidden/>
          </w:rPr>
          <w:instrText xml:space="preserve"> PAGEREF _Toc35948674 \h </w:instrText>
        </w:r>
        <w:r w:rsidR="00A16608">
          <w:rPr>
            <w:noProof/>
            <w:webHidden/>
          </w:rPr>
        </w:r>
        <w:r w:rsidR="00A16608">
          <w:rPr>
            <w:noProof/>
            <w:webHidden/>
          </w:rPr>
          <w:fldChar w:fldCharType="separate"/>
        </w:r>
        <w:r w:rsidR="00D0210F">
          <w:rPr>
            <w:noProof/>
            <w:webHidden/>
          </w:rPr>
          <w:t>3</w:t>
        </w:r>
        <w:r w:rsidR="00A16608">
          <w:rPr>
            <w:noProof/>
            <w:webHidden/>
          </w:rPr>
          <w:fldChar w:fldCharType="end"/>
        </w:r>
      </w:hyperlink>
    </w:p>
    <w:p w14:paraId="42DCA518" w14:textId="0008A1C1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  <w:r w:rsidRPr="000B759D">
        <w:rPr>
          <w:rFonts w:ascii="Avenir Next LT Pro" w:eastAsia="Malgun Gothic" w:hAnsi="Avenir Next LT Pro" w:cstheme="minorHAnsi"/>
          <w:b w:val="0"/>
          <w:bCs/>
          <w:noProof/>
          <w:color w:val="FF0000"/>
          <w:szCs w:val="28"/>
        </w:rPr>
        <w:fldChar w:fldCharType="end"/>
      </w:r>
    </w:p>
    <w:p w14:paraId="25B6728C" w14:textId="248E18E9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b w:val="0"/>
          <w:bCs w:val="0"/>
          <w:color w:val="FF0000"/>
        </w:rPr>
      </w:pPr>
    </w:p>
    <w:p w14:paraId="63551CC1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533D0548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67008DF2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1B52613F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77AAC632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3D287F0E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2CDC9AAF" w14:textId="77777777" w:rsidR="00A83324" w:rsidRPr="00423915" w:rsidRDefault="00A83324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40C87389" w14:textId="69F678BF" w:rsidR="00A83324" w:rsidRDefault="00A83324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2F83192B" w14:textId="53696208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0CE2BDD4" w14:textId="71991739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23AEAD5A" w14:textId="5CCABA2A" w:rsidR="00423915" w:rsidRDefault="00423915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6854BF69" w14:textId="16401D67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34B4AE5E" w14:textId="12921D99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0A863B12" w14:textId="5A94D5C3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1AD98AD6" w14:textId="26AFE3EC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44C7A6B5" w14:textId="3A533CA7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264AB6C6" w14:textId="1B52972F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4A7EA3F7" w14:textId="776515EA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7C06B461" w14:textId="0C559920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4AE00809" w14:textId="77777777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2AEC562E" w14:textId="47B2DC68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33BE5660" w14:textId="28047D7D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50FF30AD" w14:textId="77777777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1A76D319" w14:textId="5F812011" w:rsidR="00F622F3" w:rsidRPr="00A77ED2" w:rsidRDefault="00FB4272" w:rsidP="00FB4272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  <w:vertAlign w:val="superscript"/>
        </w:rPr>
      </w:pPr>
      <w:r>
        <w:rPr>
          <w:sz w:val="24"/>
        </w:rPr>
        <w:object w:dxaOrig="18084" w:dyaOrig="29483" w14:anchorId="68C8AE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8.2pt;height:555.6pt" o:ole="">
            <v:imagedata r:id="rId19" o:title=""/>
          </v:shape>
          <o:OLEObject Type="Embed" ProgID="Excel.Sheet.12" ShapeID="_x0000_i1025" DrawAspect="Content" ObjectID="_1654547533" r:id="rId20"/>
        </w:object>
      </w:r>
    </w:p>
    <w:p w14:paraId="19B53E6D" w14:textId="77777777" w:rsidR="004968B5" w:rsidRPr="00423915" w:rsidRDefault="004968B5" w:rsidP="004968B5">
      <w:pPr>
        <w:pStyle w:val="Heading1"/>
        <w:framePr w:wrap="around"/>
        <w:rPr>
          <w:rFonts w:ascii="Arial Nova Light" w:eastAsia="Malgun Gothic" w:hAnsi="Arial Nova Light"/>
          <w:color w:val="FF0000"/>
        </w:rPr>
      </w:pPr>
    </w:p>
    <w:p w14:paraId="59289A64" w14:textId="32DAC9CA" w:rsidR="004968B5" w:rsidRDefault="004968B5" w:rsidP="004968B5">
      <w:pPr>
        <w:rPr>
          <w:rFonts w:ascii="Arial Nova Light" w:eastAsia="Malgun Gothic" w:hAnsi="Arial Nova Light"/>
        </w:rPr>
      </w:pPr>
    </w:p>
    <w:p w14:paraId="0E7C2580" w14:textId="77777777" w:rsidR="00FB4272" w:rsidRPr="00423915" w:rsidRDefault="00FB4272" w:rsidP="004968B5">
      <w:pPr>
        <w:rPr>
          <w:rFonts w:ascii="Arial Nova Light" w:eastAsia="Malgun Gothic" w:hAnsi="Arial Nova Light"/>
        </w:rPr>
      </w:pPr>
    </w:p>
    <w:p w14:paraId="0983475E" w14:textId="77777777" w:rsidR="00FB4272" w:rsidRPr="00FB4272" w:rsidRDefault="00FB4272" w:rsidP="00FB4272">
      <w:pPr>
        <w:pStyle w:val="Heading1"/>
        <w:framePr w:w="3901" w:wrap="around" w:hAnchor="page" w:x="800" w:y="1173"/>
        <w:rPr>
          <w:sz w:val="36"/>
          <w:szCs w:val="20"/>
        </w:rPr>
      </w:pPr>
      <w:bookmarkStart w:id="3" w:name="_Toc35948673"/>
      <w:r w:rsidRPr="00FB4272">
        <w:rPr>
          <w:sz w:val="36"/>
          <w:szCs w:val="20"/>
        </w:rPr>
        <w:t>Test Cases</w:t>
      </w:r>
      <w:bookmarkEnd w:id="3"/>
    </w:p>
    <w:p w14:paraId="1F9E185F" w14:textId="3C0C4CB8" w:rsidR="00FB4272" w:rsidRPr="00FB4272" w:rsidRDefault="00FB4272" w:rsidP="008218B1">
      <w:pPr>
        <w:rPr>
          <w:rFonts w:ascii="Arial Nova Light" w:eastAsia="Malgun Gothic" w:hAnsi="Arial Nova Light"/>
          <w:b w:val="0"/>
          <w:bCs/>
          <w:sz w:val="24"/>
          <w:szCs w:val="20"/>
        </w:rPr>
      </w:pPr>
      <w:r w:rsidRPr="00FB4272">
        <w:rPr>
          <w:rFonts w:ascii="Arial Nova Light" w:eastAsia="Malgun Gothic" w:hAnsi="Arial Nova Light"/>
          <w:b w:val="0"/>
          <w:bCs/>
          <w:sz w:val="24"/>
          <w:szCs w:val="20"/>
        </w:rPr>
        <w:lastRenderedPageBreak/>
        <w:t xml:space="preserve">The </w:t>
      </w:r>
      <w:r w:rsidR="008218B1">
        <w:rPr>
          <w:rFonts w:ascii="Arial Nova Light" w:eastAsia="Malgun Gothic" w:hAnsi="Arial Nova Light"/>
          <w:b w:val="0"/>
          <w:bCs/>
          <w:sz w:val="24"/>
          <w:szCs w:val="20"/>
        </w:rPr>
        <w:t>application is running perfect</w:t>
      </w:r>
      <w:r w:rsidRPr="00FB4272">
        <w:rPr>
          <w:rFonts w:ascii="Arial Nova Light" w:eastAsia="Malgun Gothic" w:hAnsi="Arial Nova Light"/>
          <w:b w:val="0"/>
          <w:bCs/>
          <w:sz w:val="24"/>
          <w:szCs w:val="20"/>
        </w:rPr>
        <w:t>.</w:t>
      </w:r>
      <w:r w:rsidR="008218B1">
        <w:rPr>
          <w:rFonts w:ascii="Arial Nova Light" w:eastAsia="Malgun Gothic" w:hAnsi="Arial Nova Light"/>
          <w:b w:val="0"/>
          <w:bCs/>
          <w:sz w:val="24"/>
          <w:szCs w:val="20"/>
        </w:rPr>
        <w:t xml:space="preserve"> It is ready for production and the project is finalized.</w:t>
      </w:r>
    </w:p>
    <w:p w14:paraId="0690D3B8" w14:textId="0CF5D8CA" w:rsidR="00FB4272" w:rsidRPr="00FB4272" w:rsidRDefault="00FB4272" w:rsidP="00FB4272">
      <w:pPr>
        <w:pStyle w:val="Heading1"/>
        <w:framePr w:w="4246" w:wrap="around"/>
        <w:rPr>
          <w:sz w:val="36"/>
          <w:szCs w:val="20"/>
        </w:rPr>
      </w:pPr>
      <w:bookmarkStart w:id="4" w:name="_Toc35948674"/>
      <w:r w:rsidRPr="00FB4272">
        <w:rPr>
          <w:sz w:val="36"/>
          <w:szCs w:val="20"/>
        </w:rPr>
        <w:t>Recommendations</w:t>
      </w:r>
      <w:bookmarkEnd w:id="4"/>
    </w:p>
    <w:p w14:paraId="2D043167" w14:textId="6F50CA25" w:rsidR="00806936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0967E57B" w14:textId="77777777" w:rsidR="00FB4272" w:rsidRPr="00423915" w:rsidRDefault="00FB4272" w:rsidP="004968B5">
      <w:pPr>
        <w:rPr>
          <w:rFonts w:ascii="Arial Nova Light" w:eastAsia="Malgun Gothic" w:hAnsi="Arial Nova Light"/>
          <w:color w:val="FF0000"/>
        </w:rPr>
      </w:pPr>
    </w:p>
    <w:p w14:paraId="269C544C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7001A9DF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216DB9BA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4816D1FC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62F51343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6A1DDA7D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1653D87C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262BF012" w14:textId="72C76DEE" w:rsidR="002C554E" w:rsidRPr="00FB4272" w:rsidRDefault="002C554E" w:rsidP="00FB4272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sectPr w:rsidR="002C554E" w:rsidRPr="00FB4272" w:rsidSect="007C7473">
      <w:headerReference w:type="even" r:id="rId21"/>
      <w:headerReference w:type="default" r:id="rId22"/>
      <w:footerReference w:type="even" r:id="rId23"/>
      <w:footerReference w:type="default" r:id="rId24"/>
      <w:pgSz w:w="12240" w:h="15840" w:code="1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6C5F17" w14:textId="77777777" w:rsidR="001C25BC" w:rsidRDefault="001C25BC" w:rsidP="007057F4">
      <w:r>
        <w:separator/>
      </w:r>
    </w:p>
  </w:endnote>
  <w:endnote w:type="continuationSeparator" w:id="0">
    <w:p w14:paraId="60A09EF5" w14:textId="77777777" w:rsidR="001C25BC" w:rsidRDefault="001C25BC" w:rsidP="007057F4">
      <w:r>
        <w:continuationSeparator/>
      </w:r>
    </w:p>
  </w:endnote>
  <w:endnote w:type="continuationNotice" w:id="1">
    <w:p w14:paraId="2E13D9D6" w14:textId="77777777" w:rsidR="001C25BC" w:rsidRDefault="001C25B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C36313" w14:textId="77777777" w:rsidR="00136006" w:rsidRDefault="001C25BC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4C33155325C9407EBBEA22397B722D2E"/>
        </w:placeholder>
        <w:temporary/>
        <w:showingPlcHdr/>
      </w:sdtPr>
      <w:sdtEndPr/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 w:val="0"/>
      </w:rPr>
      <w:id w:val="-4985032"/>
      <w:docPartObj>
        <w:docPartGallery w:val="Page Numbers (Bottom of Page)"/>
        <w:docPartUnique/>
      </w:docPartObj>
    </w:sdtPr>
    <w:sdtEndPr>
      <w:rPr>
        <w:b/>
        <w:color w:val="7F7F7F" w:themeColor="background1" w:themeShade="7F"/>
        <w:spacing w:val="60"/>
      </w:rPr>
    </w:sdtEndPr>
    <w:sdtContent>
      <w:p w14:paraId="153573D5" w14:textId="0402F0BE" w:rsidR="0019758A" w:rsidRDefault="0019758A">
        <w:pPr>
          <w:pStyle w:val="Footer"/>
          <w:pBdr>
            <w:top w:val="single" w:sz="4" w:space="1" w:color="D9D9D9" w:themeColor="background1" w:themeShade="D9"/>
          </w:pBdr>
          <w:rPr>
            <w:b w:val="0"/>
            <w:bCs/>
          </w:rPr>
        </w:pPr>
        <w:r>
          <w:rPr>
            <w:b w:val="0"/>
          </w:rPr>
          <w:fldChar w:fldCharType="begin"/>
        </w:r>
        <w:r>
          <w:instrText xml:space="preserve"> PAGE   \* MERGEFORMAT </w:instrText>
        </w:r>
        <w:r>
          <w:rPr>
            <w:b w:val="0"/>
          </w:rPr>
          <w:fldChar w:fldCharType="separate"/>
        </w:r>
        <w:r>
          <w:rPr>
            <w:bCs/>
            <w:noProof/>
          </w:rPr>
          <w:t>2</w:t>
        </w:r>
        <w:r>
          <w:rPr>
            <w:b w:val="0"/>
            <w:bCs/>
            <w:noProof/>
          </w:rPr>
          <w:fldChar w:fldCharType="end"/>
        </w:r>
        <w:r>
          <w:rPr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383CAB0" w14:textId="77777777" w:rsidR="0019758A" w:rsidRDefault="001975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CF84AB" w14:textId="77777777" w:rsidR="001C25BC" w:rsidRDefault="001C25BC" w:rsidP="007057F4">
      <w:r>
        <w:separator/>
      </w:r>
    </w:p>
  </w:footnote>
  <w:footnote w:type="continuationSeparator" w:id="0">
    <w:p w14:paraId="2D614710" w14:textId="77777777" w:rsidR="001C25BC" w:rsidRDefault="001C25BC" w:rsidP="007057F4">
      <w:r>
        <w:continuationSeparator/>
      </w:r>
    </w:p>
  </w:footnote>
  <w:footnote w:type="continuationNotice" w:id="1">
    <w:p w14:paraId="1C8554FC" w14:textId="77777777" w:rsidR="001C25BC" w:rsidRDefault="001C25B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6A04AE" w14:textId="77777777" w:rsidR="00136006" w:rsidRDefault="0049185C" w:rsidP="007057F4">
    <w:pPr>
      <w:pStyle w:val="Header"/>
    </w:pPr>
    <w:r>
      <w:t>Adventure Works Marketing Plan</w:t>
    </w:r>
  </w:p>
  <w:p w14:paraId="6B4255E2" w14:textId="77777777" w:rsidR="00136006" w:rsidRDefault="00136006" w:rsidP="00705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789A7A96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0950B773" w14:textId="73DF5396" w:rsidR="007057F4" w:rsidRDefault="005B1907" w:rsidP="007C68F0">
          <w:pPr>
            <w:pStyle w:val="Header"/>
            <w:jc w:val="left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41E49F8F" wp14:editId="144D8797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8034655" cy="1540510"/>
                    <wp:effectExtent l="0" t="0" r="4445" b="2540"/>
                    <wp:wrapThrough wrapText="bothSides">
                      <wp:wrapPolygon edited="0">
                        <wp:start x="11779" y="0"/>
                        <wp:lineTo x="0" y="2671"/>
                        <wp:lineTo x="0" y="16828"/>
                        <wp:lineTo x="9833" y="17095"/>
                        <wp:lineTo x="9372" y="21369"/>
                        <wp:lineTo x="9987" y="21369"/>
                        <wp:lineTo x="10038" y="21369"/>
                        <wp:lineTo x="10960" y="12821"/>
                        <wp:lineTo x="21561" y="11486"/>
                        <wp:lineTo x="21561" y="0"/>
                        <wp:lineTo x="11779" y="0"/>
                      </wp:wrapPolygon>
                    </wp:wrapThrough>
                    <wp:docPr id="20" name="Group 20" descr="colored rectangle heade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4655" cy="154051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6" name="Graphic 16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c 19" descr="gray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4" name="Graphic 14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 xmlns:arto="http://schemas.microsoft.com/office/word/2006/arto">
                <w:pict>
                  <v:group w14:anchorId="72B597F6" id="Group 20" o:spid="_x0000_s1026" alt="colored rectangle header" style="position:absolute;margin-left:0;margin-top:0;width:632.65pt;height:121.3pt;z-index:251684352" coordsize="78849,15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6" o:spid="_x0000_s1027" type="#_x0000_t75" alt="colored rectangle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">
                      <v:imagedata r:id="rId7" o:title="colored rectangle"/>
                    </v:shape>
                    <v:shape id="Graphic 19" o:spid="_x0000_s1028" type="#_x0000_t75" alt="gray rectangle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">
                      <v:imagedata r:id="rId8" o:title="gray rectangle"/>
                    </v:shape>
                    <v:shape id="Graphic 14" o:spid="_x0000_s1029" type="#_x0000_t75" alt="colored rectangle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">
                      <v:imagedata r:id="rId9" o:title="colored rectangle"/>
                    </v:shape>
                    <w10:wrap type="through"/>
                  </v:group>
                </w:pict>
              </mc:Fallback>
            </mc:AlternateContent>
          </w:r>
          <w:r>
            <w:rPr>
              <w:noProof/>
            </w:rPr>
            <w:t xml:space="preserve"> </w:t>
          </w:r>
          <w:r w:rsidR="004F223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539AE0D" wp14:editId="5C430892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9BA2EA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15C5BE42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arto="http://schemas.microsoft.com/office/word/2006/arto">
                <w:pict>
                  <v:shapetype w14:anchorId="1539AE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8" type="#_x0000_t202" style="position:absolute;margin-left:560.5pt;margin-top:19.1pt;width:61.3pt;height:23.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" filled="f" stroked="f" strokeweight=".5pt">
                    <v:textbox>
                      <w:txbxContent>
                        <w:p w14:paraId="489BA2EA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14:paraId="15C5BE42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14:paraId="595DB517" w14:textId="0862A364" w:rsidR="007057F4" w:rsidRDefault="007057F4" w:rsidP="007057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3564F"/>
    <w:multiLevelType w:val="hybridMultilevel"/>
    <w:tmpl w:val="9E468E40"/>
    <w:lvl w:ilvl="0" w:tplc="704C9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2B6AD8"/>
    <w:multiLevelType w:val="hybridMultilevel"/>
    <w:tmpl w:val="9E468E40"/>
    <w:lvl w:ilvl="0" w:tplc="704C9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055C21"/>
    <w:multiLevelType w:val="hybridMultilevel"/>
    <w:tmpl w:val="929CFCD6"/>
    <w:lvl w:ilvl="0" w:tplc="780CD1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C114D4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D21B39"/>
    <w:multiLevelType w:val="hybridMultilevel"/>
    <w:tmpl w:val="9E468E40"/>
    <w:lvl w:ilvl="0" w:tplc="704C9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785043"/>
    <w:multiLevelType w:val="hybridMultilevel"/>
    <w:tmpl w:val="E5324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D2D1C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10869"/>
    <w:multiLevelType w:val="hybridMultilevel"/>
    <w:tmpl w:val="CA247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BB0BC5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4525C6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65211C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DA66B3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25AE5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AC6D46"/>
    <w:multiLevelType w:val="hybridMultilevel"/>
    <w:tmpl w:val="C212E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07DFC"/>
    <w:multiLevelType w:val="hybridMultilevel"/>
    <w:tmpl w:val="4B60F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78A20A4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304E07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845029"/>
    <w:multiLevelType w:val="hybridMultilevel"/>
    <w:tmpl w:val="7DFA49D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35D3711"/>
    <w:multiLevelType w:val="hybridMultilevel"/>
    <w:tmpl w:val="F89E8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A775E0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2" w15:restartNumberingAfterBreak="0">
    <w:nsid w:val="7A0E4477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0B1BA3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5"/>
  </w:num>
  <w:num w:numId="3">
    <w:abstractNumId w:val="19"/>
  </w:num>
  <w:num w:numId="4">
    <w:abstractNumId w:val="18"/>
  </w:num>
  <w:num w:numId="5">
    <w:abstractNumId w:val="2"/>
  </w:num>
  <w:num w:numId="6">
    <w:abstractNumId w:val="13"/>
  </w:num>
  <w:num w:numId="7">
    <w:abstractNumId w:val="7"/>
  </w:num>
  <w:num w:numId="8">
    <w:abstractNumId w:val="14"/>
  </w:num>
  <w:num w:numId="9">
    <w:abstractNumId w:val="5"/>
  </w:num>
  <w:num w:numId="10">
    <w:abstractNumId w:val="22"/>
  </w:num>
  <w:num w:numId="11">
    <w:abstractNumId w:val="4"/>
  </w:num>
  <w:num w:numId="12">
    <w:abstractNumId w:val="3"/>
  </w:num>
  <w:num w:numId="13">
    <w:abstractNumId w:val="8"/>
  </w:num>
  <w:num w:numId="14">
    <w:abstractNumId w:val="17"/>
  </w:num>
  <w:num w:numId="15">
    <w:abstractNumId w:val="11"/>
  </w:num>
  <w:num w:numId="16">
    <w:abstractNumId w:val="12"/>
  </w:num>
  <w:num w:numId="17">
    <w:abstractNumId w:val="9"/>
  </w:num>
  <w:num w:numId="18">
    <w:abstractNumId w:val="6"/>
  </w:num>
  <w:num w:numId="19">
    <w:abstractNumId w:val="20"/>
  </w:num>
  <w:num w:numId="20">
    <w:abstractNumId w:val="16"/>
  </w:num>
  <w:num w:numId="21">
    <w:abstractNumId w:val="23"/>
  </w:num>
  <w:num w:numId="22">
    <w:abstractNumId w:val="10"/>
  </w:num>
  <w:num w:numId="23">
    <w:abstractNumId w:val="1"/>
  </w:num>
  <w:num w:numId="2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MwNbY0NjA2s7QwNDJQ0lEKTi0uzszPAykwrQUABqpc+SwAAAA="/>
  </w:docVars>
  <w:rsids>
    <w:rsidRoot w:val="004968B5"/>
    <w:rsid w:val="000112C4"/>
    <w:rsid w:val="00014767"/>
    <w:rsid w:val="000174F2"/>
    <w:rsid w:val="0002237E"/>
    <w:rsid w:val="000261A4"/>
    <w:rsid w:val="00026832"/>
    <w:rsid w:val="000303DD"/>
    <w:rsid w:val="00031107"/>
    <w:rsid w:val="00035CB9"/>
    <w:rsid w:val="0004356D"/>
    <w:rsid w:val="00043F3F"/>
    <w:rsid w:val="00043FD1"/>
    <w:rsid w:val="00047D4B"/>
    <w:rsid w:val="00052F98"/>
    <w:rsid w:val="000542BC"/>
    <w:rsid w:val="00057DF4"/>
    <w:rsid w:val="00061DC4"/>
    <w:rsid w:val="000634E1"/>
    <w:rsid w:val="00066E09"/>
    <w:rsid w:val="00067C92"/>
    <w:rsid w:val="0007644F"/>
    <w:rsid w:val="0007748B"/>
    <w:rsid w:val="00082DED"/>
    <w:rsid w:val="0008312A"/>
    <w:rsid w:val="00095222"/>
    <w:rsid w:val="000A25D1"/>
    <w:rsid w:val="000A4BAC"/>
    <w:rsid w:val="000A6018"/>
    <w:rsid w:val="000B2ECD"/>
    <w:rsid w:val="000B4924"/>
    <w:rsid w:val="000B759D"/>
    <w:rsid w:val="000B7DBC"/>
    <w:rsid w:val="000C0240"/>
    <w:rsid w:val="000C62F9"/>
    <w:rsid w:val="000D136D"/>
    <w:rsid w:val="000D1BE1"/>
    <w:rsid w:val="000D52D5"/>
    <w:rsid w:val="000D7041"/>
    <w:rsid w:val="000D7877"/>
    <w:rsid w:val="000E051F"/>
    <w:rsid w:val="000E3FC9"/>
    <w:rsid w:val="000E634F"/>
    <w:rsid w:val="000E7A7F"/>
    <w:rsid w:val="00105922"/>
    <w:rsid w:val="00110BF4"/>
    <w:rsid w:val="00115683"/>
    <w:rsid w:val="00121BA1"/>
    <w:rsid w:val="001242CB"/>
    <w:rsid w:val="001311F0"/>
    <w:rsid w:val="001323B9"/>
    <w:rsid w:val="00135BA0"/>
    <w:rsid w:val="00135D64"/>
    <w:rsid w:val="00136006"/>
    <w:rsid w:val="00136347"/>
    <w:rsid w:val="00137FE3"/>
    <w:rsid w:val="00143C6E"/>
    <w:rsid w:val="001449EC"/>
    <w:rsid w:val="00146CD2"/>
    <w:rsid w:val="00146DB3"/>
    <w:rsid w:val="00153939"/>
    <w:rsid w:val="0015440C"/>
    <w:rsid w:val="00155C12"/>
    <w:rsid w:val="00157C32"/>
    <w:rsid w:val="00160D68"/>
    <w:rsid w:val="001618AF"/>
    <w:rsid w:val="001670A7"/>
    <w:rsid w:val="00167130"/>
    <w:rsid w:val="00167183"/>
    <w:rsid w:val="0017594B"/>
    <w:rsid w:val="001762B1"/>
    <w:rsid w:val="00177E18"/>
    <w:rsid w:val="00182714"/>
    <w:rsid w:val="00185C37"/>
    <w:rsid w:val="00187390"/>
    <w:rsid w:val="00193C8F"/>
    <w:rsid w:val="00196695"/>
    <w:rsid w:val="0019706F"/>
    <w:rsid w:val="001971B0"/>
    <w:rsid w:val="0019758A"/>
    <w:rsid w:val="001A2F1C"/>
    <w:rsid w:val="001B361F"/>
    <w:rsid w:val="001B6F06"/>
    <w:rsid w:val="001C25BC"/>
    <w:rsid w:val="001C3843"/>
    <w:rsid w:val="001C5656"/>
    <w:rsid w:val="001D1067"/>
    <w:rsid w:val="001D19E0"/>
    <w:rsid w:val="001D4DE6"/>
    <w:rsid w:val="001E6813"/>
    <w:rsid w:val="001E7063"/>
    <w:rsid w:val="001E7A03"/>
    <w:rsid w:val="001F0AF0"/>
    <w:rsid w:val="00202E05"/>
    <w:rsid w:val="002041F8"/>
    <w:rsid w:val="0021182D"/>
    <w:rsid w:val="00216E13"/>
    <w:rsid w:val="002178B9"/>
    <w:rsid w:val="0022019D"/>
    <w:rsid w:val="002346F0"/>
    <w:rsid w:val="00242E8E"/>
    <w:rsid w:val="00245AA2"/>
    <w:rsid w:val="00247806"/>
    <w:rsid w:val="00252435"/>
    <w:rsid w:val="00253D56"/>
    <w:rsid w:val="00271563"/>
    <w:rsid w:val="002800D7"/>
    <w:rsid w:val="00280557"/>
    <w:rsid w:val="002846C5"/>
    <w:rsid w:val="002854FF"/>
    <w:rsid w:val="0028619D"/>
    <w:rsid w:val="002868BC"/>
    <w:rsid w:val="00291712"/>
    <w:rsid w:val="00294E9D"/>
    <w:rsid w:val="0029528B"/>
    <w:rsid w:val="00295608"/>
    <w:rsid w:val="002A174D"/>
    <w:rsid w:val="002A2C88"/>
    <w:rsid w:val="002A61C4"/>
    <w:rsid w:val="002A75AE"/>
    <w:rsid w:val="002C03C6"/>
    <w:rsid w:val="002C358A"/>
    <w:rsid w:val="002C554E"/>
    <w:rsid w:val="002D0448"/>
    <w:rsid w:val="002D43A4"/>
    <w:rsid w:val="002D7073"/>
    <w:rsid w:val="002E0194"/>
    <w:rsid w:val="002F0A13"/>
    <w:rsid w:val="002F6CBE"/>
    <w:rsid w:val="002F7418"/>
    <w:rsid w:val="00300AFC"/>
    <w:rsid w:val="00303EF8"/>
    <w:rsid w:val="00305351"/>
    <w:rsid w:val="00313DED"/>
    <w:rsid w:val="00314E49"/>
    <w:rsid w:val="0032739D"/>
    <w:rsid w:val="00327620"/>
    <w:rsid w:val="00331040"/>
    <w:rsid w:val="00333355"/>
    <w:rsid w:val="0033367B"/>
    <w:rsid w:val="00337BA4"/>
    <w:rsid w:val="0034741B"/>
    <w:rsid w:val="00351432"/>
    <w:rsid w:val="003540F6"/>
    <w:rsid w:val="003556B5"/>
    <w:rsid w:val="00361E68"/>
    <w:rsid w:val="003620E2"/>
    <w:rsid w:val="00365E8E"/>
    <w:rsid w:val="003679B7"/>
    <w:rsid w:val="00380C54"/>
    <w:rsid w:val="003810D6"/>
    <w:rsid w:val="00382512"/>
    <w:rsid w:val="0039562D"/>
    <w:rsid w:val="003957AA"/>
    <w:rsid w:val="003A0B5F"/>
    <w:rsid w:val="003A2497"/>
    <w:rsid w:val="003B2EB8"/>
    <w:rsid w:val="003B718E"/>
    <w:rsid w:val="003B7472"/>
    <w:rsid w:val="003B7661"/>
    <w:rsid w:val="003C2352"/>
    <w:rsid w:val="003C7777"/>
    <w:rsid w:val="003D0424"/>
    <w:rsid w:val="003E1737"/>
    <w:rsid w:val="003E3531"/>
    <w:rsid w:val="003E4041"/>
    <w:rsid w:val="003E4D76"/>
    <w:rsid w:val="003E54B5"/>
    <w:rsid w:val="003F0F66"/>
    <w:rsid w:val="003F5051"/>
    <w:rsid w:val="003F6967"/>
    <w:rsid w:val="00404AA7"/>
    <w:rsid w:val="00413C72"/>
    <w:rsid w:val="00415B8C"/>
    <w:rsid w:val="00420DF5"/>
    <w:rsid w:val="004219D3"/>
    <w:rsid w:val="00421F02"/>
    <w:rsid w:val="00423915"/>
    <w:rsid w:val="0042419F"/>
    <w:rsid w:val="00432DF9"/>
    <w:rsid w:val="00433912"/>
    <w:rsid w:val="00435433"/>
    <w:rsid w:val="00435775"/>
    <w:rsid w:val="00436115"/>
    <w:rsid w:val="004371B6"/>
    <w:rsid w:val="004415D7"/>
    <w:rsid w:val="00442A4C"/>
    <w:rsid w:val="00442D25"/>
    <w:rsid w:val="00444C7B"/>
    <w:rsid w:val="00455202"/>
    <w:rsid w:val="0045692D"/>
    <w:rsid w:val="004647DC"/>
    <w:rsid w:val="004668C0"/>
    <w:rsid w:val="004674AD"/>
    <w:rsid w:val="0047505C"/>
    <w:rsid w:val="004860AC"/>
    <w:rsid w:val="0048718B"/>
    <w:rsid w:val="0049185C"/>
    <w:rsid w:val="004960C4"/>
    <w:rsid w:val="004968B5"/>
    <w:rsid w:val="004A16CD"/>
    <w:rsid w:val="004A4EB8"/>
    <w:rsid w:val="004A55CE"/>
    <w:rsid w:val="004A6417"/>
    <w:rsid w:val="004B098C"/>
    <w:rsid w:val="004B139F"/>
    <w:rsid w:val="004B3F36"/>
    <w:rsid w:val="004B6D19"/>
    <w:rsid w:val="004B76C1"/>
    <w:rsid w:val="004D16D2"/>
    <w:rsid w:val="004D20B3"/>
    <w:rsid w:val="004D3557"/>
    <w:rsid w:val="004E6A6F"/>
    <w:rsid w:val="004F2231"/>
    <w:rsid w:val="004F4CC9"/>
    <w:rsid w:val="00500FF0"/>
    <w:rsid w:val="00505964"/>
    <w:rsid w:val="005112D1"/>
    <w:rsid w:val="00512E39"/>
    <w:rsid w:val="005133C8"/>
    <w:rsid w:val="00516DFD"/>
    <w:rsid w:val="005208A4"/>
    <w:rsid w:val="00520FD1"/>
    <w:rsid w:val="00522B0F"/>
    <w:rsid w:val="00524B4F"/>
    <w:rsid w:val="00526313"/>
    <w:rsid w:val="0052683E"/>
    <w:rsid w:val="005311FA"/>
    <w:rsid w:val="00531D0E"/>
    <w:rsid w:val="00532EA5"/>
    <w:rsid w:val="00540650"/>
    <w:rsid w:val="00547084"/>
    <w:rsid w:val="00547F95"/>
    <w:rsid w:val="0055035B"/>
    <w:rsid w:val="00550995"/>
    <w:rsid w:val="00552F28"/>
    <w:rsid w:val="00553243"/>
    <w:rsid w:val="00557700"/>
    <w:rsid w:val="0056076D"/>
    <w:rsid w:val="00566B8E"/>
    <w:rsid w:val="00572C46"/>
    <w:rsid w:val="0057466F"/>
    <w:rsid w:val="00575850"/>
    <w:rsid w:val="00575FBF"/>
    <w:rsid w:val="00585B80"/>
    <w:rsid w:val="00591606"/>
    <w:rsid w:val="00594566"/>
    <w:rsid w:val="005A1B7A"/>
    <w:rsid w:val="005A200A"/>
    <w:rsid w:val="005A2229"/>
    <w:rsid w:val="005A6817"/>
    <w:rsid w:val="005B1907"/>
    <w:rsid w:val="005B27EA"/>
    <w:rsid w:val="005B321A"/>
    <w:rsid w:val="005B3A9C"/>
    <w:rsid w:val="005B58CF"/>
    <w:rsid w:val="005C3643"/>
    <w:rsid w:val="005C654B"/>
    <w:rsid w:val="005D3E68"/>
    <w:rsid w:val="005D483B"/>
    <w:rsid w:val="005E359A"/>
    <w:rsid w:val="005E41A6"/>
    <w:rsid w:val="005E4307"/>
    <w:rsid w:val="005E47D9"/>
    <w:rsid w:val="005E4BF3"/>
    <w:rsid w:val="005E5B1F"/>
    <w:rsid w:val="005F3540"/>
    <w:rsid w:val="00602B07"/>
    <w:rsid w:val="00605CF7"/>
    <w:rsid w:val="0061105E"/>
    <w:rsid w:val="006150D3"/>
    <w:rsid w:val="00617411"/>
    <w:rsid w:val="00617DE8"/>
    <w:rsid w:val="006203D7"/>
    <w:rsid w:val="0062195C"/>
    <w:rsid w:val="00626EE8"/>
    <w:rsid w:val="00630A4C"/>
    <w:rsid w:val="006339EB"/>
    <w:rsid w:val="00633A70"/>
    <w:rsid w:val="006346F8"/>
    <w:rsid w:val="006417B7"/>
    <w:rsid w:val="006426EE"/>
    <w:rsid w:val="00642D57"/>
    <w:rsid w:val="006449B1"/>
    <w:rsid w:val="0064654F"/>
    <w:rsid w:val="00652F97"/>
    <w:rsid w:val="00655629"/>
    <w:rsid w:val="00661607"/>
    <w:rsid w:val="00667584"/>
    <w:rsid w:val="00670872"/>
    <w:rsid w:val="006709FB"/>
    <w:rsid w:val="006715C6"/>
    <w:rsid w:val="00680216"/>
    <w:rsid w:val="006842FA"/>
    <w:rsid w:val="0068500D"/>
    <w:rsid w:val="0068788D"/>
    <w:rsid w:val="006A1925"/>
    <w:rsid w:val="006A4528"/>
    <w:rsid w:val="006A46FF"/>
    <w:rsid w:val="006A5421"/>
    <w:rsid w:val="006B13A9"/>
    <w:rsid w:val="006C2B62"/>
    <w:rsid w:val="006C445D"/>
    <w:rsid w:val="006C560F"/>
    <w:rsid w:val="006C79B9"/>
    <w:rsid w:val="006D149E"/>
    <w:rsid w:val="006D274E"/>
    <w:rsid w:val="006E5950"/>
    <w:rsid w:val="006F2829"/>
    <w:rsid w:val="006F4FBF"/>
    <w:rsid w:val="007026FF"/>
    <w:rsid w:val="007057F4"/>
    <w:rsid w:val="00705D20"/>
    <w:rsid w:val="00710E3D"/>
    <w:rsid w:val="00713F09"/>
    <w:rsid w:val="007168E8"/>
    <w:rsid w:val="00720D6C"/>
    <w:rsid w:val="00721C65"/>
    <w:rsid w:val="0072218D"/>
    <w:rsid w:val="007229AC"/>
    <w:rsid w:val="0072686A"/>
    <w:rsid w:val="00730911"/>
    <w:rsid w:val="00734686"/>
    <w:rsid w:val="007369F0"/>
    <w:rsid w:val="00736AA8"/>
    <w:rsid w:val="00737526"/>
    <w:rsid w:val="00740106"/>
    <w:rsid w:val="007417B3"/>
    <w:rsid w:val="00742102"/>
    <w:rsid w:val="00744A4F"/>
    <w:rsid w:val="00746307"/>
    <w:rsid w:val="00750AC4"/>
    <w:rsid w:val="00751A44"/>
    <w:rsid w:val="007568BF"/>
    <w:rsid w:val="00764412"/>
    <w:rsid w:val="0076466C"/>
    <w:rsid w:val="00773B66"/>
    <w:rsid w:val="00774F5A"/>
    <w:rsid w:val="00794E15"/>
    <w:rsid w:val="00797A8D"/>
    <w:rsid w:val="007A1B2A"/>
    <w:rsid w:val="007B2D7E"/>
    <w:rsid w:val="007B56CF"/>
    <w:rsid w:val="007C1136"/>
    <w:rsid w:val="007C3571"/>
    <w:rsid w:val="007C68F0"/>
    <w:rsid w:val="007C7473"/>
    <w:rsid w:val="007D26F1"/>
    <w:rsid w:val="007D3BEA"/>
    <w:rsid w:val="007D647D"/>
    <w:rsid w:val="007E0251"/>
    <w:rsid w:val="007E15D2"/>
    <w:rsid w:val="007E3EB9"/>
    <w:rsid w:val="007E5499"/>
    <w:rsid w:val="007E6036"/>
    <w:rsid w:val="007F49CD"/>
    <w:rsid w:val="0080466E"/>
    <w:rsid w:val="00804C08"/>
    <w:rsid w:val="00806936"/>
    <w:rsid w:val="0081088A"/>
    <w:rsid w:val="008164D6"/>
    <w:rsid w:val="008218B1"/>
    <w:rsid w:val="00822819"/>
    <w:rsid w:val="0082359B"/>
    <w:rsid w:val="0082440B"/>
    <w:rsid w:val="008253A5"/>
    <w:rsid w:val="00826CCE"/>
    <w:rsid w:val="00831DAC"/>
    <w:rsid w:val="00836C02"/>
    <w:rsid w:val="008417CE"/>
    <w:rsid w:val="0084277E"/>
    <w:rsid w:val="00850B98"/>
    <w:rsid w:val="008559D9"/>
    <w:rsid w:val="00855B8C"/>
    <w:rsid w:val="00857867"/>
    <w:rsid w:val="008635FF"/>
    <w:rsid w:val="00863E89"/>
    <w:rsid w:val="00871AE5"/>
    <w:rsid w:val="0087704C"/>
    <w:rsid w:val="0088090E"/>
    <w:rsid w:val="00880BAA"/>
    <w:rsid w:val="00893A81"/>
    <w:rsid w:val="008A3C95"/>
    <w:rsid w:val="008A7C87"/>
    <w:rsid w:val="008B1057"/>
    <w:rsid w:val="008C386D"/>
    <w:rsid w:val="008C4875"/>
    <w:rsid w:val="008C5106"/>
    <w:rsid w:val="008D0693"/>
    <w:rsid w:val="008D5829"/>
    <w:rsid w:val="008D7D2E"/>
    <w:rsid w:val="008E2B72"/>
    <w:rsid w:val="008E582F"/>
    <w:rsid w:val="008E6A83"/>
    <w:rsid w:val="008F63FE"/>
    <w:rsid w:val="008F6BD1"/>
    <w:rsid w:val="008F6DB0"/>
    <w:rsid w:val="009028BE"/>
    <w:rsid w:val="00906738"/>
    <w:rsid w:val="00924128"/>
    <w:rsid w:val="00925B9C"/>
    <w:rsid w:val="00932B95"/>
    <w:rsid w:val="009337FD"/>
    <w:rsid w:val="00933C8D"/>
    <w:rsid w:val="0093766B"/>
    <w:rsid w:val="00940CF4"/>
    <w:rsid w:val="009410E5"/>
    <w:rsid w:val="00942135"/>
    <w:rsid w:val="00943A29"/>
    <w:rsid w:val="00943B34"/>
    <w:rsid w:val="00946F55"/>
    <w:rsid w:val="00955804"/>
    <w:rsid w:val="009576B5"/>
    <w:rsid w:val="00960BAE"/>
    <w:rsid w:val="00961BE7"/>
    <w:rsid w:val="0096267E"/>
    <w:rsid w:val="0096392E"/>
    <w:rsid w:val="00965BD5"/>
    <w:rsid w:val="00966AD2"/>
    <w:rsid w:val="00967358"/>
    <w:rsid w:val="00972080"/>
    <w:rsid w:val="00972430"/>
    <w:rsid w:val="009743FE"/>
    <w:rsid w:val="00980BBA"/>
    <w:rsid w:val="00986248"/>
    <w:rsid w:val="0098695B"/>
    <w:rsid w:val="009875C8"/>
    <w:rsid w:val="0099074B"/>
    <w:rsid w:val="00991D08"/>
    <w:rsid w:val="009A065D"/>
    <w:rsid w:val="009A66F4"/>
    <w:rsid w:val="009C03DE"/>
    <w:rsid w:val="009C60F2"/>
    <w:rsid w:val="009D12D4"/>
    <w:rsid w:val="009E2695"/>
    <w:rsid w:val="009E4816"/>
    <w:rsid w:val="009E4C84"/>
    <w:rsid w:val="009F43A2"/>
    <w:rsid w:val="00A00575"/>
    <w:rsid w:val="00A0733F"/>
    <w:rsid w:val="00A1157F"/>
    <w:rsid w:val="00A13B09"/>
    <w:rsid w:val="00A16608"/>
    <w:rsid w:val="00A22081"/>
    <w:rsid w:val="00A2461A"/>
    <w:rsid w:val="00A26EDB"/>
    <w:rsid w:val="00A31D5E"/>
    <w:rsid w:val="00A33BE6"/>
    <w:rsid w:val="00A360ED"/>
    <w:rsid w:val="00A37505"/>
    <w:rsid w:val="00A37A03"/>
    <w:rsid w:val="00A44CCC"/>
    <w:rsid w:val="00A45ED2"/>
    <w:rsid w:val="00A533B4"/>
    <w:rsid w:val="00A57863"/>
    <w:rsid w:val="00A6302A"/>
    <w:rsid w:val="00A63DE6"/>
    <w:rsid w:val="00A701B8"/>
    <w:rsid w:val="00A719C6"/>
    <w:rsid w:val="00A71C26"/>
    <w:rsid w:val="00A77ED2"/>
    <w:rsid w:val="00A82687"/>
    <w:rsid w:val="00A82B37"/>
    <w:rsid w:val="00A83324"/>
    <w:rsid w:val="00A876FE"/>
    <w:rsid w:val="00A910F2"/>
    <w:rsid w:val="00A92C0A"/>
    <w:rsid w:val="00A93369"/>
    <w:rsid w:val="00A95ECB"/>
    <w:rsid w:val="00AA094F"/>
    <w:rsid w:val="00AA0BA4"/>
    <w:rsid w:val="00AA5147"/>
    <w:rsid w:val="00AB1CFC"/>
    <w:rsid w:val="00AB1E9D"/>
    <w:rsid w:val="00AB2A97"/>
    <w:rsid w:val="00AB37B1"/>
    <w:rsid w:val="00AB40DB"/>
    <w:rsid w:val="00AD3516"/>
    <w:rsid w:val="00AD539E"/>
    <w:rsid w:val="00AD69ED"/>
    <w:rsid w:val="00AD6C4E"/>
    <w:rsid w:val="00AD75D6"/>
    <w:rsid w:val="00AE31F2"/>
    <w:rsid w:val="00AF1D24"/>
    <w:rsid w:val="00AF404B"/>
    <w:rsid w:val="00AF72DE"/>
    <w:rsid w:val="00B00CF7"/>
    <w:rsid w:val="00B04453"/>
    <w:rsid w:val="00B0688D"/>
    <w:rsid w:val="00B21590"/>
    <w:rsid w:val="00B223D3"/>
    <w:rsid w:val="00B22E19"/>
    <w:rsid w:val="00B25489"/>
    <w:rsid w:val="00B40525"/>
    <w:rsid w:val="00B41584"/>
    <w:rsid w:val="00B41D82"/>
    <w:rsid w:val="00B654F4"/>
    <w:rsid w:val="00B65B86"/>
    <w:rsid w:val="00B73E98"/>
    <w:rsid w:val="00B90346"/>
    <w:rsid w:val="00B92509"/>
    <w:rsid w:val="00BA3956"/>
    <w:rsid w:val="00BA540D"/>
    <w:rsid w:val="00BA5723"/>
    <w:rsid w:val="00BA7510"/>
    <w:rsid w:val="00BB146B"/>
    <w:rsid w:val="00BB228F"/>
    <w:rsid w:val="00BB4EDC"/>
    <w:rsid w:val="00BB69DC"/>
    <w:rsid w:val="00BB6CAC"/>
    <w:rsid w:val="00BB7555"/>
    <w:rsid w:val="00BC1E09"/>
    <w:rsid w:val="00BC2CA7"/>
    <w:rsid w:val="00BC49A9"/>
    <w:rsid w:val="00BC4DF3"/>
    <w:rsid w:val="00BD2C74"/>
    <w:rsid w:val="00BD370C"/>
    <w:rsid w:val="00BE0BBF"/>
    <w:rsid w:val="00BE34AE"/>
    <w:rsid w:val="00BE4EE4"/>
    <w:rsid w:val="00BE7253"/>
    <w:rsid w:val="00BF10AC"/>
    <w:rsid w:val="00BF497D"/>
    <w:rsid w:val="00C13250"/>
    <w:rsid w:val="00C17B45"/>
    <w:rsid w:val="00C21693"/>
    <w:rsid w:val="00C2302A"/>
    <w:rsid w:val="00C25BE0"/>
    <w:rsid w:val="00C2649A"/>
    <w:rsid w:val="00C30F2C"/>
    <w:rsid w:val="00C32FEE"/>
    <w:rsid w:val="00C33F78"/>
    <w:rsid w:val="00C3486E"/>
    <w:rsid w:val="00C362FC"/>
    <w:rsid w:val="00C376EA"/>
    <w:rsid w:val="00C40430"/>
    <w:rsid w:val="00C42CD7"/>
    <w:rsid w:val="00C4705D"/>
    <w:rsid w:val="00C562F9"/>
    <w:rsid w:val="00C57829"/>
    <w:rsid w:val="00C61B40"/>
    <w:rsid w:val="00C61F2B"/>
    <w:rsid w:val="00C64E2C"/>
    <w:rsid w:val="00C7493B"/>
    <w:rsid w:val="00C81654"/>
    <w:rsid w:val="00C86E05"/>
    <w:rsid w:val="00C92E14"/>
    <w:rsid w:val="00C937EE"/>
    <w:rsid w:val="00C97040"/>
    <w:rsid w:val="00CA1617"/>
    <w:rsid w:val="00CA16E0"/>
    <w:rsid w:val="00CA225E"/>
    <w:rsid w:val="00CA71A6"/>
    <w:rsid w:val="00CC2A9A"/>
    <w:rsid w:val="00CC2C63"/>
    <w:rsid w:val="00CD0088"/>
    <w:rsid w:val="00CD1726"/>
    <w:rsid w:val="00CD4E28"/>
    <w:rsid w:val="00CE0BC9"/>
    <w:rsid w:val="00CE2BAB"/>
    <w:rsid w:val="00CE44AD"/>
    <w:rsid w:val="00D004C2"/>
    <w:rsid w:val="00D012CE"/>
    <w:rsid w:val="00D0210F"/>
    <w:rsid w:val="00D03BF8"/>
    <w:rsid w:val="00D2045C"/>
    <w:rsid w:val="00D225FB"/>
    <w:rsid w:val="00D274AB"/>
    <w:rsid w:val="00D328DE"/>
    <w:rsid w:val="00D360AA"/>
    <w:rsid w:val="00D36B66"/>
    <w:rsid w:val="00D36D54"/>
    <w:rsid w:val="00D376F0"/>
    <w:rsid w:val="00D41B18"/>
    <w:rsid w:val="00D43948"/>
    <w:rsid w:val="00D445ED"/>
    <w:rsid w:val="00D456AD"/>
    <w:rsid w:val="00D464B1"/>
    <w:rsid w:val="00D469B6"/>
    <w:rsid w:val="00D47C4D"/>
    <w:rsid w:val="00D50811"/>
    <w:rsid w:val="00D540AF"/>
    <w:rsid w:val="00D6093C"/>
    <w:rsid w:val="00D61234"/>
    <w:rsid w:val="00D63536"/>
    <w:rsid w:val="00D638C1"/>
    <w:rsid w:val="00D63C0A"/>
    <w:rsid w:val="00D64547"/>
    <w:rsid w:val="00D6652F"/>
    <w:rsid w:val="00D67A1C"/>
    <w:rsid w:val="00D73043"/>
    <w:rsid w:val="00D73D44"/>
    <w:rsid w:val="00D80821"/>
    <w:rsid w:val="00D81500"/>
    <w:rsid w:val="00D82EA0"/>
    <w:rsid w:val="00D87A15"/>
    <w:rsid w:val="00D90116"/>
    <w:rsid w:val="00D94801"/>
    <w:rsid w:val="00D967AC"/>
    <w:rsid w:val="00DA150B"/>
    <w:rsid w:val="00DB16AF"/>
    <w:rsid w:val="00DB1D53"/>
    <w:rsid w:val="00DB2385"/>
    <w:rsid w:val="00DB29F1"/>
    <w:rsid w:val="00DB3F38"/>
    <w:rsid w:val="00DC65B8"/>
    <w:rsid w:val="00DD0948"/>
    <w:rsid w:val="00DD3468"/>
    <w:rsid w:val="00DD5F2D"/>
    <w:rsid w:val="00DD7E2A"/>
    <w:rsid w:val="00DF002B"/>
    <w:rsid w:val="00DF523D"/>
    <w:rsid w:val="00DF65B8"/>
    <w:rsid w:val="00E0018A"/>
    <w:rsid w:val="00E03C7E"/>
    <w:rsid w:val="00E10ADC"/>
    <w:rsid w:val="00E178EC"/>
    <w:rsid w:val="00E31C34"/>
    <w:rsid w:val="00E34AF3"/>
    <w:rsid w:val="00E373EA"/>
    <w:rsid w:val="00E37AA5"/>
    <w:rsid w:val="00E4230B"/>
    <w:rsid w:val="00E43859"/>
    <w:rsid w:val="00E45C6F"/>
    <w:rsid w:val="00E50A4D"/>
    <w:rsid w:val="00E54362"/>
    <w:rsid w:val="00E55ED9"/>
    <w:rsid w:val="00E56BD1"/>
    <w:rsid w:val="00E57A34"/>
    <w:rsid w:val="00E57D0B"/>
    <w:rsid w:val="00E6217C"/>
    <w:rsid w:val="00E712F2"/>
    <w:rsid w:val="00E71AAB"/>
    <w:rsid w:val="00E73985"/>
    <w:rsid w:val="00E758BC"/>
    <w:rsid w:val="00E800BC"/>
    <w:rsid w:val="00E84504"/>
    <w:rsid w:val="00E95AFE"/>
    <w:rsid w:val="00E96BE0"/>
    <w:rsid w:val="00EA0F66"/>
    <w:rsid w:val="00EA7A17"/>
    <w:rsid w:val="00EB003A"/>
    <w:rsid w:val="00EB1AA9"/>
    <w:rsid w:val="00EC35AB"/>
    <w:rsid w:val="00ED082F"/>
    <w:rsid w:val="00ED0B1D"/>
    <w:rsid w:val="00ED3756"/>
    <w:rsid w:val="00ED62B3"/>
    <w:rsid w:val="00ED6C91"/>
    <w:rsid w:val="00ED7B2A"/>
    <w:rsid w:val="00EE0311"/>
    <w:rsid w:val="00EF065A"/>
    <w:rsid w:val="00EF3F9D"/>
    <w:rsid w:val="00EF4C7A"/>
    <w:rsid w:val="00EF5378"/>
    <w:rsid w:val="00F00342"/>
    <w:rsid w:val="00F076CD"/>
    <w:rsid w:val="00F07D44"/>
    <w:rsid w:val="00F10212"/>
    <w:rsid w:val="00F13777"/>
    <w:rsid w:val="00F13B0E"/>
    <w:rsid w:val="00F15428"/>
    <w:rsid w:val="00F155C7"/>
    <w:rsid w:val="00F22464"/>
    <w:rsid w:val="00F34977"/>
    <w:rsid w:val="00F349EA"/>
    <w:rsid w:val="00F36879"/>
    <w:rsid w:val="00F412BE"/>
    <w:rsid w:val="00F43A02"/>
    <w:rsid w:val="00F45884"/>
    <w:rsid w:val="00F553FE"/>
    <w:rsid w:val="00F56581"/>
    <w:rsid w:val="00F61B51"/>
    <w:rsid w:val="00F622F3"/>
    <w:rsid w:val="00F63939"/>
    <w:rsid w:val="00F641A2"/>
    <w:rsid w:val="00F7203C"/>
    <w:rsid w:val="00F74650"/>
    <w:rsid w:val="00F80FB0"/>
    <w:rsid w:val="00F84D65"/>
    <w:rsid w:val="00F87936"/>
    <w:rsid w:val="00F904F8"/>
    <w:rsid w:val="00F91AD0"/>
    <w:rsid w:val="00F94F44"/>
    <w:rsid w:val="00FA76BF"/>
    <w:rsid w:val="00FA7D95"/>
    <w:rsid w:val="00FB05E4"/>
    <w:rsid w:val="00FB1926"/>
    <w:rsid w:val="00FB4272"/>
    <w:rsid w:val="00FB618B"/>
    <w:rsid w:val="00FC07B3"/>
    <w:rsid w:val="00FC0954"/>
    <w:rsid w:val="00FC30E4"/>
    <w:rsid w:val="00FC4062"/>
    <w:rsid w:val="00FC4184"/>
    <w:rsid w:val="00FC4313"/>
    <w:rsid w:val="00FC62F5"/>
    <w:rsid w:val="00FC64AE"/>
    <w:rsid w:val="00FD6E70"/>
    <w:rsid w:val="00FE0810"/>
    <w:rsid w:val="00FE274F"/>
    <w:rsid w:val="00FF0B06"/>
    <w:rsid w:val="00FF0B43"/>
    <w:rsid w:val="00FF4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1534A64"/>
  <w15:chartTrackingRefBased/>
  <w15:docId w15:val="{EA4F20B5-961B-49F7-9876-7AC5E6A52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6FF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2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1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paragraph" w:styleId="NormalWeb">
    <w:name w:val="Normal (Web)"/>
    <w:basedOn w:val="Normal"/>
    <w:uiPriority w:val="99"/>
    <w:unhideWhenUsed/>
    <w:rsid w:val="008069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paragraph" w:styleId="ListParagraph">
    <w:name w:val="List Paragraph"/>
    <w:basedOn w:val="Normal"/>
    <w:uiPriority w:val="34"/>
    <w:unhideWhenUsed/>
    <w:qFormat/>
    <w:rsid w:val="0018271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827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64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image" Target="media/image8.sv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package" Target="embeddings/Microsoft_Excel_Worksheet.xlsx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3" Type="http://schemas.openxmlformats.org/officeDocument/2006/relationships/image" Target="media/image12.png"/><Relationship Id="rId7" Type="http://schemas.openxmlformats.org/officeDocument/2006/relationships/image" Target="media/image16.png"/><Relationship Id="rId2" Type="http://schemas.openxmlformats.org/officeDocument/2006/relationships/image" Target="media/image11.svg"/><Relationship Id="rId1" Type="http://schemas.openxmlformats.org/officeDocument/2006/relationships/image" Target="media/image10.png"/><Relationship Id="rId6" Type="http://schemas.openxmlformats.org/officeDocument/2006/relationships/image" Target="media/image15.svg"/><Relationship Id="rId5" Type="http://schemas.openxmlformats.org/officeDocument/2006/relationships/image" Target="media/image14.png"/><Relationship Id="rId4" Type="http://schemas.openxmlformats.org/officeDocument/2006/relationships/image" Target="media/image13.svg"/><Relationship Id="rId9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bruiker\Documents\tf1640239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C33155325C9407EBBEA22397B722D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A33FB9-4979-4187-9BD2-FB1069DD778B}"/>
      </w:docPartPr>
      <w:docPartBody>
        <w:p w:rsidR="00FC678D" w:rsidRDefault="00B25519">
          <w:pPr>
            <w:pStyle w:val="4C33155325C9407EBBEA22397B722D2E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519"/>
    <w:rsid w:val="00027F1A"/>
    <w:rsid w:val="003B1EF5"/>
    <w:rsid w:val="004D66B9"/>
    <w:rsid w:val="00616DF0"/>
    <w:rsid w:val="006327B9"/>
    <w:rsid w:val="006339D3"/>
    <w:rsid w:val="006F2833"/>
    <w:rsid w:val="007773C7"/>
    <w:rsid w:val="008017BE"/>
    <w:rsid w:val="008F743B"/>
    <w:rsid w:val="00B25519"/>
    <w:rsid w:val="00BF4C63"/>
    <w:rsid w:val="00BF5A8E"/>
    <w:rsid w:val="00C458F6"/>
    <w:rsid w:val="00D46FE2"/>
    <w:rsid w:val="00F00815"/>
    <w:rsid w:val="00FC678D"/>
    <w:rsid w:val="00FE2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33155325C9407EBBEA22397B722D2E">
    <w:name w:val="4C33155325C9407EBBEA22397B722D2E"/>
  </w:style>
  <w:style w:type="paragraph" w:customStyle="1" w:styleId="C3292201C1C14AF6BCA64F33C47FFEFC">
    <w:name w:val="C3292201C1C14AF6BCA64F33C47FFEFC"/>
  </w:style>
  <w:style w:type="paragraph" w:customStyle="1" w:styleId="6025433092EF44B8BC7D2396C8B576D1">
    <w:name w:val="6025433092EF44B8BC7D2396C8B576D1"/>
  </w:style>
  <w:style w:type="paragraph" w:customStyle="1" w:styleId="878FBAFCE6B04F01B6F91C4EA27CB833">
    <w:name w:val="878FBAFCE6B04F01B6F91C4EA27CB833"/>
  </w:style>
  <w:style w:type="paragraph" w:customStyle="1" w:styleId="E0729286F3F849779BC1B4C43D55EF23">
    <w:name w:val="E0729286F3F849779BC1B4C43D55EF23"/>
  </w:style>
  <w:style w:type="paragraph" w:customStyle="1" w:styleId="16290D25C9D347E6A46A32B3EE8C7F0D">
    <w:name w:val="16290D25C9D347E6A46A32B3EE8C7F0D"/>
  </w:style>
  <w:style w:type="paragraph" w:customStyle="1" w:styleId="7E572373537E4BAA8A86457B4F2129E9">
    <w:name w:val="7E572373537E4BAA8A86457B4F2129E9"/>
    <w:rsid w:val="00B25519"/>
  </w:style>
  <w:style w:type="character" w:styleId="PlaceholderText">
    <w:name w:val="Placeholder Text"/>
    <w:basedOn w:val="DefaultParagraphFont"/>
    <w:uiPriority w:val="99"/>
    <w:semiHidden/>
    <w:rsid w:val="00B2551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8E58A89D1B0F4E9F56F6FBB4E9F12A" ma:contentTypeVersion="13" ma:contentTypeDescription="Een nieuw document maken." ma:contentTypeScope="" ma:versionID="4eedd78e5cd5e553d60ba82317565380">
  <xsd:schema xmlns:xsd="http://www.w3.org/2001/XMLSchema" xmlns:xs="http://www.w3.org/2001/XMLSchema" xmlns:p="http://schemas.microsoft.com/office/2006/metadata/properties" xmlns:ns3="586c8484-e43e-45d1-ae63-71c2dfa658b7" xmlns:ns4="c72ccf1c-f823-4462-887c-76bdde01b084" targetNamespace="http://schemas.microsoft.com/office/2006/metadata/properties" ma:root="true" ma:fieldsID="e92ec027a8131f95179ff639eefc23a3" ns3:_="" ns4:_="">
    <xsd:import namespace="586c8484-e43e-45d1-ae63-71c2dfa658b7"/>
    <xsd:import namespace="c72ccf1c-f823-4462-887c-76bdde01b08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6c8484-e43e-45d1-ae63-71c2dfa658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2ccf1c-f823-4462-887c-76bdde01b08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C3FAF2-C79C-436C-94AF-5C518B5D9DE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186A836-70D7-4FF9-8936-6D4FD18E3D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6c8484-e43e-45d1-ae63-71c2dfa658b7"/>
    <ds:schemaRef ds:uri="c72ccf1c-f823-4462-887c-76bdde01b0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722FC75-5ED0-4E94-BD89-649E0665CD5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43205EC-1ED2-4897-9DF6-BCBFF6F05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tf16402393</Template>
  <TotalTime>6</TotalTime>
  <Pages>4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Links>
    <vt:vector size="12" baseType="variant">
      <vt:variant>
        <vt:i4>1310773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_Toc35948674</vt:lpwstr>
      </vt:variant>
      <vt:variant>
        <vt:i4>1245237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_Toc35948673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Kareem sxm</dc:creator>
  <cp:keywords/>
  <dc:description/>
  <cp:lastModifiedBy>Kareem SXM</cp:lastModifiedBy>
  <cp:revision>7</cp:revision>
  <cp:lastPrinted>2020-03-24T12:31:00Z</cp:lastPrinted>
  <dcterms:created xsi:type="dcterms:W3CDTF">2020-03-24T12:31:00Z</dcterms:created>
  <dcterms:modified xsi:type="dcterms:W3CDTF">2020-06-24T21:46:00Z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0x010100908E58A89D1B0F4E9F56F6FBB4E9F12A</vt:lpwstr>
  </property>
</Properties>
</file>