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44"/>
      </w:tblGrid>
      <w:tr w:rsidR="00B0688D" w:rsidRPr="00806936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Hlk32430943"/>
          <w:bookmarkEnd w:id="0"/>
          <w:p w14:paraId="4E9E1818" w14:textId="77777777" w:rsidR="00B0688D" w:rsidRPr="00806936" w:rsidRDefault="00B0688D" w:rsidP="007057F4">
            <w:pPr>
              <w:rPr>
                <w:rFonts w:ascii="Malgun Gothic" w:eastAsia="Malgun Gothic" w:hAnsi="Malgun Gothic"/>
              </w:rPr>
            </w:pPr>
            <w:r w:rsidRPr="00806936">
              <w:rPr>
                <w:rFonts w:ascii="Malgun Gothic" w:eastAsia="Malgun Gothic" w:hAnsi="Malgun Gothic"/>
                <w:noProof/>
              </w:rPr>
              <mc:AlternateContent>
                <mc:Choice Requires="wps">
                  <w:drawing>
                    <wp:inline distT="0" distB="0" distL="0" distR="0" wp14:anchorId="6C124A41" wp14:editId="754F9773">
                      <wp:extent cx="4663440" cy="1905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63440" cy="1905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ED55BE" w14:textId="75C6A681" w:rsidR="00806936" w:rsidRPr="00955804" w:rsidRDefault="001D5BD5" w:rsidP="00806936">
                                  <w:pPr>
                                    <w:pStyle w:val="Title"/>
                                    <w:rPr>
                                      <w:color w:val="auto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96"/>
                                      <w:szCs w:val="96"/>
                                    </w:rPr>
                                    <w:t>Progress Report</w:t>
                                  </w:r>
                                </w:p>
                                <w:p w14:paraId="3F591BC9" w14:textId="4FA0FB94" w:rsidR="00806936" w:rsidRPr="00955804" w:rsidRDefault="00806936" w:rsidP="00806936">
                                  <w:pPr>
                                    <w:pStyle w:val="Title"/>
                                    <w:rPr>
                                      <w:color w:val="auto"/>
                                      <w:sz w:val="28"/>
                                      <w:szCs w:val="28"/>
                                    </w:rPr>
                                  </w:pPr>
                                  <w:r w:rsidRPr="00955804">
                                    <w:rPr>
                                      <w:color w:val="auto"/>
                                      <w:sz w:val="28"/>
                                      <w:szCs w:val="28"/>
                                    </w:rPr>
                                    <w:t>By Atomic Peanuts 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124A4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67.2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rNLQIAAFI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" filled="f" stroked="f" strokeweight=".5pt">
                      <v:textbox>
                        <w:txbxContent>
                          <w:p w14:paraId="51ED55BE" w14:textId="75C6A681" w:rsidR="00806936" w:rsidRPr="00955804" w:rsidRDefault="001D5BD5" w:rsidP="00806936">
                            <w:pPr>
                              <w:pStyle w:val="Title"/>
                              <w:rPr>
                                <w:color w:val="auto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auto"/>
                                <w:sz w:val="96"/>
                                <w:szCs w:val="96"/>
                              </w:rPr>
                              <w:t>Progress Report</w:t>
                            </w:r>
                          </w:p>
                          <w:p w14:paraId="3F591BC9" w14:textId="4FA0FB94" w:rsidR="00806936" w:rsidRPr="00955804" w:rsidRDefault="00806936" w:rsidP="00806936">
                            <w:pPr>
                              <w:pStyle w:val="Title"/>
                              <w:rPr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55804">
                              <w:rPr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806936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806936" w:rsidRDefault="00B0688D" w:rsidP="007057F4">
            <w:pPr>
              <w:rPr>
                <w:rFonts w:ascii="Malgun Gothic" w:eastAsia="Malgun Gothic" w:hAnsi="Malgun Gothic"/>
              </w:rPr>
            </w:pPr>
          </w:p>
        </w:tc>
      </w:tr>
    </w:tbl>
    <w:p w14:paraId="4404C90B" w14:textId="2C828871" w:rsidR="008A3C95" w:rsidRPr="00806936" w:rsidRDefault="00806936" w:rsidP="007057F4">
      <w:pPr>
        <w:rPr>
          <w:rFonts w:ascii="Malgun Gothic" w:eastAsia="Malgun Gothic" w:hAnsi="Malgun Gothic"/>
        </w:rPr>
      </w:pPr>
      <w:r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67968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43A0AE87" w:rsidR="008A3C95" w:rsidRPr="00806936" w:rsidRDefault="008727FD" w:rsidP="007057F4">
      <w:pPr>
        <w:rPr>
          <w:rFonts w:ascii="Malgun Gothic" w:eastAsia="Malgun Gothic" w:hAnsi="Malgun Gothic"/>
        </w:rPr>
      </w:pPr>
      <w:r w:rsidRPr="00806936">
        <w:rPr>
          <w:rFonts w:ascii="Malgun Gothic" w:eastAsia="Malgun Gothic" w:hAnsi="Malgun Gothic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7FE0AAD" wp14:editId="5079EDF1">
                <wp:simplePos x="0" y="0"/>
                <wp:positionH relativeFrom="margin">
                  <wp:align>center</wp:align>
                </wp:positionH>
                <wp:positionV relativeFrom="paragraph">
                  <wp:posOffset>7103745</wp:posOffset>
                </wp:positionV>
                <wp:extent cx="7124700" cy="81534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815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69E2E" w14:textId="1C5E704E" w:rsidR="00806936" w:rsidRPr="00CB3DF3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bookmarkStart w:id="1" w:name="_Hlk32430934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(</w:t>
                            </w:r>
                            <w:r w:rsidR="00AD00E6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Co-founder &amp; CEO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 xml:space="preserve">)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="00AD00E6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 xml:space="preserve"> </w:t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3954358</w:t>
                            </w:r>
                          </w:p>
                          <w:p w14:paraId="553B05DA" w14:textId="3E108F83" w:rsidR="00806936" w:rsidRPr="008727FD" w:rsidRDefault="00806936" w:rsidP="00806936">
                            <w:pPr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</w:pP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(</w:t>
                            </w:r>
                            <w:r w:rsidR="00AD00E6">
                              <w:rPr>
                                <w:rFonts w:ascii="Malgun Gothic" w:eastAsia="Malgun Gothic" w:hAnsi="Malgun Gothic"/>
                                <w:b w:val="0"/>
                                <w:bCs/>
                                <w:color w:val="70AD47"/>
                              </w:rPr>
                              <w:t>Co-founder &amp; CTO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>)</w:t>
                            </w:r>
                            <w:r w:rsidRPr="00CB3DF3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ab/>
                            </w:r>
                            <w:r w:rsidR="00AD00E6">
                              <w:rPr>
                                <w:rFonts w:ascii="Malgun Gothic" w:eastAsia="Malgun Gothic" w:hAnsi="Malgun Gothic"/>
                                <w:color w:val="auto"/>
                              </w:rPr>
                              <w:t xml:space="preserve">        </w:t>
                            </w:r>
                            <w:r w:rsidRPr="00955804">
                              <w:rPr>
                                <w:rFonts w:ascii="Malgun Gothic" w:eastAsia="Malgun Gothic" w:hAnsi="Malgun Gothic"/>
                                <w:color w:val="3C3C3C" w:themeColor="background2" w:themeShade="40"/>
                              </w:rPr>
                              <w:t>S.N: 3917533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E0AA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0;margin-top:559.35pt;width:561pt;height:64.2pt;z-index:251664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" filled="f" stroked="f" strokeweight=".5pt">
                <v:textbox>
                  <w:txbxContent>
                    <w:p w14:paraId="46469E2E" w14:textId="1C5E704E" w:rsidR="00806936" w:rsidRPr="00CB3DF3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bookmarkStart w:id="2" w:name="_Hlk32430934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Louis Kareem Cocks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(</w:t>
                      </w:r>
                      <w:r w:rsidR="00AD00E6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Co-founder &amp; CEO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 xml:space="preserve">)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="00AD00E6">
                        <w:rPr>
                          <w:rFonts w:ascii="Malgun Gothic" w:eastAsia="Malgun Gothic" w:hAnsi="Malgun Gothic"/>
                          <w:color w:val="auto"/>
                        </w:rPr>
                        <w:t xml:space="preserve"> </w:t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3954358</w:t>
                      </w:r>
                    </w:p>
                    <w:p w14:paraId="553B05DA" w14:textId="3E108F83" w:rsidR="00806936" w:rsidRPr="008727FD" w:rsidRDefault="00806936" w:rsidP="00806936">
                      <w:pPr>
                        <w:rPr>
                          <w:rFonts w:ascii="Malgun Gothic" w:eastAsia="Malgun Gothic" w:hAnsi="Malgun Gothic"/>
                          <w:color w:val="auto"/>
                        </w:rPr>
                      </w:pP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 xml:space="preserve"> 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(</w:t>
                      </w:r>
                      <w:r w:rsidR="00AD00E6">
                        <w:rPr>
                          <w:rFonts w:ascii="Malgun Gothic" w:eastAsia="Malgun Gothic" w:hAnsi="Malgun Gothic"/>
                          <w:b w:val="0"/>
                          <w:bCs/>
                          <w:color w:val="70AD47"/>
                        </w:rPr>
                        <w:t>Co-founder &amp; CTO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>)</w:t>
                      </w:r>
                      <w:r w:rsidRPr="00CB3DF3">
                        <w:rPr>
                          <w:rFonts w:ascii="Malgun Gothic" w:eastAsia="Malgun Gothic" w:hAnsi="Malgun Gothic"/>
                          <w:color w:val="auto"/>
                        </w:rPr>
                        <w:tab/>
                      </w:r>
                      <w:r w:rsidR="00AD00E6">
                        <w:rPr>
                          <w:rFonts w:ascii="Malgun Gothic" w:eastAsia="Malgun Gothic" w:hAnsi="Malgun Gothic"/>
                          <w:color w:val="auto"/>
                        </w:rPr>
                        <w:t xml:space="preserve">        </w:t>
                      </w:r>
                      <w:r w:rsidRPr="00955804">
                        <w:rPr>
                          <w:rFonts w:ascii="Malgun Gothic" w:eastAsia="Malgun Gothic" w:hAnsi="Malgun Gothic"/>
                          <w:color w:val="3C3C3C" w:themeColor="background2" w:themeShade="40"/>
                        </w:rPr>
                        <w:t>S.N: 3917533</w:t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  <w:r w:rsidR="00806936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59776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41344" behindDoc="1" locked="0" layoutInCell="1" allowOverlap="1" wp14:anchorId="40862394" wp14:editId="0C4BB011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4851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806936">
        <w:rPr>
          <w:rFonts w:ascii="Malgun Gothic" w:eastAsia="Malgun Gothic" w:hAnsi="Malgun Gothic"/>
          <w:noProof/>
        </w:rPr>
        <w:drawing>
          <wp:anchor distT="0" distB="0" distL="114300" distR="114300" simplePos="0" relativeHeight="25163008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806936">
        <w:rPr>
          <w:rFonts w:ascii="Malgun Gothic" w:eastAsia="Malgun Gothic" w:hAnsi="Malgun Gothic"/>
        </w:rPr>
        <w:br w:type="page"/>
      </w:r>
    </w:p>
    <w:p w14:paraId="4C421C7F" w14:textId="6FDEB55E" w:rsidR="004968B5" w:rsidRPr="00806936" w:rsidRDefault="004968B5" w:rsidP="004968B5">
      <w:pPr>
        <w:pStyle w:val="TOCHeading"/>
        <w:framePr w:wrap="around"/>
        <w:rPr>
          <w:rFonts w:ascii="Malgun Gothic" w:eastAsia="Malgun Gothic" w:hAnsi="Malgun Gothic"/>
          <w:color w:val="auto"/>
        </w:rPr>
      </w:pPr>
      <w:r w:rsidRPr="00806936">
        <w:rPr>
          <w:rFonts w:ascii="Malgun Gothic" w:eastAsia="Malgun Gothic" w:hAnsi="Malgun Gothic"/>
          <w:color w:val="auto"/>
        </w:rPr>
        <w:lastRenderedPageBreak/>
        <w:t>Table of Contents</w:t>
      </w:r>
    </w:p>
    <w:p w14:paraId="48AEC7BD" w14:textId="65A936AD" w:rsidR="009E0393" w:rsidRDefault="004968B5">
      <w:pPr>
        <w:pStyle w:val="TOC1"/>
        <w:rPr>
          <w:b w:val="0"/>
          <w:noProof/>
          <w:color w:val="auto"/>
          <w:sz w:val="22"/>
        </w:rPr>
      </w:pPr>
      <w:r w:rsidRPr="00806936">
        <w:rPr>
          <w:rFonts w:ascii="Malgun Gothic" w:eastAsia="Malgun Gothic" w:hAnsi="Malgun Gothic"/>
          <w:color w:val="FF0000"/>
          <w:szCs w:val="28"/>
        </w:rPr>
        <w:fldChar w:fldCharType="begin"/>
      </w:r>
      <w:r w:rsidRPr="00806936">
        <w:rPr>
          <w:rFonts w:ascii="Malgun Gothic" w:eastAsia="Malgun Gothic" w:hAnsi="Malgun Gothic"/>
          <w:color w:val="FF0000"/>
          <w:szCs w:val="28"/>
        </w:rPr>
        <w:instrText xml:space="preserve"> TOC \o "1-3" \h \z \u </w:instrText>
      </w:r>
      <w:r w:rsidRPr="00806936">
        <w:rPr>
          <w:rFonts w:ascii="Malgun Gothic" w:eastAsia="Malgun Gothic" w:hAnsi="Malgun Gothic"/>
          <w:color w:val="FF0000"/>
          <w:szCs w:val="28"/>
        </w:rPr>
        <w:fldChar w:fldCharType="separate"/>
      </w:r>
      <w:hyperlink w:anchor="_Toc36216940" w:history="1">
        <w:r w:rsidR="009E0393" w:rsidRPr="00EB12EA">
          <w:rPr>
            <w:rStyle w:val="Hyperlink"/>
            <w:rFonts w:ascii="Malgun Gothic" w:eastAsia="Malgun Gothic" w:hAnsi="Malgun Gothic"/>
            <w:noProof/>
          </w:rPr>
          <w:t>Progress Table</w:t>
        </w:r>
        <w:r w:rsidR="009E0393">
          <w:rPr>
            <w:noProof/>
            <w:webHidden/>
          </w:rPr>
          <w:tab/>
        </w:r>
        <w:r w:rsidR="009E0393">
          <w:rPr>
            <w:noProof/>
            <w:webHidden/>
          </w:rPr>
          <w:fldChar w:fldCharType="begin"/>
        </w:r>
        <w:r w:rsidR="009E0393">
          <w:rPr>
            <w:noProof/>
            <w:webHidden/>
          </w:rPr>
          <w:instrText xml:space="preserve"> PAGEREF _Toc36216940 \h </w:instrText>
        </w:r>
        <w:r w:rsidR="009E0393">
          <w:rPr>
            <w:noProof/>
            <w:webHidden/>
          </w:rPr>
        </w:r>
        <w:r w:rsidR="009E0393">
          <w:rPr>
            <w:noProof/>
            <w:webHidden/>
          </w:rPr>
          <w:fldChar w:fldCharType="separate"/>
        </w:r>
        <w:r w:rsidR="009E0393">
          <w:rPr>
            <w:noProof/>
            <w:webHidden/>
          </w:rPr>
          <w:t>2</w:t>
        </w:r>
        <w:r w:rsidR="009E0393">
          <w:rPr>
            <w:noProof/>
            <w:webHidden/>
          </w:rPr>
          <w:fldChar w:fldCharType="end"/>
        </w:r>
      </w:hyperlink>
    </w:p>
    <w:p w14:paraId="42DCA518" w14:textId="74317E1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  <w:r w:rsidRPr="00806936">
        <w:rPr>
          <w:rFonts w:ascii="Malgun Gothic" w:eastAsia="Malgun Gothic" w:hAnsi="Malgun Gothic"/>
          <w:bCs/>
          <w:noProof/>
          <w:color w:val="FF0000"/>
          <w:szCs w:val="28"/>
        </w:rPr>
        <w:fldChar w:fldCharType="end"/>
      </w:r>
    </w:p>
    <w:p w14:paraId="25B6728C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63551CC1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533D0548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67008DF2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1B52613F" w14:textId="77777777" w:rsidR="004968B5" w:rsidRPr="00806936" w:rsidRDefault="004968B5" w:rsidP="004968B5">
      <w:pPr>
        <w:pStyle w:val="Heading1"/>
        <w:framePr w:h="1009" w:hRule="exact" w:wrap="around"/>
        <w:rPr>
          <w:rFonts w:ascii="Malgun Gothic" w:eastAsia="Malgun Gothic" w:hAnsi="Malgun Gothic"/>
          <w:color w:val="FF0000"/>
        </w:rPr>
      </w:pPr>
    </w:p>
    <w:p w14:paraId="426969AE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6108101A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0D5E91C3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000A90EE" w14:textId="77777777" w:rsidR="004968B5" w:rsidRPr="00806936" w:rsidRDefault="004968B5" w:rsidP="004968B5">
      <w:pPr>
        <w:rPr>
          <w:rFonts w:ascii="Malgun Gothic" w:eastAsia="Malgun Gothic" w:hAnsi="Malgun Gothic"/>
        </w:rPr>
      </w:pPr>
    </w:p>
    <w:p w14:paraId="139BEC48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04993C66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1F46E473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688439BD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4DCA1768" w14:textId="77777777" w:rsidR="004968B5" w:rsidRPr="00806936" w:rsidRDefault="004968B5" w:rsidP="004968B5">
      <w:pPr>
        <w:rPr>
          <w:rFonts w:ascii="Malgun Gothic" w:eastAsia="Malgun Gothic" w:hAnsi="Malgun Gothic"/>
          <w:color w:val="FF0000"/>
        </w:rPr>
      </w:pPr>
    </w:p>
    <w:p w14:paraId="77AAC632" w14:textId="331FC2C5" w:rsidR="004968B5" w:rsidRDefault="004968B5" w:rsidP="004968B5">
      <w:pPr>
        <w:rPr>
          <w:rFonts w:ascii="Malgun Gothic" w:eastAsia="Malgun Gothic" w:hAnsi="Malgun Gothic"/>
          <w:color w:val="FF0000"/>
        </w:rPr>
      </w:pPr>
    </w:p>
    <w:p w14:paraId="647FCB51" w14:textId="5332D483" w:rsidR="00EB1AA7" w:rsidRDefault="00EB1AA7" w:rsidP="004968B5">
      <w:pPr>
        <w:rPr>
          <w:rFonts w:ascii="Malgun Gothic" w:eastAsia="Malgun Gothic" w:hAnsi="Malgun Gothic"/>
          <w:color w:val="FF0000"/>
        </w:rPr>
      </w:pPr>
    </w:p>
    <w:p w14:paraId="4AD17CD7" w14:textId="0E13703E" w:rsidR="00EB1AA7" w:rsidRDefault="00EB1AA7" w:rsidP="004968B5">
      <w:pPr>
        <w:rPr>
          <w:rFonts w:ascii="Malgun Gothic" w:eastAsia="Malgun Gothic" w:hAnsi="Malgun Gothic"/>
          <w:color w:val="FF0000"/>
        </w:rPr>
      </w:pPr>
    </w:p>
    <w:p w14:paraId="1AC5B8F1" w14:textId="2E54B4CB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2A88EEA" w14:textId="177F5F35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C743094" w14:textId="60784A59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01C91519" w14:textId="1A3B0E9D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66AC6F28" w14:textId="00314560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7D3F204E" w14:textId="79C74586" w:rsidR="00D20D90" w:rsidRDefault="00D20D90" w:rsidP="004968B5">
      <w:pPr>
        <w:rPr>
          <w:rFonts w:ascii="Malgun Gothic" w:eastAsia="Malgun Gothic" w:hAnsi="Malgun Gothic"/>
          <w:color w:val="FF0000"/>
        </w:rPr>
      </w:pPr>
    </w:p>
    <w:p w14:paraId="3D8460C6" w14:textId="7A2D8A7B" w:rsidR="00CA225E" w:rsidRDefault="00CA225E" w:rsidP="00EB1AA7">
      <w:pPr>
        <w:pStyle w:val="NormalWeb"/>
        <w:spacing w:before="0" w:beforeAutospacing="0" w:after="0" w:afterAutospacing="0"/>
        <w:rPr>
          <w:rFonts w:ascii="Malgun Gothic" w:eastAsia="Malgun Gothic" w:hAnsi="Malgun Gothic" w:cs="Calibri"/>
        </w:rPr>
      </w:pPr>
    </w:p>
    <w:p w14:paraId="143CB1D3" w14:textId="71BD350F" w:rsidR="008B3162" w:rsidRPr="00955804" w:rsidRDefault="002C5AF0" w:rsidP="008B3162">
      <w:pPr>
        <w:pStyle w:val="NormalWeb"/>
        <w:spacing w:before="0" w:beforeAutospacing="0" w:after="0" w:afterAutospacing="0"/>
        <w:ind w:left="540"/>
        <w:rPr>
          <w:rFonts w:ascii="Malgun Gothic" w:eastAsia="Malgun Gothic" w:hAnsi="Malgun Gothic"/>
          <w:b/>
          <w:bCs/>
          <w:szCs w:val="20"/>
        </w:rPr>
      </w:pPr>
      <w:r>
        <w:rPr>
          <w:rFonts w:ascii="Malgun Gothic" w:eastAsia="Malgun Gothic" w:hAnsi="Malgun Gothic"/>
          <w:b/>
          <w:bCs/>
          <w:noProof/>
          <w:szCs w:val="20"/>
        </w:rPr>
        <w:lastRenderedPageBreak/>
        <w:drawing>
          <wp:anchor distT="0" distB="0" distL="114300" distR="114300" simplePos="0" relativeHeight="251668992" behindDoc="0" locked="0" layoutInCell="1" allowOverlap="1" wp14:anchorId="356CE2C5" wp14:editId="62E43D93">
            <wp:simplePos x="0" y="0"/>
            <wp:positionH relativeFrom="margin">
              <wp:align>center</wp:align>
            </wp:positionH>
            <wp:positionV relativeFrom="paragraph">
              <wp:posOffset>-144780</wp:posOffset>
            </wp:positionV>
            <wp:extent cx="6873240" cy="7703571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770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BB1F8" w14:textId="100F5392" w:rsidR="00187390" w:rsidRPr="004A16CD" w:rsidRDefault="009E0393" w:rsidP="006B13A9">
      <w:pPr>
        <w:pStyle w:val="Heading1"/>
        <w:framePr w:wrap="around"/>
        <w:rPr>
          <w:rFonts w:ascii="Malgun Gothic" w:eastAsia="Malgun Gothic" w:hAnsi="Malgun Gothic"/>
        </w:rPr>
      </w:pPr>
      <w:bookmarkStart w:id="3" w:name="_Toc36216940"/>
      <w:r>
        <w:rPr>
          <w:rFonts w:ascii="Malgun Gothic" w:eastAsia="Malgun Gothic" w:hAnsi="Malgun Gothic"/>
        </w:rPr>
        <w:t>Progress Table</w:t>
      </w:r>
      <w:bookmarkEnd w:id="3"/>
    </w:p>
    <w:sectPr w:rsidR="00187390" w:rsidRPr="004A16CD" w:rsidSect="007C7473">
      <w:headerReference w:type="even" r:id="rId20"/>
      <w:headerReference w:type="default" r:id="rId21"/>
      <w:footerReference w:type="even" r:id="rId22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50FC8" w14:textId="77777777" w:rsidR="002D3D8A" w:rsidRDefault="002D3D8A" w:rsidP="007057F4">
      <w:r>
        <w:separator/>
      </w:r>
    </w:p>
  </w:endnote>
  <w:endnote w:type="continuationSeparator" w:id="0">
    <w:p w14:paraId="1C215BA4" w14:textId="77777777" w:rsidR="002D3D8A" w:rsidRDefault="002D3D8A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36313" w14:textId="77777777" w:rsidR="00136006" w:rsidRDefault="002D3D8A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8CC040" w14:textId="77777777" w:rsidR="002D3D8A" w:rsidRDefault="002D3D8A" w:rsidP="007057F4">
      <w:r>
        <w:separator/>
      </w:r>
    </w:p>
  </w:footnote>
  <w:footnote w:type="continuationSeparator" w:id="0">
    <w:p w14:paraId="1FA60895" w14:textId="77777777" w:rsidR="002D3D8A" w:rsidRDefault="002D3D8A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60E81118" w:rsidR="007057F4" w:rsidRDefault="004F2231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328" behindDoc="0" locked="0" layoutInCell="1" allowOverlap="1" wp14:anchorId="1539AE0D" wp14:editId="1DD797BA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87390">
            <w:rPr>
              <w:noProof/>
            </w:rPr>
            <mc:AlternateContent>
              <mc:Choice Requires="wpg">
                <w:drawing>
                  <wp:inline distT="0" distB="0" distL="0" distR="0" wp14:anchorId="41E49F8F" wp14:editId="7ACA029E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24DB760" id="Group 20" o:spid="_x0000_s1026" alt="colored rectangle header" style="width:632.7pt;height:121.35pt;mso-position-horizontal-relative:char;mso-position-vertical-relative:line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24610D"/>
    <w:multiLevelType w:val="hybridMultilevel"/>
    <w:tmpl w:val="0AC46E2E"/>
    <w:lvl w:ilvl="0" w:tplc="7A103A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70A18"/>
    <w:multiLevelType w:val="hybridMultilevel"/>
    <w:tmpl w:val="574A3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B22EA"/>
    <w:multiLevelType w:val="hybridMultilevel"/>
    <w:tmpl w:val="DBDC2460"/>
    <w:lvl w:ilvl="0" w:tplc="D9D0A8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4972B4"/>
    <w:multiLevelType w:val="hybridMultilevel"/>
    <w:tmpl w:val="9E301ADA"/>
    <w:lvl w:ilvl="0" w:tplc="F716B21E"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100D3D"/>
    <w:multiLevelType w:val="hybridMultilevel"/>
    <w:tmpl w:val="024EC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42027FD"/>
    <w:multiLevelType w:val="hybridMultilevel"/>
    <w:tmpl w:val="8F50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B605D"/>
    <w:multiLevelType w:val="hybridMultilevel"/>
    <w:tmpl w:val="E520A852"/>
    <w:lvl w:ilvl="0" w:tplc="D2382752">
      <w:start w:val="1"/>
      <w:numFmt w:val="bullet"/>
      <w:lvlText w:val=""/>
      <w:lvlJc w:val="left"/>
      <w:pPr>
        <w:ind w:left="720" w:hanging="360"/>
      </w:pPr>
      <w:rPr>
        <w:rFonts w:ascii="Symbol" w:eastAsia="Malgun Gothic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3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4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24"/>
  </w:num>
  <w:num w:numId="4">
    <w:abstractNumId w:val="25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8"/>
  </w:num>
  <w:num w:numId="18">
    <w:abstractNumId w:val="10"/>
  </w:num>
  <w:num w:numId="19">
    <w:abstractNumId w:val="17"/>
  </w:num>
  <w:num w:numId="20">
    <w:abstractNumId w:val="20"/>
  </w:num>
  <w:num w:numId="21">
    <w:abstractNumId w:val="13"/>
  </w:num>
  <w:num w:numId="22">
    <w:abstractNumId w:val="9"/>
  </w:num>
  <w:num w:numId="23">
    <w:abstractNumId w:val="15"/>
  </w:num>
  <w:num w:numId="24">
    <w:abstractNumId w:val="14"/>
  </w:num>
  <w:num w:numId="25">
    <w:abstractNumId w:val="11"/>
  </w:num>
  <w:num w:numId="26">
    <w:abstractNumId w:val="2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qgUAwTwdtiwAAAA="/>
  </w:docVars>
  <w:rsids>
    <w:rsidRoot w:val="004968B5"/>
    <w:rsid w:val="000174F2"/>
    <w:rsid w:val="000303DD"/>
    <w:rsid w:val="00035CB9"/>
    <w:rsid w:val="00043F3F"/>
    <w:rsid w:val="00045AB9"/>
    <w:rsid w:val="00047D4B"/>
    <w:rsid w:val="00052F98"/>
    <w:rsid w:val="00067C92"/>
    <w:rsid w:val="0007644F"/>
    <w:rsid w:val="000B4924"/>
    <w:rsid w:val="000D52D5"/>
    <w:rsid w:val="000D7041"/>
    <w:rsid w:val="0010264B"/>
    <w:rsid w:val="00121BA1"/>
    <w:rsid w:val="00133949"/>
    <w:rsid w:val="00136006"/>
    <w:rsid w:val="00143C6E"/>
    <w:rsid w:val="001449EC"/>
    <w:rsid w:val="00146CD2"/>
    <w:rsid w:val="00157C32"/>
    <w:rsid w:val="001670A7"/>
    <w:rsid w:val="00182714"/>
    <w:rsid w:val="00187390"/>
    <w:rsid w:val="00193C8F"/>
    <w:rsid w:val="001B361F"/>
    <w:rsid w:val="001D4DE6"/>
    <w:rsid w:val="001D5BD5"/>
    <w:rsid w:val="001E7063"/>
    <w:rsid w:val="001F0AF0"/>
    <w:rsid w:val="002178B9"/>
    <w:rsid w:val="00221930"/>
    <w:rsid w:val="00291712"/>
    <w:rsid w:val="0029528B"/>
    <w:rsid w:val="002A1293"/>
    <w:rsid w:val="002A2C88"/>
    <w:rsid w:val="002C5AF0"/>
    <w:rsid w:val="002D0448"/>
    <w:rsid w:val="002D3D8A"/>
    <w:rsid w:val="002E0194"/>
    <w:rsid w:val="00300AFC"/>
    <w:rsid w:val="00303EF8"/>
    <w:rsid w:val="00333355"/>
    <w:rsid w:val="0034741B"/>
    <w:rsid w:val="00351432"/>
    <w:rsid w:val="00353924"/>
    <w:rsid w:val="0036037C"/>
    <w:rsid w:val="003620E2"/>
    <w:rsid w:val="003810D6"/>
    <w:rsid w:val="003A2497"/>
    <w:rsid w:val="003B2EB8"/>
    <w:rsid w:val="003B718E"/>
    <w:rsid w:val="003E1737"/>
    <w:rsid w:val="003E3531"/>
    <w:rsid w:val="003E4465"/>
    <w:rsid w:val="003F5051"/>
    <w:rsid w:val="00420DF5"/>
    <w:rsid w:val="004371B6"/>
    <w:rsid w:val="00444C7B"/>
    <w:rsid w:val="0045692D"/>
    <w:rsid w:val="004668C0"/>
    <w:rsid w:val="004860AC"/>
    <w:rsid w:val="0048718B"/>
    <w:rsid w:val="0049185C"/>
    <w:rsid w:val="004968B5"/>
    <w:rsid w:val="004A16CD"/>
    <w:rsid w:val="004A6417"/>
    <w:rsid w:val="004B098C"/>
    <w:rsid w:val="004B139F"/>
    <w:rsid w:val="004D3557"/>
    <w:rsid w:val="004E6A6F"/>
    <w:rsid w:val="004F0B74"/>
    <w:rsid w:val="004F2231"/>
    <w:rsid w:val="005112D1"/>
    <w:rsid w:val="00546B3B"/>
    <w:rsid w:val="00547F95"/>
    <w:rsid w:val="0055035B"/>
    <w:rsid w:val="00557700"/>
    <w:rsid w:val="0058388E"/>
    <w:rsid w:val="00586D26"/>
    <w:rsid w:val="00594566"/>
    <w:rsid w:val="005A1B7A"/>
    <w:rsid w:val="005B3A9C"/>
    <w:rsid w:val="005C3643"/>
    <w:rsid w:val="005C654B"/>
    <w:rsid w:val="005E359A"/>
    <w:rsid w:val="005E4307"/>
    <w:rsid w:val="005E4BF3"/>
    <w:rsid w:val="00605CF7"/>
    <w:rsid w:val="00616E4A"/>
    <w:rsid w:val="006426EE"/>
    <w:rsid w:val="00667584"/>
    <w:rsid w:val="006709FB"/>
    <w:rsid w:val="006842FA"/>
    <w:rsid w:val="0068500D"/>
    <w:rsid w:val="006A1925"/>
    <w:rsid w:val="006B13A9"/>
    <w:rsid w:val="006D274E"/>
    <w:rsid w:val="007057F4"/>
    <w:rsid w:val="00713F09"/>
    <w:rsid w:val="007417B3"/>
    <w:rsid w:val="00742102"/>
    <w:rsid w:val="00750AC4"/>
    <w:rsid w:val="00764412"/>
    <w:rsid w:val="00773B66"/>
    <w:rsid w:val="00794E15"/>
    <w:rsid w:val="007A2D1E"/>
    <w:rsid w:val="007C1136"/>
    <w:rsid w:val="007C68F0"/>
    <w:rsid w:val="007C7473"/>
    <w:rsid w:val="007D26F1"/>
    <w:rsid w:val="007D3BEA"/>
    <w:rsid w:val="007D7816"/>
    <w:rsid w:val="007E5499"/>
    <w:rsid w:val="00806936"/>
    <w:rsid w:val="008069AC"/>
    <w:rsid w:val="00806C43"/>
    <w:rsid w:val="00822B6B"/>
    <w:rsid w:val="008253A5"/>
    <w:rsid w:val="008417CE"/>
    <w:rsid w:val="0084277E"/>
    <w:rsid w:val="008727FD"/>
    <w:rsid w:val="00891C70"/>
    <w:rsid w:val="00893A81"/>
    <w:rsid w:val="008A3C95"/>
    <w:rsid w:val="008A7C87"/>
    <w:rsid w:val="008B3162"/>
    <w:rsid w:val="008C386D"/>
    <w:rsid w:val="008C5106"/>
    <w:rsid w:val="008D5829"/>
    <w:rsid w:val="008D7D2E"/>
    <w:rsid w:val="008E2B72"/>
    <w:rsid w:val="008E582F"/>
    <w:rsid w:val="00906738"/>
    <w:rsid w:val="0093766B"/>
    <w:rsid w:val="00946F55"/>
    <w:rsid w:val="009553DE"/>
    <w:rsid w:val="00955804"/>
    <w:rsid w:val="00963277"/>
    <w:rsid w:val="0096392E"/>
    <w:rsid w:val="00965BD5"/>
    <w:rsid w:val="009743FE"/>
    <w:rsid w:val="009875C8"/>
    <w:rsid w:val="00991D08"/>
    <w:rsid w:val="009A065D"/>
    <w:rsid w:val="009A66F4"/>
    <w:rsid w:val="009E0393"/>
    <w:rsid w:val="009E28E4"/>
    <w:rsid w:val="009E4816"/>
    <w:rsid w:val="009F43A2"/>
    <w:rsid w:val="00A01E01"/>
    <w:rsid w:val="00A1157F"/>
    <w:rsid w:val="00A37505"/>
    <w:rsid w:val="00A63DE6"/>
    <w:rsid w:val="00A676BE"/>
    <w:rsid w:val="00A876FE"/>
    <w:rsid w:val="00A92C0A"/>
    <w:rsid w:val="00A94764"/>
    <w:rsid w:val="00A95ECB"/>
    <w:rsid w:val="00AD00E6"/>
    <w:rsid w:val="00AD6C4E"/>
    <w:rsid w:val="00AD75D6"/>
    <w:rsid w:val="00B00CF7"/>
    <w:rsid w:val="00B0688D"/>
    <w:rsid w:val="00B40525"/>
    <w:rsid w:val="00B41584"/>
    <w:rsid w:val="00B41D82"/>
    <w:rsid w:val="00B72226"/>
    <w:rsid w:val="00B90346"/>
    <w:rsid w:val="00BB6CAC"/>
    <w:rsid w:val="00BC4DF3"/>
    <w:rsid w:val="00BC6E01"/>
    <w:rsid w:val="00BE34AE"/>
    <w:rsid w:val="00BE7253"/>
    <w:rsid w:val="00C2302A"/>
    <w:rsid w:val="00C33F78"/>
    <w:rsid w:val="00C362FC"/>
    <w:rsid w:val="00C36C0C"/>
    <w:rsid w:val="00C4705D"/>
    <w:rsid w:val="00C95A3E"/>
    <w:rsid w:val="00CA16E0"/>
    <w:rsid w:val="00CA225E"/>
    <w:rsid w:val="00CC2A9A"/>
    <w:rsid w:val="00CD4E28"/>
    <w:rsid w:val="00CE0BC9"/>
    <w:rsid w:val="00CE2BAB"/>
    <w:rsid w:val="00D103D2"/>
    <w:rsid w:val="00D2045C"/>
    <w:rsid w:val="00D20D90"/>
    <w:rsid w:val="00D223D5"/>
    <w:rsid w:val="00D36B66"/>
    <w:rsid w:val="00D51546"/>
    <w:rsid w:val="00D540AF"/>
    <w:rsid w:val="00D6093C"/>
    <w:rsid w:val="00D61234"/>
    <w:rsid w:val="00D638C1"/>
    <w:rsid w:val="00D64547"/>
    <w:rsid w:val="00D73D44"/>
    <w:rsid w:val="00D76BE4"/>
    <w:rsid w:val="00D81500"/>
    <w:rsid w:val="00D816B2"/>
    <w:rsid w:val="00D967AC"/>
    <w:rsid w:val="00DB077F"/>
    <w:rsid w:val="00DB16AF"/>
    <w:rsid w:val="00DB2385"/>
    <w:rsid w:val="00DC65B8"/>
    <w:rsid w:val="00DD5F2D"/>
    <w:rsid w:val="00E50A4D"/>
    <w:rsid w:val="00E54362"/>
    <w:rsid w:val="00E57A34"/>
    <w:rsid w:val="00E60D2A"/>
    <w:rsid w:val="00E758BC"/>
    <w:rsid w:val="00E95AFE"/>
    <w:rsid w:val="00EB1AA7"/>
    <w:rsid w:val="00ED3756"/>
    <w:rsid w:val="00EE0311"/>
    <w:rsid w:val="00EF4C7A"/>
    <w:rsid w:val="00F13777"/>
    <w:rsid w:val="00F43A02"/>
    <w:rsid w:val="00F45884"/>
    <w:rsid w:val="00F553FE"/>
    <w:rsid w:val="00F633E2"/>
    <w:rsid w:val="00F63939"/>
    <w:rsid w:val="00F641A2"/>
    <w:rsid w:val="00F74650"/>
    <w:rsid w:val="00F904F8"/>
    <w:rsid w:val="00F91AD0"/>
    <w:rsid w:val="00F94F44"/>
    <w:rsid w:val="00FB05E4"/>
    <w:rsid w:val="00FC4062"/>
    <w:rsid w:val="00FC4313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34A64"/>
  <w15:chartTrackingRefBased/>
  <w15:docId w15:val="{4F557CD2-1E4E-46B6-A765-7EC0A53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12.png"/><Relationship Id="rId7" Type="http://schemas.openxmlformats.org/officeDocument/2006/relationships/image" Target="media/image16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5.svg"/><Relationship Id="rId5" Type="http://schemas.openxmlformats.org/officeDocument/2006/relationships/image" Target="media/image14.png"/><Relationship Id="rId4" Type="http://schemas.openxmlformats.org/officeDocument/2006/relationships/image" Target="media/image13.sv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157D1A"/>
    <w:rsid w:val="00427E18"/>
    <w:rsid w:val="00A04F2C"/>
    <w:rsid w:val="00B25519"/>
    <w:rsid w:val="00B73D2C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E01699-69D0-4C91-8903-D1C7732E74A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</Template>
  <TotalTime>377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41</cp:revision>
  <cp:lastPrinted>2020-02-20T20:56:00Z</cp:lastPrinted>
  <dcterms:created xsi:type="dcterms:W3CDTF">2020-03-27T12:52:00Z</dcterms:created>
  <dcterms:modified xsi:type="dcterms:W3CDTF">2020-06-24T21:41:00Z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