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44"/>
      </w:tblGrid>
      <w:tr w:rsidR="00B0688D" w:rsidRPr="00806936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E9E1818" w14:textId="77777777" w:rsidR="00B0688D" w:rsidRPr="00806936" w:rsidRDefault="00B0688D" w:rsidP="007057F4">
            <w:pPr>
              <w:rPr>
                <w:rFonts w:ascii="Malgun Gothic" w:eastAsia="Malgun Gothic" w:hAnsi="Malgun Gothic"/>
              </w:rPr>
            </w:pPr>
            <w:bookmarkStart w:id="0" w:name="_Hlk32430943"/>
            <w:bookmarkEnd w:id="0"/>
            <w:r w:rsidRPr="00806936">
              <w:rPr>
                <w:rFonts w:ascii="Malgun Gothic" w:eastAsia="Malgun Gothic" w:hAnsi="Malgun Gothic"/>
                <w:noProof/>
              </w:rPr>
              <mc:AlternateContent>
                <mc:Choice Requires="wps">
                  <w:drawing>
                    <wp:inline distT="0" distB="0" distL="0" distR="0" wp14:anchorId="6C124A41" wp14:editId="754F9773">
                      <wp:extent cx="4663440" cy="1905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63440" cy="1905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ED55BE" w14:textId="75C6A681" w:rsidR="00806936" w:rsidRPr="00955804" w:rsidRDefault="001D5BD5" w:rsidP="00806936">
                                  <w:pPr>
                                    <w:pStyle w:val="Title"/>
                                    <w:rPr>
                                      <w:color w:val="auto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96"/>
                                      <w:szCs w:val="96"/>
                                    </w:rPr>
                                    <w:t>Progress Report</w:t>
                                  </w:r>
                                </w:p>
                                <w:p w14:paraId="3F591BC9" w14:textId="4FA0FB94" w:rsidR="00806936" w:rsidRPr="00955804" w:rsidRDefault="00806936" w:rsidP="00806936">
                                  <w:pPr>
                                    <w:pStyle w:val="Title"/>
                                    <w:rPr>
                                      <w:color w:val="auto"/>
                                      <w:sz w:val="28"/>
                                      <w:szCs w:val="28"/>
                                    </w:rPr>
                                  </w:pPr>
                                  <w:r w:rsidRPr="00955804">
                                    <w:rPr>
                                      <w:color w:val="auto"/>
                                      <w:sz w:val="28"/>
                                      <w:szCs w:val="28"/>
                                    </w:rPr>
                                    <w:t>By Atomic Peanuts 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124A4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67.2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rNLQIAAFI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" filled="f" stroked="f" strokeweight=".5pt">
                      <v:textbox>
                        <w:txbxContent>
                          <w:p w14:paraId="51ED55BE" w14:textId="75C6A681" w:rsidR="00806936" w:rsidRPr="00955804" w:rsidRDefault="001D5BD5" w:rsidP="00806936">
                            <w:pPr>
                              <w:pStyle w:val="Title"/>
                              <w:rPr>
                                <w:color w:val="auto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auto"/>
                                <w:sz w:val="96"/>
                                <w:szCs w:val="96"/>
                              </w:rPr>
                              <w:t>Progress Report</w:t>
                            </w:r>
                          </w:p>
                          <w:p w14:paraId="3F591BC9" w14:textId="4FA0FB94" w:rsidR="00806936" w:rsidRPr="00955804" w:rsidRDefault="00806936" w:rsidP="00806936">
                            <w:pPr>
                              <w:pStyle w:val="Title"/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55804">
                              <w:rPr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806936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806936" w:rsidRDefault="00B0688D" w:rsidP="007057F4">
            <w:pPr>
              <w:rPr>
                <w:rFonts w:ascii="Malgun Gothic" w:eastAsia="Malgun Gothic" w:hAnsi="Malgun Gothic"/>
              </w:rPr>
            </w:pPr>
          </w:p>
        </w:tc>
      </w:tr>
    </w:tbl>
    <w:p w14:paraId="4404C90B" w14:textId="2C828871" w:rsidR="008A3C95" w:rsidRPr="00806936" w:rsidRDefault="00806936" w:rsidP="007057F4">
      <w:pPr>
        <w:rPr>
          <w:rFonts w:ascii="Malgun Gothic" w:eastAsia="Malgun Gothic" w:hAnsi="Malgun Gothic"/>
        </w:rPr>
      </w:pPr>
      <w:r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7968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3701D428" w:rsidR="008A3C95" w:rsidRPr="00806936" w:rsidRDefault="00806936" w:rsidP="007057F4">
      <w:pPr>
        <w:rPr>
          <w:rFonts w:ascii="Malgun Gothic" w:eastAsia="Malgun Gothic" w:hAnsi="Malgun Gothic"/>
        </w:rPr>
      </w:pPr>
      <w:r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59776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41344" behindDoc="1" locked="0" layoutInCell="1" allowOverlap="1" wp14:anchorId="40862394" wp14:editId="502BF423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936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7FE0AAD" wp14:editId="1E3766B7">
                <wp:simplePos x="0" y="0"/>
                <wp:positionH relativeFrom="margin">
                  <wp:align>center</wp:align>
                </wp:positionH>
                <wp:positionV relativeFrom="paragraph">
                  <wp:posOffset>7103745</wp:posOffset>
                </wp:positionV>
                <wp:extent cx="7124700" cy="15087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69E2E" w14:textId="77777777" w:rsidR="00806936" w:rsidRPr="00CB3DF3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bookmarkStart w:id="1" w:name="_Hlk32430934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(</w:t>
                            </w:r>
                            <w:r w:rsidRPr="0093766B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Project Leader &amp; Developer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 xml:space="preserve">)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3954358</w:t>
                            </w:r>
                          </w:p>
                          <w:p w14:paraId="1E2F13FE" w14:textId="1E8557AD" w:rsidR="00806936" w:rsidRPr="00CB3DF3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(</w:t>
                            </w:r>
                            <w:r w:rsidRPr="0093766B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Developer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)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3917533</w:t>
                            </w:r>
                          </w:p>
                          <w:p w14:paraId="0F1EC37B" w14:textId="77777777" w:rsidR="00806936" w:rsidRPr="00CB3DF3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Alexander </w:t>
                            </w:r>
                            <w:proofErr w:type="spellStart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Vartic</w:t>
                            </w:r>
                            <w:proofErr w:type="spellEnd"/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 xml:space="preserve"> (</w:t>
                            </w:r>
                            <w:r w:rsidRPr="0093766B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Developer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)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4030435</w:t>
                            </w:r>
                          </w:p>
                          <w:p w14:paraId="2A3DEEBF" w14:textId="77777777" w:rsidR="00806936" w:rsidRPr="00CB3DF3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Menderes </w:t>
                            </w:r>
                            <w:proofErr w:type="spellStart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Saçli</w:t>
                            </w:r>
                            <w:proofErr w:type="spellEnd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(</w:t>
                            </w:r>
                            <w:r w:rsidRPr="0093766B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Developer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)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3838439</w:t>
                            </w:r>
                          </w:p>
                          <w:bookmarkEnd w:id="1"/>
                          <w:p w14:paraId="553B05DA" w14:textId="77777777" w:rsidR="00806936" w:rsidRPr="00B0688D" w:rsidRDefault="00806936" w:rsidP="008069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0AAD" id="Text Box 7" o:spid="_x0000_s1027" type="#_x0000_t202" style="position:absolute;margin-left:0;margin-top:559.35pt;width:561pt;height:118.8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" filled="f" stroked="f" strokeweight=".5pt">
                <v:textbox>
                  <w:txbxContent>
                    <w:p w14:paraId="46469E2E" w14:textId="77777777" w:rsidR="00806936" w:rsidRPr="00CB3DF3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bookmarkStart w:id="2" w:name="_Hlk32430934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Louis Kareem Cocks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(</w:t>
                      </w:r>
                      <w:r w:rsidRPr="0093766B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Project Leader &amp; Developer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 xml:space="preserve">)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3954358</w:t>
                      </w:r>
                    </w:p>
                    <w:p w14:paraId="1E2F13FE" w14:textId="1E8557AD" w:rsidR="00806936" w:rsidRPr="00CB3DF3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(</w:t>
                      </w:r>
                      <w:r w:rsidRPr="0093766B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Developer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)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3917533</w:t>
                      </w:r>
                    </w:p>
                    <w:p w14:paraId="0F1EC37B" w14:textId="77777777" w:rsidR="00806936" w:rsidRPr="00CB3DF3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Alexander </w:t>
                      </w:r>
                      <w:proofErr w:type="spellStart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Vartic</w:t>
                      </w:r>
                      <w:proofErr w:type="spellEnd"/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 xml:space="preserve"> (</w:t>
                      </w:r>
                      <w:r w:rsidRPr="0093766B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Developer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)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4030435</w:t>
                      </w:r>
                    </w:p>
                    <w:p w14:paraId="2A3DEEBF" w14:textId="77777777" w:rsidR="00806936" w:rsidRPr="00CB3DF3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Menderes </w:t>
                      </w:r>
                      <w:proofErr w:type="spellStart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Saçli</w:t>
                      </w:r>
                      <w:proofErr w:type="spellEnd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(</w:t>
                      </w:r>
                      <w:r w:rsidRPr="0093766B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Developer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)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3838439</w:t>
                      </w:r>
                    </w:p>
                    <w:bookmarkEnd w:id="2"/>
                    <w:p w14:paraId="553B05DA" w14:textId="77777777" w:rsidR="00806936" w:rsidRPr="00B0688D" w:rsidRDefault="00806936" w:rsidP="00806936"/>
                  </w:txbxContent>
                </v:textbox>
                <w10:wrap anchorx="margin"/>
              </v:shape>
            </w:pict>
          </mc:Fallback>
        </mc:AlternateContent>
      </w:r>
      <w:r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4851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3008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806936">
        <w:rPr>
          <w:rFonts w:ascii="Malgun Gothic" w:eastAsia="Malgun Gothic" w:hAnsi="Malgun Gothic"/>
        </w:rPr>
        <w:br w:type="page"/>
      </w:r>
    </w:p>
    <w:p w14:paraId="4C421C7F" w14:textId="6FDEB55E" w:rsidR="004968B5" w:rsidRPr="00806936" w:rsidRDefault="004968B5" w:rsidP="004968B5">
      <w:pPr>
        <w:pStyle w:val="TOCHeading"/>
        <w:framePr w:wrap="around"/>
        <w:rPr>
          <w:rFonts w:ascii="Malgun Gothic" w:eastAsia="Malgun Gothic" w:hAnsi="Malgun Gothic"/>
          <w:color w:val="auto"/>
        </w:rPr>
      </w:pPr>
      <w:r w:rsidRPr="00806936">
        <w:rPr>
          <w:rFonts w:ascii="Malgun Gothic" w:eastAsia="Malgun Gothic" w:hAnsi="Malgun Gothic"/>
          <w:color w:val="auto"/>
        </w:rPr>
        <w:lastRenderedPageBreak/>
        <w:t>Table of Contents</w:t>
      </w:r>
    </w:p>
    <w:p w14:paraId="48AEC7BD" w14:textId="65A936AD" w:rsidR="009E0393" w:rsidRDefault="004968B5">
      <w:pPr>
        <w:pStyle w:val="TOC1"/>
        <w:rPr>
          <w:b w:val="0"/>
          <w:noProof/>
          <w:color w:val="auto"/>
          <w:sz w:val="22"/>
        </w:rPr>
      </w:pPr>
      <w:r w:rsidRPr="00806936">
        <w:rPr>
          <w:rFonts w:ascii="Malgun Gothic" w:eastAsia="Malgun Gothic" w:hAnsi="Malgun Gothic"/>
          <w:color w:val="FF0000"/>
          <w:szCs w:val="28"/>
        </w:rPr>
        <w:fldChar w:fldCharType="begin"/>
      </w:r>
      <w:r w:rsidRPr="00806936">
        <w:rPr>
          <w:rFonts w:ascii="Malgun Gothic" w:eastAsia="Malgun Gothic" w:hAnsi="Malgun Gothic"/>
          <w:color w:val="FF0000"/>
          <w:szCs w:val="28"/>
        </w:rPr>
        <w:instrText xml:space="preserve"> TOC \o "1-3" \h \z \u </w:instrText>
      </w:r>
      <w:r w:rsidRPr="00806936">
        <w:rPr>
          <w:rFonts w:ascii="Malgun Gothic" w:eastAsia="Malgun Gothic" w:hAnsi="Malgun Gothic"/>
          <w:color w:val="FF0000"/>
          <w:szCs w:val="28"/>
        </w:rPr>
        <w:fldChar w:fldCharType="separate"/>
      </w:r>
      <w:hyperlink w:anchor="_Toc36216940" w:history="1">
        <w:r w:rsidR="009E0393" w:rsidRPr="00EB12EA">
          <w:rPr>
            <w:rStyle w:val="Hyperlink"/>
            <w:rFonts w:ascii="Malgun Gothic" w:eastAsia="Malgun Gothic" w:hAnsi="Malgun Gothic"/>
            <w:noProof/>
          </w:rPr>
          <w:t>Progress Table</w:t>
        </w:r>
        <w:r w:rsidR="009E0393">
          <w:rPr>
            <w:noProof/>
            <w:webHidden/>
          </w:rPr>
          <w:tab/>
        </w:r>
        <w:r w:rsidR="009E0393">
          <w:rPr>
            <w:noProof/>
            <w:webHidden/>
          </w:rPr>
          <w:fldChar w:fldCharType="begin"/>
        </w:r>
        <w:r w:rsidR="009E0393">
          <w:rPr>
            <w:noProof/>
            <w:webHidden/>
          </w:rPr>
          <w:instrText xml:space="preserve"> PAGEREF _Toc36216940 \h </w:instrText>
        </w:r>
        <w:r w:rsidR="009E0393">
          <w:rPr>
            <w:noProof/>
            <w:webHidden/>
          </w:rPr>
        </w:r>
        <w:r w:rsidR="009E0393">
          <w:rPr>
            <w:noProof/>
            <w:webHidden/>
          </w:rPr>
          <w:fldChar w:fldCharType="separate"/>
        </w:r>
        <w:r w:rsidR="009E0393">
          <w:rPr>
            <w:noProof/>
            <w:webHidden/>
          </w:rPr>
          <w:t>2</w:t>
        </w:r>
        <w:r w:rsidR="009E0393">
          <w:rPr>
            <w:noProof/>
            <w:webHidden/>
          </w:rPr>
          <w:fldChar w:fldCharType="end"/>
        </w:r>
      </w:hyperlink>
    </w:p>
    <w:p w14:paraId="42DCA518" w14:textId="74317E1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  <w:r w:rsidRPr="00806936">
        <w:rPr>
          <w:rFonts w:ascii="Malgun Gothic" w:eastAsia="Malgun Gothic" w:hAnsi="Malgun Gothic"/>
          <w:bCs/>
          <w:noProof/>
          <w:color w:val="FF0000"/>
          <w:szCs w:val="28"/>
        </w:rPr>
        <w:fldChar w:fldCharType="end"/>
      </w:r>
    </w:p>
    <w:p w14:paraId="25B6728C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63551CC1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533D0548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67008DF2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1B52613F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426969AE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6108101A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0D5E91C3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000A90EE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139BEC48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04993C66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1F46E473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688439BD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4DCA1768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77AAC632" w14:textId="331FC2C5" w:rsidR="004968B5" w:rsidRDefault="004968B5" w:rsidP="004968B5">
      <w:pPr>
        <w:rPr>
          <w:rFonts w:ascii="Malgun Gothic" w:eastAsia="Malgun Gothic" w:hAnsi="Malgun Gothic"/>
          <w:color w:val="FF0000"/>
        </w:rPr>
      </w:pPr>
    </w:p>
    <w:p w14:paraId="647FCB51" w14:textId="5332D483" w:rsidR="00EB1AA7" w:rsidRDefault="00EB1AA7" w:rsidP="004968B5">
      <w:pPr>
        <w:rPr>
          <w:rFonts w:ascii="Malgun Gothic" w:eastAsia="Malgun Gothic" w:hAnsi="Malgun Gothic"/>
          <w:color w:val="FF0000"/>
        </w:rPr>
      </w:pPr>
    </w:p>
    <w:p w14:paraId="4AD17CD7" w14:textId="0E13703E" w:rsidR="00EB1AA7" w:rsidRDefault="00EB1AA7" w:rsidP="004968B5">
      <w:pPr>
        <w:rPr>
          <w:rFonts w:ascii="Malgun Gothic" w:eastAsia="Malgun Gothic" w:hAnsi="Malgun Gothic"/>
          <w:color w:val="FF0000"/>
        </w:rPr>
      </w:pPr>
    </w:p>
    <w:p w14:paraId="1AC5B8F1" w14:textId="2E54B4CB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2A88EEA" w14:textId="177F5F35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C743094" w14:textId="60784A59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1C91519" w14:textId="1A3B0E9D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66AC6F28" w14:textId="00314560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7D3F204E" w14:textId="79C74586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3D8460C6" w14:textId="7A2D8A7B" w:rsidR="00CA225E" w:rsidRDefault="00CA225E" w:rsidP="00EB1AA7">
      <w:pPr>
        <w:pStyle w:val="NormalWeb"/>
        <w:spacing w:before="0" w:beforeAutospacing="0" w:after="0" w:afterAutospacing="0"/>
        <w:rPr>
          <w:rFonts w:ascii="Malgun Gothic" w:eastAsia="Malgun Gothic" w:hAnsi="Malgun Gothic" w:cs="Calibri"/>
        </w:rPr>
      </w:pPr>
      <w:bookmarkStart w:id="3" w:name="_GoBack"/>
      <w:bookmarkEnd w:id="3"/>
    </w:p>
    <w:bookmarkStart w:id="4" w:name="_MON_1646822550"/>
    <w:bookmarkEnd w:id="4"/>
    <w:p w14:paraId="143CB1D3" w14:textId="66384CE2" w:rsidR="008B3162" w:rsidRPr="00955804" w:rsidRDefault="009E0393" w:rsidP="008B3162">
      <w:pPr>
        <w:pStyle w:val="NormalWeb"/>
        <w:spacing w:before="0" w:beforeAutospacing="0" w:after="0" w:afterAutospacing="0"/>
        <w:ind w:left="540"/>
        <w:rPr>
          <w:rFonts w:ascii="Malgun Gothic" w:eastAsia="Malgun Gothic" w:hAnsi="Malgun Gothic"/>
          <w:b/>
          <w:bCs/>
          <w:szCs w:val="20"/>
        </w:rPr>
      </w:pPr>
      <w:r>
        <w:rPr>
          <w:rFonts w:ascii="Malgun Gothic" w:eastAsia="Malgun Gothic" w:hAnsi="Malgun Gothic"/>
          <w:b/>
          <w:bCs/>
          <w:szCs w:val="20"/>
        </w:rPr>
        <w:object w:dxaOrig="14549" w:dyaOrig="7220" w14:anchorId="25623A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5" type="#_x0000_t75" style="width:450pt;height:373.2pt" o:ole="">
            <v:imagedata r:id="rId19" o:title=""/>
          </v:shape>
          <o:OLEObject Type="Embed" ProgID="Excel.Sheet.12" ShapeID="_x0000_i1155" DrawAspect="Content" ObjectID="_1646829827" r:id="rId20"/>
        </w:object>
      </w:r>
    </w:p>
    <w:p w14:paraId="17BBB1F8" w14:textId="100F5392" w:rsidR="00187390" w:rsidRPr="004A16CD" w:rsidRDefault="009E0393" w:rsidP="006B13A9">
      <w:pPr>
        <w:pStyle w:val="Heading1"/>
        <w:framePr w:wrap="around"/>
        <w:rPr>
          <w:rFonts w:ascii="Malgun Gothic" w:eastAsia="Malgun Gothic" w:hAnsi="Malgun Gothic"/>
        </w:rPr>
      </w:pPr>
      <w:bookmarkStart w:id="5" w:name="_Toc36216940"/>
      <w:r>
        <w:rPr>
          <w:rFonts w:ascii="Malgun Gothic" w:eastAsia="Malgun Gothic" w:hAnsi="Malgun Gothic"/>
        </w:rPr>
        <w:t>Progress Table</w:t>
      </w:r>
      <w:bookmarkEnd w:id="5"/>
    </w:p>
    <w:sectPr w:rsidR="00187390" w:rsidRPr="004A16CD" w:rsidSect="007C7473">
      <w:headerReference w:type="even" r:id="rId21"/>
      <w:headerReference w:type="default" r:id="rId22"/>
      <w:footerReference w:type="even" r:id="rId23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FF07BE" w14:textId="77777777" w:rsidR="008069AC" w:rsidRDefault="008069AC" w:rsidP="007057F4">
      <w:r>
        <w:separator/>
      </w:r>
    </w:p>
  </w:endnote>
  <w:endnote w:type="continuationSeparator" w:id="0">
    <w:p w14:paraId="120A0F68" w14:textId="77777777" w:rsidR="008069AC" w:rsidRDefault="008069AC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6313" w14:textId="77777777" w:rsidR="00136006" w:rsidRDefault="008069AC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35EAE" w14:textId="77777777" w:rsidR="008069AC" w:rsidRDefault="008069AC" w:rsidP="007057F4">
      <w:r>
        <w:separator/>
      </w:r>
    </w:p>
  </w:footnote>
  <w:footnote w:type="continuationSeparator" w:id="0">
    <w:p w14:paraId="5773BE13" w14:textId="77777777" w:rsidR="008069AC" w:rsidRDefault="008069AC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60E81118" w:rsidR="007057F4" w:rsidRDefault="004F2231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1539AE0D" wp14:editId="1DD797BA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87390">
            <w:rPr>
              <w:noProof/>
            </w:rPr>
            <mc:AlternateContent>
              <mc:Choice Requires="wpg">
                <w:drawing>
                  <wp:inline distT="0" distB="0" distL="0" distR="0" wp14:anchorId="41E49F8F" wp14:editId="7ACA029E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24DB760" id="Group 20" o:spid="_x0000_s1026" alt="colored rectangle header" style="width:632.7pt;height:121.35pt;mso-position-horizontal-relative:char;mso-position-vertical-relative:line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24610D"/>
    <w:multiLevelType w:val="hybridMultilevel"/>
    <w:tmpl w:val="0AC46E2E"/>
    <w:lvl w:ilvl="0" w:tplc="7A103A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70A18"/>
    <w:multiLevelType w:val="hybridMultilevel"/>
    <w:tmpl w:val="574A3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B22EA"/>
    <w:multiLevelType w:val="hybridMultilevel"/>
    <w:tmpl w:val="DBDC2460"/>
    <w:lvl w:ilvl="0" w:tplc="D9D0A8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4972B4"/>
    <w:multiLevelType w:val="hybridMultilevel"/>
    <w:tmpl w:val="9E301ADA"/>
    <w:lvl w:ilvl="0" w:tplc="F716B21E"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100D3D"/>
    <w:multiLevelType w:val="hybridMultilevel"/>
    <w:tmpl w:val="024EC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42027FD"/>
    <w:multiLevelType w:val="hybridMultilevel"/>
    <w:tmpl w:val="8F50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B605D"/>
    <w:multiLevelType w:val="hybridMultilevel"/>
    <w:tmpl w:val="E520A852"/>
    <w:lvl w:ilvl="0" w:tplc="D2382752">
      <w:start w:val="1"/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3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4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24"/>
  </w:num>
  <w:num w:numId="4">
    <w:abstractNumId w:val="25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8"/>
  </w:num>
  <w:num w:numId="18">
    <w:abstractNumId w:val="10"/>
  </w:num>
  <w:num w:numId="19">
    <w:abstractNumId w:val="17"/>
  </w:num>
  <w:num w:numId="20">
    <w:abstractNumId w:val="20"/>
  </w:num>
  <w:num w:numId="21">
    <w:abstractNumId w:val="13"/>
  </w:num>
  <w:num w:numId="22">
    <w:abstractNumId w:val="9"/>
  </w:num>
  <w:num w:numId="23">
    <w:abstractNumId w:val="15"/>
  </w:num>
  <w:num w:numId="24">
    <w:abstractNumId w:val="14"/>
  </w:num>
  <w:num w:numId="25">
    <w:abstractNumId w:val="11"/>
  </w:num>
  <w:num w:numId="26">
    <w:abstractNumId w:val="2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qgUAwTwdtiwAAAA="/>
  </w:docVars>
  <w:rsids>
    <w:rsidRoot w:val="004968B5"/>
    <w:rsid w:val="000174F2"/>
    <w:rsid w:val="000303DD"/>
    <w:rsid w:val="00035CB9"/>
    <w:rsid w:val="00043F3F"/>
    <w:rsid w:val="00045AB9"/>
    <w:rsid w:val="00047D4B"/>
    <w:rsid w:val="00052F98"/>
    <w:rsid w:val="00067C92"/>
    <w:rsid w:val="0007644F"/>
    <w:rsid w:val="000B4924"/>
    <w:rsid w:val="000D52D5"/>
    <w:rsid w:val="000D7041"/>
    <w:rsid w:val="00121BA1"/>
    <w:rsid w:val="00133949"/>
    <w:rsid w:val="00136006"/>
    <w:rsid w:val="00143C6E"/>
    <w:rsid w:val="001449EC"/>
    <w:rsid w:val="00146CD2"/>
    <w:rsid w:val="00157C32"/>
    <w:rsid w:val="001670A7"/>
    <w:rsid w:val="00182714"/>
    <w:rsid w:val="00187390"/>
    <w:rsid w:val="00193C8F"/>
    <w:rsid w:val="001B361F"/>
    <w:rsid w:val="001D4DE6"/>
    <w:rsid w:val="001D5BD5"/>
    <w:rsid w:val="001E7063"/>
    <w:rsid w:val="001F0AF0"/>
    <w:rsid w:val="002178B9"/>
    <w:rsid w:val="00221930"/>
    <w:rsid w:val="00291712"/>
    <w:rsid w:val="0029528B"/>
    <w:rsid w:val="002A1293"/>
    <w:rsid w:val="002A2C88"/>
    <w:rsid w:val="002D0448"/>
    <w:rsid w:val="002E0194"/>
    <w:rsid w:val="00300AFC"/>
    <w:rsid w:val="00303EF8"/>
    <w:rsid w:val="00333355"/>
    <w:rsid w:val="0034741B"/>
    <w:rsid w:val="00351432"/>
    <w:rsid w:val="00353924"/>
    <w:rsid w:val="0036037C"/>
    <w:rsid w:val="003620E2"/>
    <w:rsid w:val="003810D6"/>
    <w:rsid w:val="003A2497"/>
    <w:rsid w:val="003B2EB8"/>
    <w:rsid w:val="003B718E"/>
    <w:rsid w:val="003E1737"/>
    <w:rsid w:val="003E3531"/>
    <w:rsid w:val="003E4465"/>
    <w:rsid w:val="003F5051"/>
    <w:rsid w:val="00420DF5"/>
    <w:rsid w:val="004371B6"/>
    <w:rsid w:val="00444C7B"/>
    <w:rsid w:val="0045692D"/>
    <w:rsid w:val="004668C0"/>
    <w:rsid w:val="004860AC"/>
    <w:rsid w:val="0048718B"/>
    <w:rsid w:val="0049185C"/>
    <w:rsid w:val="004968B5"/>
    <w:rsid w:val="004A16CD"/>
    <w:rsid w:val="004A6417"/>
    <w:rsid w:val="004B098C"/>
    <w:rsid w:val="004B139F"/>
    <w:rsid w:val="004D3557"/>
    <w:rsid w:val="004E6A6F"/>
    <w:rsid w:val="004F0B74"/>
    <w:rsid w:val="004F2231"/>
    <w:rsid w:val="005112D1"/>
    <w:rsid w:val="00546B3B"/>
    <w:rsid w:val="00547F95"/>
    <w:rsid w:val="0055035B"/>
    <w:rsid w:val="00557700"/>
    <w:rsid w:val="0058388E"/>
    <w:rsid w:val="00594566"/>
    <w:rsid w:val="005A1B7A"/>
    <w:rsid w:val="005B3A9C"/>
    <w:rsid w:val="005C3643"/>
    <w:rsid w:val="005C654B"/>
    <w:rsid w:val="005E359A"/>
    <w:rsid w:val="005E4307"/>
    <w:rsid w:val="005E4BF3"/>
    <w:rsid w:val="00605CF7"/>
    <w:rsid w:val="006426EE"/>
    <w:rsid w:val="00667584"/>
    <w:rsid w:val="006709FB"/>
    <w:rsid w:val="006842FA"/>
    <w:rsid w:val="0068500D"/>
    <w:rsid w:val="006A1925"/>
    <w:rsid w:val="006B13A9"/>
    <w:rsid w:val="006D274E"/>
    <w:rsid w:val="007057F4"/>
    <w:rsid w:val="00713F09"/>
    <w:rsid w:val="007417B3"/>
    <w:rsid w:val="00742102"/>
    <w:rsid w:val="00750AC4"/>
    <w:rsid w:val="00764412"/>
    <w:rsid w:val="00773B66"/>
    <w:rsid w:val="00794E15"/>
    <w:rsid w:val="007A2D1E"/>
    <w:rsid w:val="007C1136"/>
    <w:rsid w:val="007C68F0"/>
    <w:rsid w:val="007C7473"/>
    <w:rsid w:val="007D26F1"/>
    <w:rsid w:val="007D3BEA"/>
    <w:rsid w:val="007D7816"/>
    <w:rsid w:val="007E5499"/>
    <w:rsid w:val="00806936"/>
    <w:rsid w:val="008069AC"/>
    <w:rsid w:val="00806C43"/>
    <w:rsid w:val="00822B6B"/>
    <w:rsid w:val="008253A5"/>
    <w:rsid w:val="008417CE"/>
    <w:rsid w:val="0084277E"/>
    <w:rsid w:val="00893A81"/>
    <w:rsid w:val="008A3C95"/>
    <w:rsid w:val="008A7C87"/>
    <w:rsid w:val="008B3162"/>
    <w:rsid w:val="008C386D"/>
    <w:rsid w:val="008C5106"/>
    <w:rsid w:val="008D5829"/>
    <w:rsid w:val="008D7D2E"/>
    <w:rsid w:val="008E2B72"/>
    <w:rsid w:val="008E582F"/>
    <w:rsid w:val="00906738"/>
    <w:rsid w:val="0093766B"/>
    <w:rsid w:val="00946F55"/>
    <w:rsid w:val="009553DE"/>
    <w:rsid w:val="00955804"/>
    <w:rsid w:val="00963277"/>
    <w:rsid w:val="0096392E"/>
    <w:rsid w:val="00965BD5"/>
    <w:rsid w:val="009743FE"/>
    <w:rsid w:val="009875C8"/>
    <w:rsid w:val="00991D08"/>
    <w:rsid w:val="009A065D"/>
    <w:rsid w:val="009A66F4"/>
    <w:rsid w:val="009E0393"/>
    <w:rsid w:val="009E4816"/>
    <w:rsid w:val="009F43A2"/>
    <w:rsid w:val="00A1157F"/>
    <w:rsid w:val="00A37505"/>
    <w:rsid w:val="00A63DE6"/>
    <w:rsid w:val="00A876FE"/>
    <w:rsid w:val="00A92C0A"/>
    <w:rsid w:val="00A94764"/>
    <w:rsid w:val="00A95ECB"/>
    <w:rsid w:val="00AD6C4E"/>
    <w:rsid w:val="00AD75D6"/>
    <w:rsid w:val="00B00CF7"/>
    <w:rsid w:val="00B0688D"/>
    <w:rsid w:val="00B40525"/>
    <w:rsid w:val="00B41584"/>
    <w:rsid w:val="00B41D82"/>
    <w:rsid w:val="00B72226"/>
    <w:rsid w:val="00B90346"/>
    <w:rsid w:val="00BB6CAC"/>
    <w:rsid w:val="00BC4DF3"/>
    <w:rsid w:val="00BC6E01"/>
    <w:rsid w:val="00BE34AE"/>
    <w:rsid w:val="00BE7253"/>
    <w:rsid w:val="00C2302A"/>
    <w:rsid w:val="00C33F78"/>
    <w:rsid w:val="00C362FC"/>
    <w:rsid w:val="00C36C0C"/>
    <w:rsid w:val="00C4705D"/>
    <w:rsid w:val="00C95A3E"/>
    <w:rsid w:val="00CA16E0"/>
    <w:rsid w:val="00CA225E"/>
    <w:rsid w:val="00CC2A9A"/>
    <w:rsid w:val="00CD4E28"/>
    <w:rsid w:val="00CE0BC9"/>
    <w:rsid w:val="00CE2BAB"/>
    <w:rsid w:val="00D2045C"/>
    <w:rsid w:val="00D20D90"/>
    <w:rsid w:val="00D223D5"/>
    <w:rsid w:val="00D36B66"/>
    <w:rsid w:val="00D51546"/>
    <w:rsid w:val="00D540AF"/>
    <w:rsid w:val="00D6093C"/>
    <w:rsid w:val="00D61234"/>
    <w:rsid w:val="00D638C1"/>
    <w:rsid w:val="00D64547"/>
    <w:rsid w:val="00D73D44"/>
    <w:rsid w:val="00D76BE4"/>
    <w:rsid w:val="00D81500"/>
    <w:rsid w:val="00D816B2"/>
    <w:rsid w:val="00D967AC"/>
    <w:rsid w:val="00DB077F"/>
    <w:rsid w:val="00DB16AF"/>
    <w:rsid w:val="00DB2385"/>
    <w:rsid w:val="00DC65B8"/>
    <w:rsid w:val="00DD5F2D"/>
    <w:rsid w:val="00E50A4D"/>
    <w:rsid w:val="00E54362"/>
    <w:rsid w:val="00E57A34"/>
    <w:rsid w:val="00E758BC"/>
    <w:rsid w:val="00E95AFE"/>
    <w:rsid w:val="00EB1AA7"/>
    <w:rsid w:val="00ED3756"/>
    <w:rsid w:val="00EE0311"/>
    <w:rsid w:val="00EF4C7A"/>
    <w:rsid w:val="00F13777"/>
    <w:rsid w:val="00F43A02"/>
    <w:rsid w:val="00F45884"/>
    <w:rsid w:val="00F553FE"/>
    <w:rsid w:val="00F633E2"/>
    <w:rsid w:val="00F63939"/>
    <w:rsid w:val="00F641A2"/>
    <w:rsid w:val="00F74650"/>
    <w:rsid w:val="00F904F8"/>
    <w:rsid w:val="00F91AD0"/>
    <w:rsid w:val="00F94F44"/>
    <w:rsid w:val="00FB05E4"/>
    <w:rsid w:val="00FC4062"/>
    <w:rsid w:val="00FC4313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34A64"/>
  <w15:chartTrackingRefBased/>
  <w15:docId w15:val="{4F557CD2-1E4E-46B6-A765-7EC0A53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12.png"/><Relationship Id="rId7" Type="http://schemas.openxmlformats.org/officeDocument/2006/relationships/image" Target="media/image16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5.svg"/><Relationship Id="rId5" Type="http://schemas.openxmlformats.org/officeDocument/2006/relationships/image" Target="media/image14.png"/><Relationship Id="rId4" Type="http://schemas.openxmlformats.org/officeDocument/2006/relationships/image" Target="media/image13.sv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427E18"/>
    <w:rsid w:val="00B25519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D1CD8F-1A53-4DB4-9667-F26309F9D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tf16402393.dotx</Template>
  <TotalTime>112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31</cp:revision>
  <cp:lastPrinted>2020-02-20T20:56:00Z</cp:lastPrinted>
  <dcterms:created xsi:type="dcterms:W3CDTF">2020-03-27T12:52:00Z</dcterms:created>
  <dcterms:modified xsi:type="dcterms:W3CDTF">2020-03-27T14:56:00Z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